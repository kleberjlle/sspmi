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F2F987" w14:textId="718DAED5" w:rsidR="00E279B8" w:rsidRPr="00AA3943" w:rsidRDefault="00000000" w:rsidP="00E279B8">
      <w:pPr>
        <w:pStyle w:val="Subttulo"/>
        <w:rPr>
          <w:lang w:val="pt-BR"/>
        </w:rPr>
      </w:pPr>
      <w:sdt>
        <w:sdtPr>
          <w:rPr>
            <w:lang w:val="pt-BR"/>
          </w:rPr>
          <w:alias w:val="Versão:"/>
          <w:tag w:val="Versão:"/>
          <w:id w:val="-907991857"/>
          <w:placeholder>
            <w:docPart w:val="3085481AC9CD4F2A86B6A1E56C070B48"/>
          </w:placeholder>
          <w:temporary/>
          <w:showingPlcHdr/>
          <w15:appearance w15:val="hidden"/>
        </w:sdtPr>
        <w:sdtContent>
          <w:r w:rsidR="00B87079" w:rsidRPr="00AA3943">
            <w:rPr>
              <w:lang w:val="pt-BR" w:bidi="pt-BR"/>
            </w:rPr>
            <w:t>Versão</w:t>
          </w:r>
        </w:sdtContent>
      </w:sdt>
      <w:r w:rsidR="00E279B8" w:rsidRPr="00AA3943">
        <w:rPr>
          <w:lang w:val="pt-BR" w:bidi="pt-BR"/>
        </w:rPr>
        <w:t xml:space="preserve"> </w:t>
      </w:r>
      <w:r w:rsidR="001E0E4B">
        <w:rPr>
          <w:lang w:val="pt-BR"/>
        </w:rPr>
        <w:t>1</w:t>
      </w:r>
    </w:p>
    <w:p w14:paraId="7C5B9352" w14:textId="583061F6" w:rsidR="00E279B8" w:rsidRPr="00AA3943" w:rsidRDefault="001E0E4B" w:rsidP="00E279B8">
      <w:pPr>
        <w:pStyle w:val="Subttulo"/>
        <w:rPr>
          <w:lang w:val="pt-BR"/>
        </w:rPr>
      </w:pPr>
      <w:r>
        <w:rPr>
          <w:lang w:val="pt-BR"/>
        </w:rPr>
        <w:t>24 DE MAIO DE 2023</w:t>
      </w:r>
    </w:p>
    <w:p w14:paraId="602FA47A" w14:textId="724933E1" w:rsidR="00E279B8" w:rsidRPr="00AA3943" w:rsidRDefault="001E0E4B" w:rsidP="002B21AE">
      <w:pPr>
        <w:pStyle w:val="Logotipo"/>
        <w:tabs>
          <w:tab w:val="left" w:pos="6282"/>
        </w:tabs>
        <w:rPr>
          <w:lang w:val="pt-BR"/>
        </w:rPr>
      </w:pPr>
      <w:r>
        <w:drawing>
          <wp:inline distT="0" distB="0" distL="0" distR="0" wp14:anchorId="2B44AAD2" wp14:editId="538E32DE">
            <wp:extent cx="1331620" cy="1474738"/>
            <wp:effectExtent l="0" t="0" r="1905" b="0"/>
            <wp:docPr id="10603341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413" cy="148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C78C" w14:textId="03C49C3F" w:rsidR="00E279B8" w:rsidRPr="00AA3943" w:rsidRDefault="00000000" w:rsidP="00E00857">
      <w:pPr>
        <w:pStyle w:val="Subttulo"/>
        <w:ind w:right="4631"/>
        <w:jc w:val="left"/>
        <w:rPr>
          <w:lang w:val="pt-BR"/>
        </w:rPr>
      </w:pPr>
      <w:sdt>
        <w:sdtPr>
          <w:rPr>
            <w:lang w:val="pt-BR"/>
          </w:rPr>
          <w:alias w:val="Insira seu nome:"/>
          <w:tag w:val="Insira seu nome:"/>
          <w:id w:val="-679964544"/>
          <w:placeholder>
            <w:docPart w:val="86CDB45AA6334081A7F49F1B41AB280C"/>
          </w:placeholder>
          <w:showingPlcHdr/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15:appearance w15:val="hidden"/>
          <w:text/>
        </w:sdtPr>
        <w:sdtContent>
          <w:r w:rsidR="00903413">
            <w:rPr>
              <w:lang w:bidi="pt-BR"/>
            </w:rPr>
            <w:t>Seu nome</w:t>
          </w:r>
        </w:sdtContent>
      </w:sdt>
    </w:p>
    <w:p w14:paraId="2484F691" w14:textId="151DDA34" w:rsidR="00E279B8" w:rsidRPr="00AA3943" w:rsidRDefault="00000000" w:rsidP="00E00857">
      <w:pPr>
        <w:pStyle w:val="Informaesdecontato"/>
        <w:ind w:right="4631"/>
        <w:jc w:val="left"/>
        <w:rPr>
          <w:lang w:val="pt-BR"/>
        </w:rPr>
      </w:pPr>
      <w:sdt>
        <w:sdtPr>
          <w:rPr>
            <w:lang w:val="pt-BR"/>
          </w:rPr>
          <w:alias w:val="Insira o nome da empresa:"/>
          <w:tag w:val=""/>
          <w:id w:val="442581965"/>
          <w:placeholder>
            <w:docPart w:val="F545D37CDB704FB2A949885837FC389E"/>
          </w:placeholder>
          <w:dataBinding w:prefixMappings="xmlns:ns0='http://schemas.openxmlformats.org/officeDocument/2006/extended-properties' " w:xpath="/ns0:Properties[1]/ns0:Company[1]" w:storeItemID="{6668398D-A668-4E3E-A5EB-62B293D839F1}"/>
          <w15:appearance w15:val="hidden"/>
          <w:text/>
        </w:sdtPr>
        <w:sdtContent>
          <w:r w:rsidR="001E0E4B">
            <w:rPr>
              <w:lang w:val="pt-BR"/>
            </w:rPr>
            <w:t>PREFEITURA DE ITAPOÁ</w:t>
          </w:r>
        </w:sdtContent>
      </w:sdt>
    </w:p>
    <w:p w14:paraId="1B610EEF" w14:textId="59A5FABA" w:rsidR="004A521A" w:rsidRDefault="00000000" w:rsidP="00E00857">
      <w:pPr>
        <w:pStyle w:val="Informaesdecontato"/>
        <w:ind w:right="4631"/>
        <w:jc w:val="left"/>
        <w:rPr>
          <w:lang w:val="pt-BR"/>
        </w:rPr>
      </w:pPr>
      <w:sdt>
        <w:sdtPr>
          <w:rPr>
            <w:lang w:val="pt-BR"/>
          </w:rPr>
          <w:alias w:val="Insira o endereço da empresa:"/>
          <w:tag w:val="Insira o endereço da empresa:"/>
          <w:id w:val="1489432431"/>
          <w:placeholder>
            <w:docPart w:val="87D3BFF4CA534DA0BC3FD7D6EAA51992"/>
          </w:placeholder>
          <w:dataBinding w:prefixMappings="xmlns:ns0='http://schemas.microsoft.com/office/2006/coverPageProps' " w:xpath="/ns0:CoverPageProperties[1]/ns0:CompanyAddress[1]" w:storeItemID="{55AF091B-3C7A-41E3-B477-F2FDAA23CFDA}"/>
          <w15:appearance w15:val="hidden"/>
          <w:text/>
        </w:sdtPr>
        <w:sdtContent>
          <w:r w:rsidR="001E0E4B">
            <w:rPr>
              <w:lang w:val="pt-BR"/>
            </w:rPr>
            <w:t>RUA MARIANA MICHELS BORGES, 201 – ITAPEMA DO NORTE – CEP: 89.249-000</w:t>
          </w:r>
          <w:r w:rsidR="00E00857">
            <w:rPr>
              <w:lang w:val="pt-BR"/>
            </w:rPr>
            <w:t xml:space="preserve"> – iTAPOÁ/ SC</w:t>
          </w:r>
        </w:sdtContent>
      </w:sdt>
    </w:p>
    <w:p w14:paraId="7F040EDB" w14:textId="77777777" w:rsidR="004A521A" w:rsidRDefault="004A521A">
      <w:pPr>
        <w:spacing w:after="240" w:line="252" w:lineRule="auto"/>
        <w:ind w:left="0" w:right="0"/>
        <w:rPr>
          <w:caps/>
          <w:lang w:val="pt-BR"/>
        </w:rPr>
      </w:pPr>
      <w:r>
        <w:rPr>
          <w:lang w:val="pt-BR"/>
        </w:rPr>
        <w:br w:type="page"/>
      </w:r>
    </w:p>
    <w:p w14:paraId="41FD628D" w14:textId="77777777" w:rsidR="004A521A" w:rsidRPr="00AA3943" w:rsidRDefault="004A521A" w:rsidP="004A521A">
      <w:pPr>
        <w:pStyle w:val="Informaesdecontato"/>
        <w:rPr>
          <w:lang w:val="pt-BR"/>
        </w:rPr>
      </w:pPr>
    </w:p>
    <w:p w14:paraId="7F6BB2C6" w14:textId="790163C9" w:rsidR="00907CBB" w:rsidRPr="00AA3943" w:rsidRDefault="00000000">
      <w:pPr>
        <w:pStyle w:val="Ttulo1"/>
        <w:rPr>
          <w:lang w:val="pt-BR"/>
        </w:rPr>
      </w:pPr>
      <w:sdt>
        <w:sdtPr>
          <w:rPr>
            <w:lang w:val="pt-BR"/>
          </w:rPr>
          <w:alias w:val="Insira o título:"/>
          <w:tag w:val=""/>
          <w:id w:val="1901021919"/>
          <w:placeholder>
            <w:docPart w:val="16EDD44F9C6A451881E215553A17D10E"/>
          </w:placeholder>
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<w15:appearance w15:val="hidden"/>
          <w:text/>
        </w:sdtPr>
        <w:sdtContent>
          <w:r w:rsidR="00F45F4B">
            <w:rPr>
              <w:lang w:val="pt-BR"/>
            </w:rPr>
            <w:t>DOCUMENTAÇÃO</w:t>
          </w:r>
        </w:sdtContent>
      </w:sdt>
    </w:p>
    <w:p w14:paraId="61B65754" w14:textId="5397D98B" w:rsidR="00907CBB" w:rsidRPr="00AA3943" w:rsidRDefault="008C1267">
      <w:pPr>
        <w:pStyle w:val="Ttulo2"/>
        <w:rPr>
          <w:lang w:val="pt-BR"/>
        </w:rPr>
      </w:pPr>
      <w:r>
        <w:rPr>
          <w:lang w:val="pt-BR"/>
        </w:rPr>
        <w:t>CENÁRIO ATUAL</w:t>
      </w:r>
      <w:r w:rsidR="00F45F4B">
        <w:rPr>
          <w:lang w:val="pt-BR"/>
        </w:rPr>
        <w:t xml:space="preserve"> E </w:t>
      </w:r>
      <w:r w:rsidR="00F45F4B" w:rsidRPr="00F45F4B">
        <w:rPr>
          <w:i/>
          <w:iCs/>
          <w:lang w:val="pt-BR"/>
        </w:rPr>
        <w:t>STAKEHOLDERS</w:t>
      </w:r>
    </w:p>
    <w:p w14:paraId="3B732023" w14:textId="77777777" w:rsidR="005661E0" w:rsidRDefault="008B26F6" w:rsidP="00F45F4B">
      <w:pPr>
        <w:rPr>
          <w:lang w:val="pt-BR"/>
        </w:rPr>
      </w:pPr>
      <w:r>
        <w:rPr>
          <w:lang w:val="pt-BR"/>
        </w:rPr>
        <w:t>No</w:t>
      </w:r>
      <w:r w:rsidR="00F45F4B">
        <w:rPr>
          <w:lang w:val="pt-BR"/>
        </w:rPr>
        <w:t xml:space="preserve"> </w:t>
      </w:r>
      <w:r>
        <w:rPr>
          <w:lang w:val="pt-BR"/>
        </w:rPr>
        <w:t>c</w:t>
      </w:r>
      <w:r w:rsidR="00F45F4B">
        <w:rPr>
          <w:lang w:val="pt-BR"/>
        </w:rPr>
        <w:t xml:space="preserve">enário </w:t>
      </w:r>
      <w:r>
        <w:rPr>
          <w:lang w:val="pt-BR"/>
        </w:rPr>
        <w:t>atual</w:t>
      </w:r>
      <w:r w:rsidR="00F45F4B">
        <w:rPr>
          <w:lang w:val="pt-BR"/>
        </w:rPr>
        <w:t xml:space="preserve"> o</w:t>
      </w:r>
      <w:r>
        <w:rPr>
          <w:lang w:val="pt-BR"/>
        </w:rPr>
        <w:t>s</w:t>
      </w:r>
      <w:r w:rsidR="00F45F4B">
        <w:rPr>
          <w:lang w:val="pt-BR"/>
        </w:rPr>
        <w:t xml:space="preserve"> atendimentos técnicos </w:t>
      </w:r>
      <w:r>
        <w:rPr>
          <w:lang w:val="pt-BR"/>
        </w:rPr>
        <w:t xml:space="preserve">são realizados com base em uma planilha compartilhada via </w:t>
      </w:r>
      <w:r w:rsidRPr="008B26F6">
        <w:rPr>
          <w:i/>
          <w:iCs/>
          <w:lang w:val="pt-BR"/>
        </w:rPr>
        <w:t>Google Drive</w:t>
      </w:r>
      <w:r>
        <w:rPr>
          <w:lang w:val="pt-BR"/>
        </w:rPr>
        <w:t xml:space="preserve"> entre os membros do departamento, a mesma é alimentada após atendimento telefônico e recentemente via mensagens de </w:t>
      </w:r>
      <w:r w:rsidRPr="008B26F6">
        <w:rPr>
          <w:i/>
          <w:iCs/>
          <w:lang w:val="pt-BR"/>
        </w:rPr>
        <w:t>Whats</w:t>
      </w:r>
      <w:r w:rsidR="000E5052">
        <w:rPr>
          <w:i/>
          <w:iCs/>
          <w:lang w:val="pt-BR"/>
        </w:rPr>
        <w:t>A</w:t>
      </w:r>
      <w:r w:rsidRPr="008B26F6">
        <w:rPr>
          <w:i/>
          <w:iCs/>
          <w:lang w:val="pt-BR"/>
        </w:rPr>
        <w:t>pp</w:t>
      </w:r>
      <w:r>
        <w:rPr>
          <w:lang w:val="pt-BR"/>
        </w:rPr>
        <w:t>.</w:t>
      </w:r>
    </w:p>
    <w:p w14:paraId="6E4E7F4B" w14:textId="3AC25355" w:rsidR="000E5052" w:rsidRDefault="000E5052" w:rsidP="00F45F4B">
      <w:pPr>
        <w:rPr>
          <w:lang w:val="pt-BR"/>
        </w:rPr>
      </w:pPr>
      <w:r>
        <w:rPr>
          <w:lang w:val="pt-BR"/>
        </w:rPr>
        <w:t xml:space="preserve">Os dados </w:t>
      </w:r>
      <w:r w:rsidR="005661E0">
        <w:rPr>
          <w:lang w:val="pt-BR"/>
        </w:rPr>
        <w:t>preenchidos</w:t>
      </w:r>
      <w:r>
        <w:rPr>
          <w:lang w:val="pt-BR"/>
        </w:rPr>
        <w:t xml:space="preserve"> a cada atendimento são:</w:t>
      </w:r>
    </w:p>
    <w:p w14:paraId="08420EBE" w14:textId="52AADC5A" w:rsidR="000E5052" w:rsidRDefault="000E5052" w:rsidP="00F45F4B">
      <w:pPr>
        <w:rPr>
          <w:lang w:val="pt-BR"/>
        </w:rPr>
      </w:pPr>
      <w:r>
        <w:rPr>
          <w:lang w:val="pt-BR"/>
        </w:rPr>
        <w:t>_ Id</w:t>
      </w:r>
      <w:r w:rsidR="00C84169">
        <w:rPr>
          <w:lang w:val="pt-BR"/>
        </w:rPr>
        <w:t xml:space="preserve"> (único)</w:t>
      </w:r>
      <w:r>
        <w:rPr>
          <w:lang w:val="pt-BR"/>
        </w:rPr>
        <w:t>;</w:t>
      </w:r>
      <w:r>
        <w:rPr>
          <w:lang w:val="pt-BR"/>
        </w:rPr>
        <w:br/>
        <w:t>_ Status</w:t>
      </w:r>
      <w:r w:rsidR="00C84169">
        <w:rPr>
          <w:lang w:val="pt-BR"/>
        </w:rPr>
        <w:t xml:space="preserve"> (solucionado, especializada, interno – em espera, em andamento, aguardando peças, prateleira, recomenda baixa, externo – em espera, sem solução, manutenção agendada, entregar equipamento, duplicado)</w:t>
      </w:r>
      <w:r>
        <w:rPr>
          <w:lang w:val="pt-BR"/>
        </w:rPr>
        <w:t>;</w:t>
      </w:r>
      <w:r>
        <w:rPr>
          <w:lang w:val="pt-BR"/>
        </w:rPr>
        <w:br/>
        <w:t>_ Secretaria/ Setor</w:t>
      </w:r>
      <w:r w:rsidR="00C84169">
        <w:rPr>
          <w:lang w:val="pt-BR"/>
        </w:rPr>
        <w:t xml:space="preserve"> (administração, agricultura e pesca...)</w:t>
      </w:r>
      <w:r>
        <w:rPr>
          <w:lang w:val="pt-BR"/>
        </w:rPr>
        <w:t>;</w:t>
      </w:r>
      <w:r>
        <w:rPr>
          <w:lang w:val="pt-BR"/>
        </w:rPr>
        <w:br/>
      </w:r>
      <w:r w:rsidR="00C84169">
        <w:rPr>
          <w:lang w:val="pt-BR"/>
        </w:rPr>
        <w:t>_ Responsável (nome do profissional que solicitou o atendimento)</w:t>
      </w:r>
      <w:r>
        <w:rPr>
          <w:lang w:val="pt-BR"/>
        </w:rPr>
        <w:t>;</w:t>
      </w:r>
      <w:r>
        <w:rPr>
          <w:lang w:val="pt-BR"/>
        </w:rPr>
        <w:br/>
        <w:t>_ Problema/ Descrição</w:t>
      </w:r>
      <w:r w:rsidR="00C84169">
        <w:rPr>
          <w:lang w:val="pt-BR"/>
        </w:rPr>
        <w:t xml:space="preserve"> (relatado pelo usuário)</w:t>
      </w:r>
      <w:r>
        <w:rPr>
          <w:lang w:val="pt-BR"/>
        </w:rPr>
        <w:t>;</w:t>
      </w:r>
      <w:r>
        <w:rPr>
          <w:lang w:val="pt-BR"/>
        </w:rPr>
        <w:br/>
        <w:t>_ Técnico</w:t>
      </w:r>
      <w:r w:rsidR="00C84169">
        <w:rPr>
          <w:lang w:val="pt-BR"/>
        </w:rPr>
        <w:t xml:space="preserve"> (nome do profissional responsável por atender o chamado)</w:t>
      </w:r>
      <w:r>
        <w:rPr>
          <w:lang w:val="pt-BR"/>
        </w:rPr>
        <w:t>;</w:t>
      </w:r>
      <w:r>
        <w:rPr>
          <w:lang w:val="pt-BR"/>
        </w:rPr>
        <w:br/>
        <w:t>_ Data da Abertura;</w:t>
      </w:r>
      <w:r>
        <w:rPr>
          <w:lang w:val="pt-BR"/>
        </w:rPr>
        <w:br/>
        <w:t>_ Data do Atendimento;</w:t>
      </w:r>
      <w:r>
        <w:rPr>
          <w:lang w:val="pt-BR"/>
        </w:rPr>
        <w:br/>
        <w:t>_ Data do Encerramento;</w:t>
      </w:r>
      <w:r>
        <w:rPr>
          <w:lang w:val="pt-BR"/>
        </w:rPr>
        <w:br/>
        <w:t>_ Contato</w:t>
      </w:r>
      <w:r w:rsidR="00C84169">
        <w:rPr>
          <w:lang w:val="pt-BR"/>
        </w:rPr>
        <w:t xml:space="preserve"> (telefone, </w:t>
      </w:r>
      <w:r w:rsidR="00C84169" w:rsidRPr="008C1267">
        <w:rPr>
          <w:i/>
          <w:iCs/>
          <w:lang w:val="pt-BR"/>
        </w:rPr>
        <w:t>WhatsApp</w:t>
      </w:r>
      <w:r w:rsidR="00C84169">
        <w:rPr>
          <w:lang w:val="pt-BR"/>
        </w:rPr>
        <w:t xml:space="preserve">, </w:t>
      </w:r>
      <w:r w:rsidR="00C84169" w:rsidRPr="00C84169">
        <w:rPr>
          <w:i/>
          <w:iCs/>
          <w:lang w:val="pt-BR"/>
        </w:rPr>
        <w:t>e-mail</w:t>
      </w:r>
      <w:r w:rsidR="00C84169">
        <w:rPr>
          <w:lang w:val="pt-BR"/>
        </w:rPr>
        <w:t>)</w:t>
      </w:r>
      <w:r>
        <w:rPr>
          <w:lang w:val="pt-BR"/>
        </w:rPr>
        <w:t>;</w:t>
      </w:r>
      <w:r>
        <w:rPr>
          <w:lang w:val="pt-BR"/>
        </w:rPr>
        <w:br/>
        <w:t>_ Solução Empregada</w:t>
      </w:r>
      <w:r w:rsidR="00E30A3C">
        <w:rPr>
          <w:lang w:val="pt-BR"/>
        </w:rPr>
        <w:t xml:space="preserve"> (descrição detalhada do que foi realizado)</w:t>
      </w:r>
      <w:r>
        <w:rPr>
          <w:lang w:val="pt-BR"/>
        </w:rPr>
        <w:t>;</w:t>
      </w:r>
      <w:r>
        <w:rPr>
          <w:lang w:val="pt-BR"/>
        </w:rPr>
        <w:br/>
        <w:t>_ Patrimônio</w:t>
      </w:r>
      <w:r w:rsidR="00E30A3C">
        <w:rPr>
          <w:lang w:val="pt-BR"/>
        </w:rPr>
        <w:t xml:space="preserve"> (registro único do bem patrimonial do município)</w:t>
      </w:r>
      <w:r>
        <w:rPr>
          <w:lang w:val="pt-BR"/>
        </w:rPr>
        <w:t>.</w:t>
      </w:r>
      <w:r>
        <w:rPr>
          <w:lang w:val="pt-BR"/>
        </w:rPr>
        <w:br/>
      </w:r>
      <w:r>
        <w:rPr>
          <w:lang w:val="pt-BR"/>
        </w:rPr>
        <w:br/>
        <w:t>As informações que são obtidas através de relatoria são:</w:t>
      </w:r>
    </w:p>
    <w:p w14:paraId="7FA47853" w14:textId="6E87D0AB" w:rsidR="00C84169" w:rsidRDefault="000E5052" w:rsidP="00F45F4B">
      <w:pPr>
        <w:rPr>
          <w:lang w:val="pt-BR"/>
        </w:rPr>
      </w:pPr>
      <w:r>
        <w:rPr>
          <w:lang w:val="pt-BR"/>
        </w:rPr>
        <w:t>_ Quantidade de chamados em andamento;</w:t>
      </w:r>
      <w:r>
        <w:rPr>
          <w:lang w:val="pt-BR"/>
        </w:rPr>
        <w:br/>
        <w:t>_ Quantidade de chamados em espera;</w:t>
      </w:r>
      <w:r>
        <w:rPr>
          <w:lang w:val="pt-BR"/>
        </w:rPr>
        <w:br/>
        <w:t>_ Quantidade de chamados solucionados;</w:t>
      </w:r>
      <w:r>
        <w:rPr>
          <w:lang w:val="pt-BR"/>
        </w:rPr>
        <w:br/>
        <w:t>_ Quantidade de chamados aguardando peças;</w:t>
      </w:r>
      <w:r>
        <w:rPr>
          <w:lang w:val="pt-BR"/>
        </w:rPr>
        <w:br/>
        <w:t>_ Quantidade de chamados na prateleira;</w:t>
      </w:r>
      <w:r>
        <w:rPr>
          <w:lang w:val="pt-BR"/>
        </w:rPr>
        <w:br/>
        <w:t>_ Quantidade de chamados aguardando atendimento de especializadas (terceiros);</w:t>
      </w:r>
      <w:r>
        <w:rPr>
          <w:lang w:val="pt-BR"/>
        </w:rPr>
        <w:br/>
        <w:t xml:space="preserve">_ Quantidade </w:t>
      </w:r>
      <w:r w:rsidR="0067611E">
        <w:rPr>
          <w:lang w:val="pt-BR"/>
        </w:rPr>
        <w:t>de chamados total em abertos;</w:t>
      </w:r>
      <w:r w:rsidR="0067611E">
        <w:rPr>
          <w:lang w:val="pt-BR"/>
        </w:rPr>
        <w:br/>
        <w:t>_ Quantidade de chamados sem solução;</w:t>
      </w:r>
      <w:r w:rsidR="0067611E">
        <w:rPr>
          <w:lang w:val="pt-BR"/>
        </w:rPr>
        <w:br/>
        <w:t>_ Quantidade de chamados com manutenção agendada;</w:t>
      </w:r>
      <w:r w:rsidR="0067611E">
        <w:rPr>
          <w:lang w:val="pt-BR"/>
        </w:rPr>
        <w:br/>
        <w:t xml:space="preserve">_ Quantidade média de duração para o atendimento dos chamados </w:t>
      </w:r>
      <w:r w:rsidR="008C1267">
        <w:rPr>
          <w:lang w:val="pt-BR"/>
        </w:rPr>
        <w:t xml:space="preserve">(contagem </w:t>
      </w:r>
      <w:r w:rsidR="0067611E">
        <w:rPr>
          <w:lang w:val="pt-BR"/>
        </w:rPr>
        <w:t xml:space="preserve">em </w:t>
      </w:r>
      <w:r w:rsidR="008C1267">
        <w:rPr>
          <w:lang w:val="pt-BR"/>
        </w:rPr>
        <w:t>dia)</w:t>
      </w:r>
      <w:r w:rsidR="0067611E">
        <w:rPr>
          <w:lang w:val="pt-BR"/>
        </w:rPr>
        <w:t>;</w:t>
      </w:r>
      <w:r w:rsidR="0067611E">
        <w:rPr>
          <w:lang w:val="pt-BR"/>
        </w:rPr>
        <w:br/>
        <w:t>_ Quantidade de chamados total;</w:t>
      </w:r>
    </w:p>
    <w:p w14:paraId="0E6E710D" w14:textId="3DF3C8B4" w:rsidR="008C1267" w:rsidRDefault="00C84169" w:rsidP="008C1267">
      <w:pPr>
        <w:rPr>
          <w:lang w:val="pt-BR"/>
        </w:rPr>
      </w:pPr>
      <w:r>
        <w:rPr>
          <w:lang w:val="pt-BR"/>
        </w:rPr>
        <w:t xml:space="preserve">Há ainda outra aba na planilha com estatísticas de desempenho, onde escolhe-se o ano desejado e </w:t>
      </w:r>
      <w:r w:rsidR="008211DB">
        <w:rPr>
          <w:lang w:val="pt-BR"/>
        </w:rPr>
        <w:t xml:space="preserve">automaticamente </w:t>
      </w:r>
      <w:r>
        <w:rPr>
          <w:lang w:val="pt-BR"/>
        </w:rPr>
        <w:t>na tabela com nomes dos funcionários do departamento</w:t>
      </w:r>
      <w:r w:rsidR="008211DB">
        <w:rPr>
          <w:lang w:val="pt-BR"/>
        </w:rPr>
        <w:t xml:space="preserve"> os valores da</w:t>
      </w:r>
      <w:r>
        <w:rPr>
          <w:lang w:val="pt-BR"/>
        </w:rPr>
        <w:t xml:space="preserve"> quantidade total de chamados atendidos e a taxa de atendimento (percentual correspondente)</w:t>
      </w:r>
      <w:r w:rsidR="008211DB">
        <w:rPr>
          <w:lang w:val="pt-BR"/>
        </w:rPr>
        <w:t xml:space="preserve"> são atualizados.</w:t>
      </w:r>
    </w:p>
    <w:p w14:paraId="7D5CC5B0" w14:textId="294F4C5A" w:rsidR="00907CBB" w:rsidRPr="00AA3943" w:rsidRDefault="008C1267">
      <w:pPr>
        <w:pStyle w:val="Ttulo3"/>
        <w:rPr>
          <w:lang w:val="pt-BR"/>
        </w:rPr>
      </w:pPr>
      <w:r>
        <w:rPr>
          <w:lang w:val="pt-BR"/>
        </w:rPr>
        <w:t xml:space="preserve">TABELA DOS </w:t>
      </w:r>
      <w:r w:rsidRPr="008C1267">
        <w:rPr>
          <w:i/>
          <w:iCs/>
          <w:lang w:val="pt-BR"/>
        </w:rPr>
        <w:t>STAKEHOLDERS</w:t>
      </w:r>
    </w:p>
    <w:tbl>
      <w:tblPr>
        <w:tblStyle w:val="GridTable1Light-Accent21"/>
        <w:tblW w:w="4947" w:type="pct"/>
        <w:tblCellMar>
          <w:left w:w="0" w:type="dxa"/>
          <w:right w:w="0" w:type="dxa"/>
        </w:tblCellMar>
        <w:tblLook w:val="06A0" w:firstRow="1" w:lastRow="0" w:firstColumn="1" w:lastColumn="0" w:noHBand="1" w:noVBand="1"/>
      </w:tblPr>
      <w:tblGrid>
        <w:gridCol w:w="3685"/>
        <w:gridCol w:w="1416"/>
        <w:gridCol w:w="3829"/>
      </w:tblGrid>
      <w:tr w:rsidR="0027603F" w:rsidRPr="00AA3943" w14:paraId="431C0536" w14:textId="77777777" w:rsidTr="00C316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top w:val="nil"/>
              <w:left w:val="nil"/>
            </w:tcBorders>
            <w:vAlign w:val="bottom"/>
          </w:tcPr>
          <w:p w14:paraId="6B18E766" w14:textId="24F89A90" w:rsidR="0027603F" w:rsidRPr="0027603F" w:rsidRDefault="0027603F">
            <w:pPr>
              <w:pStyle w:val="Textodetabela"/>
              <w:rPr>
                <w:i/>
                <w:iCs/>
                <w:lang w:val="pt-BR"/>
              </w:rPr>
            </w:pPr>
            <w:r w:rsidRPr="0027603F">
              <w:rPr>
                <w:i/>
                <w:iCs/>
                <w:lang w:val="pt-BR"/>
              </w:rPr>
              <w:t>Stakeholders</w:t>
            </w:r>
          </w:p>
        </w:tc>
        <w:tc>
          <w:tcPr>
            <w:tcW w:w="1416" w:type="dxa"/>
            <w:tcBorders>
              <w:top w:val="nil"/>
            </w:tcBorders>
            <w:vAlign w:val="bottom"/>
          </w:tcPr>
          <w:p w14:paraId="357214A3" w14:textId="43B8F914" w:rsidR="0027603F" w:rsidRPr="00AA3943" w:rsidRDefault="0027603F">
            <w:pPr>
              <w:pStyle w:val="Textodetabe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Nome</w:t>
            </w:r>
          </w:p>
        </w:tc>
        <w:tc>
          <w:tcPr>
            <w:tcW w:w="3829" w:type="dxa"/>
            <w:tcBorders>
              <w:top w:val="nil"/>
              <w:right w:val="nil"/>
            </w:tcBorders>
            <w:vAlign w:val="bottom"/>
          </w:tcPr>
          <w:p w14:paraId="1C42A0B5" w14:textId="7EDD6DB9" w:rsidR="0027603F" w:rsidRPr="00AA3943" w:rsidRDefault="0027603F">
            <w:pPr>
              <w:pStyle w:val="Textodetabe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Responsabilidades</w:t>
            </w:r>
          </w:p>
        </w:tc>
      </w:tr>
      <w:tr w:rsidR="0027603F" w:rsidRPr="00AA3943" w14:paraId="31D4302C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2500D112" w14:textId="18FB7C3C" w:rsidR="0027603F" w:rsidRPr="00AA3943" w:rsidRDefault="0027603F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>Diretor do Departamento da Tecnologia da Informação</w:t>
            </w:r>
          </w:p>
        </w:tc>
        <w:tc>
          <w:tcPr>
            <w:tcW w:w="1416" w:type="dxa"/>
          </w:tcPr>
          <w:p w14:paraId="2B615AF5" w14:textId="283BAF2A" w:rsidR="0027603F" w:rsidRPr="00AA3943" w:rsidRDefault="0027603F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Rafael</w:t>
            </w:r>
          </w:p>
        </w:tc>
        <w:tc>
          <w:tcPr>
            <w:tcW w:w="3829" w:type="dxa"/>
            <w:tcBorders>
              <w:right w:val="nil"/>
            </w:tcBorders>
          </w:tcPr>
          <w:p w14:paraId="6CAC876C" w14:textId="76493822" w:rsidR="00ED08F3" w:rsidRPr="0027603F" w:rsidRDefault="0027603F" w:rsidP="00ED08F3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 Verificar o andamento dos chamados; _ Definir prioridades dos atendimentos;</w:t>
            </w:r>
            <w:r w:rsidR="00ED08F3">
              <w:rPr>
                <w:lang w:val="pt-BR"/>
              </w:rPr>
              <w:br/>
              <w:t xml:space="preserve">_ Definir/ Aprovar </w:t>
            </w:r>
            <w:r w:rsidR="001B2C7C">
              <w:rPr>
                <w:lang w:val="pt-BR"/>
              </w:rPr>
              <w:t>projetos de implantação/ melhorias;</w:t>
            </w:r>
            <w:r w:rsidR="00ED08F3">
              <w:rPr>
                <w:lang w:val="pt-BR"/>
              </w:rPr>
              <w:br/>
            </w:r>
            <w:r>
              <w:rPr>
                <w:lang w:val="pt-BR"/>
              </w:rPr>
              <w:t>_ Aprovar compra de ferramentas;</w:t>
            </w:r>
            <w:r>
              <w:rPr>
                <w:lang w:val="pt-BR"/>
              </w:rPr>
              <w:br/>
              <w:t xml:space="preserve">_ Aprovar compra de </w:t>
            </w:r>
            <w:r w:rsidRPr="0027603F">
              <w:rPr>
                <w:i/>
                <w:iCs/>
                <w:lang w:val="pt-BR"/>
              </w:rPr>
              <w:t>hardwares</w:t>
            </w:r>
            <w:r>
              <w:rPr>
                <w:lang w:val="pt-BR"/>
              </w:rPr>
              <w:t xml:space="preserve"> e </w:t>
            </w:r>
            <w:r w:rsidRPr="0027603F">
              <w:rPr>
                <w:i/>
                <w:iCs/>
                <w:lang w:val="pt-BR"/>
              </w:rPr>
              <w:lastRenderedPageBreak/>
              <w:t>softwares</w:t>
            </w:r>
            <w:r>
              <w:rPr>
                <w:lang w:val="pt-BR"/>
              </w:rPr>
              <w:t>;</w:t>
            </w:r>
            <w:r w:rsidR="006F65E9">
              <w:rPr>
                <w:lang w:val="pt-BR"/>
              </w:rPr>
              <w:br/>
            </w:r>
            <w:r w:rsidR="00ED08F3">
              <w:rPr>
                <w:lang w:val="pt-BR"/>
              </w:rPr>
              <w:t>_ Deslocar a equipe para os atendimentos externos</w:t>
            </w:r>
            <w:r w:rsidR="001B2C7C">
              <w:rPr>
                <w:lang w:val="pt-BR"/>
              </w:rPr>
              <w:t>;</w:t>
            </w:r>
            <w:r w:rsidR="001B2C7C">
              <w:rPr>
                <w:lang w:val="pt-BR"/>
              </w:rPr>
              <w:br/>
              <w:t>_</w:t>
            </w:r>
            <w:r w:rsidR="006F65E9">
              <w:rPr>
                <w:lang w:val="pt-BR"/>
              </w:rPr>
              <w:t xml:space="preserve"> </w:t>
            </w:r>
            <w:r w:rsidR="001B2C7C">
              <w:rPr>
                <w:lang w:val="pt-BR"/>
              </w:rPr>
              <w:t>Auxiliar nos trabalhos técnicos quando os mesmos exigem uma demanda maior</w:t>
            </w:r>
            <w:r w:rsidR="006F65E9">
              <w:rPr>
                <w:lang w:val="pt-BR"/>
              </w:rPr>
              <w:t>;</w:t>
            </w:r>
            <w:r w:rsidR="006F65E9">
              <w:rPr>
                <w:lang w:val="pt-BR"/>
              </w:rPr>
              <w:br/>
              <w:t>_ Alimentar a planilha de chamados.</w:t>
            </w:r>
          </w:p>
        </w:tc>
      </w:tr>
      <w:tr w:rsidR="0027603F" w:rsidRPr="00AA3943" w14:paraId="50682F3F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3448DE3A" w14:textId="41C932BB" w:rsidR="0027603F" w:rsidRPr="00AA3943" w:rsidRDefault="0027603F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lastRenderedPageBreak/>
              <w:t xml:space="preserve">Coordenadora </w:t>
            </w:r>
            <w:r w:rsidR="00ED08F3">
              <w:rPr>
                <w:lang w:val="pt-BR"/>
              </w:rPr>
              <w:t>do Departamento da Tecnologia da Informação</w:t>
            </w:r>
          </w:p>
        </w:tc>
        <w:tc>
          <w:tcPr>
            <w:tcW w:w="1416" w:type="dxa"/>
          </w:tcPr>
          <w:p w14:paraId="6A823388" w14:textId="18033E28" w:rsidR="0027603F" w:rsidRPr="00AA3943" w:rsidRDefault="0027603F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Fernanda</w:t>
            </w:r>
          </w:p>
        </w:tc>
        <w:tc>
          <w:tcPr>
            <w:tcW w:w="3829" w:type="dxa"/>
            <w:tcBorders>
              <w:right w:val="nil"/>
            </w:tcBorders>
          </w:tcPr>
          <w:p w14:paraId="32A072FD" w14:textId="689E18B2" w:rsidR="0027603F" w:rsidRPr="00AA3943" w:rsidRDefault="00ED08F3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 Realizar orçamentos</w:t>
            </w:r>
            <w:r w:rsidR="00726673">
              <w:rPr>
                <w:lang w:val="pt-BR"/>
              </w:rPr>
              <w:t xml:space="preserve"> e compras</w:t>
            </w:r>
            <w:r>
              <w:rPr>
                <w:lang w:val="pt-BR"/>
              </w:rPr>
              <w:t xml:space="preserve"> dos materiais necessários;</w:t>
            </w:r>
            <w:r>
              <w:rPr>
                <w:lang w:val="pt-BR"/>
              </w:rPr>
              <w:br/>
              <w:t>_ Realizar orçamentos</w:t>
            </w:r>
            <w:r w:rsidR="00726673">
              <w:rPr>
                <w:lang w:val="pt-BR"/>
              </w:rPr>
              <w:t xml:space="preserve"> e compras</w:t>
            </w:r>
            <w:r>
              <w:rPr>
                <w:lang w:val="pt-BR"/>
              </w:rPr>
              <w:t xml:space="preserve"> das ferramentas necessárias;</w:t>
            </w:r>
            <w:r w:rsidR="00B11C5B">
              <w:rPr>
                <w:lang w:val="pt-BR"/>
              </w:rPr>
              <w:br/>
              <w:t xml:space="preserve">_ Verificar </w:t>
            </w:r>
            <w:r w:rsidR="00B11C5B">
              <w:rPr>
                <w:i/>
                <w:iCs/>
                <w:lang w:val="pt-BR"/>
              </w:rPr>
              <w:t>WhatsApp</w:t>
            </w:r>
            <w:r w:rsidR="00B11C5B">
              <w:rPr>
                <w:lang w:val="pt-BR"/>
              </w:rPr>
              <w:t xml:space="preserve"> para abertura de chamados;</w:t>
            </w:r>
            <w:r w:rsidR="00B11C5B">
              <w:rPr>
                <w:lang w:val="pt-BR"/>
              </w:rPr>
              <w:br/>
              <w:t>_ Definir prioridades dos atendimentos;</w:t>
            </w:r>
            <w:r>
              <w:rPr>
                <w:lang w:val="pt-BR"/>
              </w:rPr>
              <w:br/>
              <w:t>_ Deslocar a equipe para os atendimentos externos;</w:t>
            </w:r>
            <w:r w:rsidR="00B11C5B">
              <w:rPr>
                <w:lang w:val="pt-BR"/>
              </w:rPr>
              <w:br/>
              <w:t>_ Solicitar atendimento de terceiros de acordo com suas contratações;</w:t>
            </w:r>
            <w:r>
              <w:rPr>
                <w:lang w:val="pt-BR"/>
              </w:rPr>
              <w:br/>
              <w:t xml:space="preserve">_ </w:t>
            </w:r>
            <w:r w:rsidR="001B2C7C">
              <w:rPr>
                <w:lang w:val="pt-BR"/>
              </w:rPr>
              <w:t>Supervisionar os serviços realizados por terceiros;</w:t>
            </w:r>
            <w:r w:rsidR="001B2C7C">
              <w:rPr>
                <w:lang w:val="pt-BR"/>
              </w:rPr>
              <w:br/>
              <w:t>_ Auxiliar nos trabalhos técnicos quando os mesmos exigem uma demanda maior</w:t>
            </w:r>
            <w:r w:rsidR="006F65E9">
              <w:rPr>
                <w:lang w:val="pt-BR"/>
              </w:rPr>
              <w:t>;</w:t>
            </w:r>
            <w:r w:rsidR="00DC00A3">
              <w:rPr>
                <w:lang w:val="pt-BR"/>
              </w:rPr>
              <w:br/>
              <w:t>_ Supervisionar os trabalhos dos estagiários.</w:t>
            </w:r>
            <w:r w:rsidR="006F65E9">
              <w:rPr>
                <w:lang w:val="pt-BR"/>
              </w:rPr>
              <w:br/>
              <w:t>_ Alimentar a planilha de chamados.</w:t>
            </w:r>
          </w:p>
        </w:tc>
      </w:tr>
      <w:tr w:rsidR="0027603F" w:rsidRPr="00AA3943" w14:paraId="4FE489E2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47E96DD6" w14:textId="252ED7B5" w:rsidR="0027603F" w:rsidRPr="00AA3943" w:rsidRDefault="001B2C7C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>Técnicos de Informática</w:t>
            </w:r>
          </w:p>
        </w:tc>
        <w:tc>
          <w:tcPr>
            <w:tcW w:w="1416" w:type="dxa"/>
          </w:tcPr>
          <w:p w14:paraId="61277E6F" w14:textId="1987BC7D" w:rsidR="0027603F" w:rsidRPr="00AA3943" w:rsidRDefault="001B2C7C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Kleber</w:t>
            </w:r>
          </w:p>
        </w:tc>
        <w:tc>
          <w:tcPr>
            <w:tcW w:w="3829" w:type="dxa"/>
            <w:tcBorders>
              <w:right w:val="nil"/>
            </w:tcBorders>
          </w:tcPr>
          <w:p w14:paraId="4C5ABBD4" w14:textId="145678FB" w:rsidR="0027603F" w:rsidRPr="001B2C7C" w:rsidRDefault="001B2C7C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 Realizar manutenção dos equipamentos;</w:t>
            </w:r>
            <w:r>
              <w:rPr>
                <w:lang w:val="pt-BR"/>
              </w:rPr>
              <w:br/>
              <w:t>_ Atender telefonemas para abertura de chamados;</w:t>
            </w:r>
            <w:r>
              <w:rPr>
                <w:lang w:val="pt-BR"/>
              </w:rPr>
              <w:br/>
              <w:t xml:space="preserve">_ Verificar </w:t>
            </w:r>
            <w:r>
              <w:rPr>
                <w:i/>
                <w:iCs/>
                <w:lang w:val="pt-BR"/>
              </w:rPr>
              <w:t>WhatsApp</w:t>
            </w:r>
            <w:r>
              <w:rPr>
                <w:lang w:val="pt-BR"/>
              </w:rPr>
              <w:t xml:space="preserve"> para abertura de chamados;</w:t>
            </w:r>
            <w:r>
              <w:rPr>
                <w:lang w:val="pt-BR"/>
              </w:rPr>
              <w:br/>
            </w:r>
            <w:r w:rsidR="006F65E9">
              <w:rPr>
                <w:lang w:val="pt-BR"/>
              </w:rPr>
              <w:t>_ Alimentar a planilha de chamados;</w:t>
            </w:r>
            <w:r w:rsidR="00B11C5B">
              <w:rPr>
                <w:lang w:val="pt-BR"/>
              </w:rPr>
              <w:br/>
              <w:t>_ Solicitar atendimento de terceiros de acordo com suas contratações;</w:t>
            </w:r>
            <w:r w:rsidR="006F65E9">
              <w:rPr>
                <w:lang w:val="pt-BR"/>
              </w:rPr>
              <w:br/>
              <w:t>_ Especificar recomendações técnicas;</w:t>
            </w:r>
            <w:r w:rsidR="006F65E9">
              <w:rPr>
                <w:lang w:val="pt-BR"/>
              </w:rPr>
              <w:br/>
              <w:t>_ Auxiliar nos trabalhos dos projetos, implantação e melhorias;</w:t>
            </w:r>
            <w:r w:rsidR="00726673">
              <w:rPr>
                <w:lang w:val="pt-BR"/>
              </w:rPr>
              <w:br/>
              <w:t>_ Supervisionar os serviços realizados por terceiros;</w:t>
            </w:r>
            <w:r w:rsidR="006F65E9">
              <w:rPr>
                <w:lang w:val="pt-BR"/>
              </w:rPr>
              <w:br/>
              <w:t>_ Supervisionar os trabalhos dos estagiários.</w:t>
            </w:r>
          </w:p>
        </w:tc>
      </w:tr>
      <w:tr w:rsidR="0027603F" w:rsidRPr="00AA3943" w14:paraId="34CE42DC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0D8A8317" w14:textId="6B5C7AE5" w:rsidR="0027603F" w:rsidRPr="00AA3943" w:rsidRDefault="006F65E9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>Estagiário do Departamento da Tecnologia da Informação</w:t>
            </w:r>
          </w:p>
        </w:tc>
        <w:tc>
          <w:tcPr>
            <w:tcW w:w="1416" w:type="dxa"/>
          </w:tcPr>
          <w:p w14:paraId="15D3B09F" w14:textId="66A32225" w:rsidR="0027603F" w:rsidRPr="00AA3943" w:rsidRDefault="006F65E9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Jorge</w:t>
            </w:r>
          </w:p>
        </w:tc>
        <w:tc>
          <w:tcPr>
            <w:tcW w:w="3829" w:type="dxa"/>
            <w:tcBorders>
              <w:right w:val="nil"/>
            </w:tcBorders>
          </w:tcPr>
          <w:p w14:paraId="2092A4F0" w14:textId="2C522E25" w:rsidR="0027603F" w:rsidRPr="00AA3943" w:rsidRDefault="006F65E9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 Realizar manutenção dos equipamentos;</w:t>
            </w:r>
            <w:r>
              <w:rPr>
                <w:lang w:val="pt-BR"/>
              </w:rPr>
              <w:br/>
              <w:t>_ Atender telefonemas para abertura de chamados;</w:t>
            </w:r>
            <w:r>
              <w:rPr>
                <w:lang w:val="pt-BR"/>
              </w:rPr>
              <w:br/>
              <w:t xml:space="preserve">_ Verificar </w:t>
            </w:r>
            <w:r>
              <w:rPr>
                <w:i/>
                <w:iCs/>
                <w:lang w:val="pt-BR"/>
              </w:rPr>
              <w:t>WhatsApp</w:t>
            </w:r>
            <w:r>
              <w:rPr>
                <w:lang w:val="pt-BR"/>
              </w:rPr>
              <w:t xml:space="preserve"> para abertura de chamados;</w:t>
            </w:r>
            <w:r w:rsidR="00B11C5B">
              <w:rPr>
                <w:lang w:val="pt-BR"/>
              </w:rPr>
              <w:br/>
              <w:t>_ Solicitar atendimento de terceiros de acordo com suas contratações;</w:t>
            </w:r>
            <w:r>
              <w:rPr>
                <w:lang w:val="pt-BR"/>
              </w:rPr>
              <w:br/>
            </w:r>
            <w:r>
              <w:rPr>
                <w:lang w:val="pt-BR"/>
              </w:rPr>
              <w:lastRenderedPageBreak/>
              <w:t>_ Alimentar a planilha de chamados;</w:t>
            </w:r>
          </w:p>
        </w:tc>
      </w:tr>
      <w:tr w:rsidR="0027603F" w:rsidRPr="00AA3943" w14:paraId="4E3B7326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67E7CA2F" w14:textId="76A7E8A1" w:rsidR="0027603F" w:rsidRPr="00AA3943" w:rsidRDefault="001275B6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lastRenderedPageBreak/>
              <w:t xml:space="preserve">Funcionário de serviços gerais/ Contratado de serviços </w:t>
            </w:r>
          </w:p>
        </w:tc>
        <w:tc>
          <w:tcPr>
            <w:tcW w:w="1416" w:type="dxa"/>
          </w:tcPr>
          <w:p w14:paraId="42446C3A" w14:textId="4056CADD" w:rsidR="0027603F" w:rsidRPr="00AA3943" w:rsidRDefault="001275B6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 xml:space="preserve">Bilo/ </w:t>
            </w:r>
            <w:r w:rsidR="005661E0">
              <w:rPr>
                <w:lang w:val="pt-BR"/>
              </w:rPr>
              <w:t>Marielle</w:t>
            </w:r>
          </w:p>
        </w:tc>
        <w:tc>
          <w:tcPr>
            <w:tcW w:w="3829" w:type="dxa"/>
            <w:tcBorders>
              <w:right w:val="nil"/>
            </w:tcBorders>
          </w:tcPr>
          <w:p w14:paraId="455AFA27" w14:textId="227F4D48" w:rsidR="0027603F" w:rsidRPr="006F65E9" w:rsidRDefault="001275B6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 Perfurar paredes;</w:t>
            </w:r>
            <w:r>
              <w:rPr>
                <w:lang w:val="pt-BR"/>
              </w:rPr>
              <w:br/>
              <w:t>_ Passar cabeamentos;</w:t>
            </w:r>
            <w:r>
              <w:rPr>
                <w:lang w:val="pt-BR"/>
              </w:rPr>
              <w:br/>
              <w:t xml:space="preserve">_ Fixar </w:t>
            </w:r>
            <w:r>
              <w:rPr>
                <w:i/>
                <w:iCs/>
                <w:lang w:val="pt-BR"/>
              </w:rPr>
              <w:t>racks</w:t>
            </w:r>
            <w:r>
              <w:rPr>
                <w:lang w:val="pt-BR"/>
              </w:rPr>
              <w:t xml:space="preserve"> e outros móveis que exijam ferramentas e mão de obra específica.</w:t>
            </w:r>
            <w:r w:rsidR="006F65E9">
              <w:rPr>
                <w:lang w:val="pt-BR"/>
              </w:rPr>
              <w:t xml:space="preserve">_ </w:t>
            </w:r>
          </w:p>
        </w:tc>
      </w:tr>
      <w:tr w:rsidR="0027603F" w:rsidRPr="00AA3943" w14:paraId="18E1D4E9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59BD4F7F" w14:textId="401D7943" w:rsidR="0027603F" w:rsidRPr="00AA3943" w:rsidRDefault="00B11C5B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>Terceirizado/ Contratado</w:t>
            </w:r>
          </w:p>
        </w:tc>
        <w:tc>
          <w:tcPr>
            <w:tcW w:w="1416" w:type="dxa"/>
          </w:tcPr>
          <w:p w14:paraId="4E9F9B0B" w14:textId="5390F53E" w:rsidR="0027603F" w:rsidRPr="00AA3943" w:rsidRDefault="00B11C5B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--</w:t>
            </w:r>
          </w:p>
        </w:tc>
        <w:tc>
          <w:tcPr>
            <w:tcW w:w="3829" w:type="dxa"/>
            <w:tcBorders>
              <w:right w:val="nil"/>
            </w:tcBorders>
          </w:tcPr>
          <w:p w14:paraId="4EEA984E" w14:textId="7304132F" w:rsidR="0027603F" w:rsidRPr="00AA3943" w:rsidRDefault="00B11C5B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 xml:space="preserve">_ </w:t>
            </w:r>
            <w:r w:rsidR="00726673">
              <w:rPr>
                <w:lang w:val="pt-BR"/>
              </w:rPr>
              <w:t>Realizar os atendimentos das solicitações encaminhadas pelo Departamento da Tecnologia da Informação de acordo com sua contratação e prazos estipulados.</w:t>
            </w:r>
          </w:p>
        </w:tc>
      </w:tr>
      <w:tr w:rsidR="0027603F" w:rsidRPr="00AA3943" w14:paraId="4C6EDB04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2AB1A9B1" w14:textId="22945570" w:rsidR="0027603F" w:rsidRPr="00AA3943" w:rsidRDefault="001275B6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>Demais Funcionários</w:t>
            </w:r>
          </w:p>
        </w:tc>
        <w:tc>
          <w:tcPr>
            <w:tcW w:w="1416" w:type="dxa"/>
          </w:tcPr>
          <w:p w14:paraId="7CC7A3DE" w14:textId="65477377" w:rsidR="0027603F" w:rsidRPr="00AA3943" w:rsidRDefault="001275B6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--</w:t>
            </w:r>
          </w:p>
        </w:tc>
        <w:tc>
          <w:tcPr>
            <w:tcW w:w="3829" w:type="dxa"/>
            <w:tcBorders>
              <w:right w:val="nil"/>
            </w:tcBorders>
          </w:tcPr>
          <w:p w14:paraId="52F642D6" w14:textId="7F5AD055" w:rsidR="0027603F" w:rsidRPr="001275B6" w:rsidRDefault="00276902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</w:t>
            </w:r>
            <w:r>
              <w:t xml:space="preserve"> </w:t>
            </w:r>
            <w:r w:rsidR="001275B6">
              <w:rPr>
                <w:lang w:val="pt-BR"/>
              </w:rPr>
              <w:t xml:space="preserve">Solicitar solução de problemas na área correlata via ligação telefônica, </w:t>
            </w:r>
            <w:r w:rsidR="001275B6">
              <w:rPr>
                <w:i/>
                <w:iCs/>
                <w:lang w:val="pt-BR"/>
              </w:rPr>
              <w:t>WhatsApp</w:t>
            </w:r>
            <w:r w:rsidR="001275B6">
              <w:rPr>
                <w:lang w:val="pt-BR"/>
              </w:rPr>
              <w:t xml:space="preserve">, </w:t>
            </w:r>
            <w:r w:rsidR="001275B6">
              <w:rPr>
                <w:i/>
                <w:iCs/>
                <w:lang w:val="pt-BR"/>
              </w:rPr>
              <w:t>e-mail</w:t>
            </w:r>
            <w:r w:rsidR="001275B6">
              <w:rPr>
                <w:lang w:val="pt-BR"/>
              </w:rPr>
              <w:t xml:space="preserve"> e ou verbalmente;</w:t>
            </w:r>
            <w:r w:rsidR="001275B6">
              <w:rPr>
                <w:lang w:val="pt-BR"/>
              </w:rPr>
              <w:br/>
              <w:t>_ Realizar etapas consideradas de baixo risco através de orientação técnica.</w:t>
            </w:r>
          </w:p>
        </w:tc>
      </w:tr>
    </w:tbl>
    <w:p w14:paraId="579518FD" w14:textId="77777777" w:rsidR="0017704A" w:rsidRDefault="0017704A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B85A22" w:themeColor="accent2" w:themeShade="BF"/>
          <w:sz w:val="24"/>
          <w:szCs w:val="24"/>
          <w:lang w:val="pt-BR"/>
        </w:rPr>
      </w:pPr>
      <w:r>
        <w:rPr>
          <w:lang w:val="pt-BR"/>
        </w:rPr>
        <w:br w:type="page"/>
      </w:r>
    </w:p>
    <w:p w14:paraId="53D50909" w14:textId="58412E2B" w:rsidR="00907CBB" w:rsidRPr="00AA3943" w:rsidRDefault="005B2E3E" w:rsidP="00B55F12">
      <w:pPr>
        <w:pStyle w:val="Ttulo2"/>
        <w:rPr>
          <w:lang w:val="pt-BR"/>
        </w:rPr>
      </w:pPr>
      <w:r>
        <w:rPr>
          <w:lang w:val="pt-BR"/>
        </w:rPr>
        <w:lastRenderedPageBreak/>
        <w:t>ENTREVISTA PARA A DEFINIÇÃO DO PROJETO</w:t>
      </w:r>
    </w:p>
    <w:p w14:paraId="59CFE9E0" w14:textId="20662079" w:rsidR="00C3166E" w:rsidRDefault="005B2E3E">
      <w:pPr>
        <w:rPr>
          <w:lang w:val="pt-BR"/>
        </w:rPr>
      </w:pPr>
      <w:r>
        <w:rPr>
          <w:lang w:val="pt-BR"/>
        </w:rPr>
        <w:t xml:space="preserve">Para a definição do projeto, serão elencados alguns dos perfis dos </w:t>
      </w:r>
      <w:r>
        <w:rPr>
          <w:i/>
          <w:iCs/>
          <w:lang w:val="pt-BR"/>
        </w:rPr>
        <w:t>stakeholders</w:t>
      </w:r>
      <w:r>
        <w:rPr>
          <w:lang w:val="pt-BR"/>
        </w:rPr>
        <w:t>, afim de traçar as necessidades não atendidas pelo método atual.</w:t>
      </w:r>
    </w:p>
    <w:p w14:paraId="42AEE79A" w14:textId="77777777" w:rsidR="00132647" w:rsidRDefault="00132647">
      <w:pPr>
        <w:rPr>
          <w:lang w:val="pt-BR"/>
        </w:rPr>
      </w:pPr>
    </w:p>
    <w:p w14:paraId="49FCAC24" w14:textId="57DFFEDE" w:rsidR="005A1C0C" w:rsidRDefault="005A1C0C" w:rsidP="005A1C0C">
      <w:pPr>
        <w:pStyle w:val="Ttulo3"/>
        <w:rPr>
          <w:lang w:val="pt-BR"/>
        </w:rPr>
      </w:pPr>
      <w:r>
        <w:rPr>
          <w:lang w:val="pt-BR"/>
        </w:rPr>
        <w:t>ENTREVISTADO</w:t>
      </w:r>
      <w:r w:rsidR="00C3166E">
        <w:rPr>
          <w:lang w:val="pt-BR"/>
        </w:rPr>
        <w:t xml:space="preserve"> -</w:t>
      </w:r>
      <w:r>
        <w:rPr>
          <w:lang w:val="pt-BR"/>
        </w:rPr>
        <w:t xml:space="preserve"> PERFIL DEMAIS FUNCIONÁRIOS</w:t>
      </w:r>
    </w:p>
    <w:p w14:paraId="7D64B811" w14:textId="0E4187F3" w:rsidR="005A1C0C" w:rsidRPr="00AA3943" w:rsidRDefault="005A1C0C" w:rsidP="005A1C0C">
      <w:pPr>
        <w:rPr>
          <w:lang w:val="pt-BR"/>
        </w:rPr>
      </w:pPr>
      <w:r>
        <w:rPr>
          <w:lang w:val="pt-BR"/>
        </w:rPr>
        <w:t>_ Jairo</w:t>
      </w:r>
      <w:r w:rsidR="00FB2986">
        <w:rPr>
          <w:lang w:val="pt-BR"/>
        </w:rPr>
        <w:t xml:space="preserve"> Severino de Freitas</w:t>
      </w:r>
      <w:r>
        <w:rPr>
          <w:lang w:val="pt-BR"/>
        </w:rPr>
        <w:t>;</w:t>
      </w:r>
      <w:r>
        <w:rPr>
          <w:lang w:val="pt-BR"/>
        </w:rPr>
        <w:br/>
        <w:t>_ Procuradoria Jurídica;</w:t>
      </w:r>
      <w:r>
        <w:rPr>
          <w:lang w:val="pt-BR"/>
        </w:rPr>
        <w:br/>
        <w:t>_ Agente Administrativo;</w:t>
      </w:r>
    </w:p>
    <w:p w14:paraId="1BF66B6D" w14:textId="1968DFE6" w:rsidR="005A1C0C" w:rsidRDefault="005A1C0C" w:rsidP="005A1C0C">
      <w:pPr>
        <w:rPr>
          <w:lang w:val="pt-BR"/>
        </w:rPr>
      </w:pPr>
      <w:r>
        <w:rPr>
          <w:lang w:val="pt-BR"/>
        </w:rPr>
        <w:t xml:space="preserve">O entrevistado aceitou participar desse projeto respondendo </w:t>
      </w:r>
      <w:r w:rsidR="00856D9D">
        <w:rPr>
          <w:lang w:val="pt-BR"/>
        </w:rPr>
        <w:t>às</w:t>
      </w:r>
      <w:r>
        <w:rPr>
          <w:lang w:val="pt-BR"/>
        </w:rPr>
        <w:t xml:space="preserve"> perguntas de acordo com seu ponto de vista sobre o assunto abordado, e desse momento extraiu-se a seguinte análise.</w:t>
      </w:r>
    </w:p>
    <w:p w14:paraId="5783E2D4" w14:textId="77777777" w:rsidR="005A1C0C" w:rsidRDefault="005A1C0C" w:rsidP="005A1C0C">
      <w:pPr>
        <w:rPr>
          <w:lang w:val="pt-BR"/>
        </w:rPr>
      </w:pPr>
      <w:r>
        <w:rPr>
          <w:b/>
          <w:bCs/>
          <w:lang w:val="pt-BR"/>
        </w:rPr>
        <w:t>Necessidade 1</w:t>
      </w:r>
      <w:r w:rsidRPr="00321988">
        <w:rPr>
          <w:b/>
          <w:bCs/>
          <w:lang w:val="pt-BR"/>
        </w:rPr>
        <w:t>:</w:t>
      </w:r>
      <w:r>
        <w:rPr>
          <w:lang w:val="pt-BR"/>
        </w:rPr>
        <w:t xml:space="preserve"> Alguns setores necessitam atender prazos judiciais que se não forem executados em tempo hábil se tornam irreversíveis no processo, nos casos mais críticos esse prazo é de até 24 horas.</w:t>
      </w:r>
    </w:p>
    <w:p w14:paraId="79A1BBA0" w14:textId="0602C697" w:rsidR="005A1C0C" w:rsidRPr="002F519C" w:rsidRDefault="005A1C0C" w:rsidP="005A1C0C">
      <w:pPr>
        <w:rPr>
          <w:lang w:val="pt-BR"/>
        </w:rPr>
      </w:pPr>
      <w:r>
        <w:rPr>
          <w:b/>
          <w:bCs/>
          <w:lang w:val="pt-BR"/>
        </w:rPr>
        <w:t>Análise 1</w:t>
      </w:r>
      <w:r w:rsidRPr="00321988">
        <w:rPr>
          <w:b/>
          <w:bCs/>
          <w:lang w:val="pt-BR"/>
        </w:rPr>
        <w:t>:</w:t>
      </w:r>
      <w:r>
        <w:rPr>
          <w:b/>
          <w:bCs/>
          <w:lang w:val="pt-BR"/>
        </w:rPr>
        <w:t xml:space="preserve"> </w:t>
      </w:r>
      <w:r>
        <w:rPr>
          <w:lang w:val="pt-BR"/>
        </w:rPr>
        <w:t xml:space="preserve">O sistema deverá possuir um campo que identifique a prioridade do chamado, e as prioridades devem ser definidas por uma </w:t>
      </w:r>
      <w:r w:rsidR="004C08C3">
        <w:rPr>
          <w:lang w:val="pt-BR"/>
        </w:rPr>
        <w:t>hierarquia</w:t>
      </w:r>
      <w:r>
        <w:rPr>
          <w:lang w:val="pt-BR"/>
        </w:rPr>
        <w:t>,</w:t>
      </w:r>
      <w:r w:rsidR="004C08C3">
        <w:rPr>
          <w:lang w:val="pt-BR"/>
        </w:rPr>
        <w:t xml:space="preserve"> estando o usuário na base hierárquica podendo alterar a prioridade para um nível acima</w:t>
      </w:r>
      <w:r>
        <w:rPr>
          <w:lang w:val="pt-BR"/>
        </w:rPr>
        <w:t>, afim de minimizar a demora no</w:t>
      </w:r>
      <w:r w:rsidR="004C08C3">
        <w:rPr>
          <w:lang w:val="pt-BR"/>
        </w:rPr>
        <w:t>s</w:t>
      </w:r>
      <w:r>
        <w:rPr>
          <w:lang w:val="pt-BR"/>
        </w:rPr>
        <w:t xml:space="preserve"> atendimento</w:t>
      </w:r>
      <w:r w:rsidR="004C08C3">
        <w:rPr>
          <w:lang w:val="pt-BR"/>
        </w:rPr>
        <w:t>s</w:t>
      </w:r>
      <w:r>
        <w:rPr>
          <w:lang w:val="pt-BR"/>
        </w:rPr>
        <w:t xml:space="preserve"> mais crítico</w:t>
      </w:r>
      <w:r w:rsidR="004C08C3">
        <w:rPr>
          <w:lang w:val="pt-BR"/>
        </w:rPr>
        <w:t>s</w:t>
      </w:r>
      <w:r>
        <w:rPr>
          <w:lang w:val="pt-BR"/>
        </w:rPr>
        <w:t>.</w:t>
      </w:r>
    </w:p>
    <w:p w14:paraId="4CA7D672" w14:textId="7E725725" w:rsidR="005A1C0C" w:rsidRDefault="005A1C0C" w:rsidP="005A1C0C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>Necessidade 2:</w:t>
      </w:r>
      <w:r>
        <w:rPr>
          <w:rStyle w:val="Forte"/>
          <w:b w:val="0"/>
          <w:bCs w:val="0"/>
          <w:lang w:val="pt-BR"/>
        </w:rPr>
        <w:t xml:space="preserve"> O acesso remoto é realizado através da aplicação </w:t>
      </w:r>
      <w:r>
        <w:rPr>
          <w:rStyle w:val="Forte"/>
          <w:b w:val="0"/>
          <w:bCs w:val="0"/>
          <w:i/>
          <w:iCs/>
          <w:lang w:val="pt-BR"/>
        </w:rPr>
        <w:t>Any</w:t>
      </w:r>
      <w:r w:rsidR="00B7364B">
        <w:rPr>
          <w:rStyle w:val="Forte"/>
          <w:b w:val="0"/>
          <w:bCs w:val="0"/>
          <w:i/>
          <w:iCs/>
          <w:lang w:val="pt-BR"/>
        </w:rPr>
        <w:t>D</w:t>
      </w:r>
      <w:r>
        <w:rPr>
          <w:rStyle w:val="Forte"/>
          <w:b w:val="0"/>
          <w:bCs w:val="0"/>
          <w:i/>
          <w:iCs/>
          <w:lang w:val="pt-BR"/>
        </w:rPr>
        <w:t>esk</w:t>
      </w:r>
      <w:r>
        <w:rPr>
          <w:rStyle w:val="Forte"/>
          <w:b w:val="0"/>
          <w:bCs w:val="0"/>
          <w:lang w:val="pt-BR"/>
        </w:rPr>
        <w:t xml:space="preserve">, </w:t>
      </w:r>
      <w:r w:rsidR="004C08C3">
        <w:rPr>
          <w:rStyle w:val="Forte"/>
          <w:b w:val="0"/>
          <w:bCs w:val="0"/>
          <w:lang w:val="pt-BR"/>
        </w:rPr>
        <w:t xml:space="preserve">que </w:t>
      </w:r>
      <w:r>
        <w:rPr>
          <w:rStyle w:val="Forte"/>
          <w:b w:val="0"/>
          <w:bCs w:val="0"/>
          <w:lang w:val="pt-BR"/>
        </w:rPr>
        <w:t xml:space="preserve">é </w:t>
      </w:r>
      <w:r w:rsidR="004C08C3">
        <w:rPr>
          <w:rStyle w:val="Forte"/>
          <w:b w:val="0"/>
          <w:bCs w:val="0"/>
          <w:lang w:val="pt-BR"/>
        </w:rPr>
        <w:t>informado</w:t>
      </w:r>
      <w:r>
        <w:rPr>
          <w:rStyle w:val="Forte"/>
          <w:b w:val="0"/>
          <w:bCs w:val="0"/>
          <w:lang w:val="pt-BR"/>
        </w:rPr>
        <w:t xml:space="preserve"> após </w:t>
      </w:r>
      <w:r w:rsidR="004C08C3">
        <w:rPr>
          <w:rStyle w:val="Forte"/>
          <w:b w:val="0"/>
          <w:bCs w:val="0"/>
          <w:lang w:val="pt-BR"/>
        </w:rPr>
        <w:t>ligação telefônica</w:t>
      </w:r>
      <w:r>
        <w:rPr>
          <w:rStyle w:val="Forte"/>
          <w:b w:val="0"/>
          <w:bCs w:val="0"/>
          <w:lang w:val="pt-BR"/>
        </w:rPr>
        <w:t xml:space="preserve">, uma alternativa mais ágil seria isso estar disponível no próprio sistema para </w:t>
      </w:r>
      <w:r w:rsidR="004C08C3">
        <w:rPr>
          <w:rStyle w:val="Forte"/>
          <w:b w:val="0"/>
          <w:bCs w:val="0"/>
          <w:lang w:val="pt-BR"/>
        </w:rPr>
        <w:t xml:space="preserve">agilizar </w:t>
      </w:r>
      <w:r>
        <w:rPr>
          <w:rStyle w:val="Forte"/>
          <w:b w:val="0"/>
          <w:bCs w:val="0"/>
          <w:lang w:val="pt-BR"/>
        </w:rPr>
        <w:t>o</w:t>
      </w:r>
      <w:r w:rsidR="004C08C3">
        <w:rPr>
          <w:rStyle w:val="Forte"/>
          <w:b w:val="0"/>
          <w:bCs w:val="0"/>
          <w:lang w:val="pt-BR"/>
        </w:rPr>
        <w:t xml:space="preserve"> atendimento </w:t>
      </w:r>
      <w:r>
        <w:rPr>
          <w:rStyle w:val="Forte"/>
          <w:b w:val="0"/>
          <w:bCs w:val="0"/>
          <w:lang w:val="pt-BR"/>
        </w:rPr>
        <w:t>técnico.</w:t>
      </w:r>
    </w:p>
    <w:p w14:paraId="5DDAADDA" w14:textId="0D314C9D" w:rsidR="005A1C0C" w:rsidRDefault="005A1C0C" w:rsidP="005A1C0C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Análise 2: </w:t>
      </w:r>
      <w:r>
        <w:rPr>
          <w:rStyle w:val="Forte"/>
          <w:b w:val="0"/>
          <w:bCs w:val="0"/>
          <w:lang w:val="pt-BR"/>
        </w:rPr>
        <w:t>O sistema deverá possuir um campo de preenchimento de código para o acesso remoto que será alimentado na abertura do chamado.</w:t>
      </w:r>
    </w:p>
    <w:p w14:paraId="684B1B75" w14:textId="77777777" w:rsidR="00C3166E" w:rsidRPr="009622AA" w:rsidRDefault="00C3166E" w:rsidP="005A1C0C">
      <w:pPr>
        <w:rPr>
          <w:rStyle w:val="Forte"/>
          <w:b w:val="0"/>
          <w:bCs w:val="0"/>
          <w:lang w:val="pt-BR"/>
        </w:rPr>
      </w:pPr>
    </w:p>
    <w:p w14:paraId="75C2E77D" w14:textId="337C584A" w:rsidR="005A1C0C" w:rsidRDefault="005A1C0C" w:rsidP="005A1C0C">
      <w:pPr>
        <w:pStyle w:val="Ttulo3"/>
        <w:rPr>
          <w:lang w:val="pt-BR"/>
        </w:rPr>
      </w:pPr>
      <w:r>
        <w:rPr>
          <w:lang w:val="pt-BR"/>
        </w:rPr>
        <w:t>ENTREVISTADO</w:t>
      </w:r>
      <w:r w:rsidR="00C3166E">
        <w:rPr>
          <w:lang w:val="pt-BR"/>
        </w:rPr>
        <w:t xml:space="preserve"> -</w:t>
      </w:r>
      <w:r>
        <w:rPr>
          <w:lang w:val="pt-BR"/>
        </w:rPr>
        <w:t xml:space="preserve"> PERFIL ESTAGIÁRIO DO DEPARTAMENTO DE TECNOLOGIA DA INFORMAÇÃO</w:t>
      </w:r>
    </w:p>
    <w:p w14:paraId="5137A2B7" w14:textId="2D1DE385" w:rsidR="005A1C0C" w:rsidRPr="00AA3943" w:rsidRDefault="005A1C0C" w:rsidP="005A1C0C">
      <w:pPr>
        <w:rPr>
          <w:lang w:val="pt-BR"/>
        </w:rPr>
      </w:pPr>
      <w:r>
        <w:rPr>
          <w:lang w:val="pt-BR"/>
        </w:rPr>
        <w:t xml:space="preserve">_ Jorge Enrique Santos de Lima Takao </w:t>
      </w:r>
      <w:r w:rsidR="00856D9D">
        <w:rPr>
          <w:lang w:val="pt-BR"/>
        </w:rPr>
        <w:t>Nishimura</w:t>
      </w:r>
      <w:r>
        <w:rPr>
          <w:lang w:val="pt-BR"/>
        </w:rPr>
        <w:t>;</w:t>
      </w:r>
      <w:r>
        <w:rPr>
          <w:lang w:val="pt-BR"/>
        </w:rPr>
        <w:br/>
        <w:t xml:space="preserve">_ </w:t>
      </w:r>
      <w:r w:rsidR="00856D9D">
        <w:rPr>
          <w:lang w:val="pt-BR"/>
        </w:rPr>
        <w:t>Departamento de Tecnologia da Informação</w:t>
      </w:r>
      <w:r>
        <w:rPr>
          <w:lang w:val="pt-BR"/>
        </w:rPr>
        <w:t>;</w:t>
      </w:r>
      <w:r>
        <w:rPr>
          <w:lang w:val="pt-BR"/>
        </w:rPr>
        <w:br/>
        <w:t xml:space="preserve">_ </w:t>
      </w:r>
      <w:r w:rsidR="00856D9D">
        <w:rPr>
          <w:lang w:val="pt-BR"/>
        </w:rPr>
        <w:t>Estagiário</w:t>
      </w:r>
      <w:r>
        <w:rPr>
          <w:lang w:val="pt-BR"/>
        </w:rPr>
        <w:t>;</w:t>
      </w:r>
    </w:p>
    <w:p w14:paraId="5E6A2D81" w14:textId="2E326DC6" w:rsidR="005A1C0C" w:rsidRDefault="005A1C0C" w:rsidP="005A1C0C">
      <w:pPr>
        <w:rPr>
          <w:lang w:val="pt-BR"/>
        </w:rPr>
      </w:pPr>
      <w:r>
        <w:rPr>
          <w:lang w:val="pt-BR"/>
        </w:rPr>
        <w:t xml:space="preserve">O entrevistado aceitou participar desse projeto respondendo </w:t>
      </w:r>
      <w:r w:rsidR="00856D9D">
        <w:rPr>
          <w:lang w:val="pt-BR"/>
        </w:rPr>
        <w:t>às</w:t>
      </w:r>
      <w:r>
        <w:rPr>
          <w:lang w:val="pt-BR"/>
        </w:rPr>
        <w:t xml:space="preserve"> perguntas de acordo com seu ponto de vista sobre o assunto abordado, e desse momento extraiu-se a seguinte análise.</w:t>
      </w:r>
    </w:p>
    <w:p w14:paraId="2A60A4B4" w14:textId="7596F3DB" w:rsidR="005A1C0C" w:rsidRDefault="005A1C0C" w:rsidP="005A1C0C">
      <w:pPr>
        <w:rPr>
          <w:lang w:val="pt-BR"/>
        </w:rPr>
      </w:pPr>
      <w:r>
        <w:rPr>
          <w:b/>
          <w:bCs/>
          <w:lang w:val="pt-BR"/>
        </w:rPr>
        <w:t xml:space="preserve">Necessidade </w:t>
      </w:r>
      <w:r w:rsidR="00856D9D">
        <w:rPr>
          <w:b/>
          <w:bCs/>
          <w:lang w:val="pt-BR"/>
        </w:rPr>
        <w:t>3</w:t>
      </w:r>
      <w:r w:rsidRPr="00321988">
        <w:rPr>
          <w:b/>
          <w:bCs/>
          <w:lang w:val="pt-BR"/>
        </w:rPr>
        <w:t>:</w:t>
      </w:r>
      <w:r>
        <w:rPr>
          <w:lang w:val="pt-BR"/>
        </w:rPr>
        <w:t xml:space="preserve"> </w:t>
      </w:r>
      <w:r w:rsidR="00856D9D">
        <w:rPr>
          <w:lang w:val="pt-BR"/>
        </w:rPr>
        <w:t>Para alimentar os dados referentes ao chamado alguns usuários não saberão onde localizá-los, i.e., tem gente que não sabe onde localizar o SELB da impressora (identificação das impressoras locadas).</w:t>
      </w:r>
    </w:p>
    <w:p w14:paraId="589B4403" w14:textId="09D1C2F5" w:rsidR="005A1C0C" w:rsidRPr="00856D9D" w:rsidRDefault="005A1C0C" w:rsidP="005A1C0C">
      <w:pPr>
        <w:rPr>
          <w:lang w:val="pt-BR"/>
        </w:rPr>
      </w:pPr>
      <w:r>
        <w:rPr>
          <w:b/>
          <w:bCs/>
          <w:lang w:val="pt-BR"/>
        </w:rPr>
        <w:t xml:space="preserve">Análise </w:t>
      </w:r>
      <w:r w:rsidR="00856D9D">
        <w:rPr>
          <w:b/>
          <w:bCs/>
          <w:lang w:val="pt-BR"/>
        </w:rPr>
        <w:t>3</w:t>
      </w:r>
      <w:r w:rsidRPr="00321988">
        <w:rPr>
          <w:b/>
          <w:bCs/>
          <w:lang w:val="pt-BR"/>
        </w:rPr>
        <w:t>:</w:t>
      </w:r>
      <w:r w:rsidR="00856D9D">
        <w:rPr>
          <w:b/>
          <w:bCs/>
          <w:lang w:val="pt-BR"/>
        </w:rPr>
        <w:t xml:space="preserve"> </w:t>
      </w:r>
      <w:r w:rsidR="00856D9D">
        <w:rPr>
          <w:lang w:val="pt-BR"/>
        </w:rPr>
        <w:t xml:space="preserve">O sistema deverá conter </w:t>
      </w:r>
      <w:r w:rsidR="00FB2986">
        <w:rPr>
          <w:lang w:val="pt-BR"/>
        </w:rPr>
        <w:t>ícones para tirar dúvidas dos usuários referentes ao preenchimento do campo e a ajuda dependendo do caso deverá ter imagem ilustrativa auxiliando na localização da informação.</w:t>
      </w:r>
    </w:p>
    <w:p w14:paraId="578D10E3" w14:textId="31FF16C9" w:rsidR="005A1C0C" w:rsidRDefault="005A1C0C" w:rsidP="005A1C0C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Necessidade </w:t>
      </w:r>
      <w:r w:rsidR="00FB2986">
        <w:rPr>
          <w:rStyle w:val="Forte"/>
          <w:lang w:val="pt-BR"/>
        </w:rPr>
        <w:t>4</w:t>
      </w:r>
      <w:r>
        <w:rPr>
          <w:rStyle w:val="Forte"/>
          <w:lang w:val="pt-BR"/>
        </w:rPr>
        <w:t>:</w:t>
      </w:r>
      <w:r>
        <w:rPr>
          <w:rStyle w:val="Forte"/>
          <w:b w:val="0"/>
          <w:bCs w:val="0"/>
          <w:lang w:val="pt-BR"/>
        </w:rPr>
        <w:t xml:space="preserve"> </w:t>
      </w:r>
      <w:r w:rsidR="00FB2986">
        <w:rPr>
          <w:rStyle w:val="Forte"/>
          <w:b w:val="0"/>
          <w:bCs w:val="0"/>
          <w:lang w:val="pt-BR"/>
        </w:rPr>
        <w:t>Ao abrir o chamado o usuário poderia receber uma orientação prévia, afim de auxiliar na solução do problema.</w:t>
      </w:r>
    </w:p>
    <w:p w14:paraId="59CDC096" w14:textId="1357BC97" w:rsidR="005A1C0C" w:rsidRDefault="005A1C0C" w:rsidP="005A1C0C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Análise </w:t>
      </w:r>
      <w:r w:rsidR="00FB2986">
        <w:rPr>
          <w:rStyle w:val="Forte"/>
          <w:lang w:val="pt-BR"/>
        </w:rPr>
        <w:t>4</w:t>
      </w:r>
      <w:r>
        <w:rPr>
          <w:rStyle w:val="Forte"/>
          <w:lang w:val="pt-BR"/>
        </w:rPr>
        <w:t xml:space="preserve">: </w:t>
      </w:r>
      <w:r>
        <w:rPr>
          <w:rStyle w:val="Forte"/>
          <w:b w:val="0"/>
          <w:bCs w:val="0"/>
          <w:lang w:val="pt-BR"/>
        </w:rPr>
        <w:t>O sistema deverá possuir um</w:t>
      </w:r>
      <w:r w:rsidR="00FB2986">
        <w:rPr>
          <w:rStyle w:val="Forte"/>
          <w:b w:val="0"/>
          <w:bCs w:val="0"/>
          <w:lang w:val="pt-BR"/>
        </w:rPr>
        <w:t xml:space="preserve">a análise heurística, um banco de soluções ou um campo extra onde </w:t>
      </w:r>
      <w:r w:rsidR="00DB4FBB">
        <w:rPr>
          <w:rStyle w:val="Forte"/>
          <w:b w:val="0"/>
          <w:bCs w:val="0"/>
          <w:lang w:val="pt-BR"/>
        </w:rPr>
        <w:t>o usuário</w:t>
      </w:r>
      <w:r w:rsidR="00FB2986">
        <w:rPr>
          <w:rStyle w:val="Forte"/>
          <w:b w:val="0"/>
          <w:bCs w:val="0"/>
          <w:lang w:val="pt-BR"/>
        </w:rPr>
        <w:t xml:space="preserve"> relata as etapas que já foram executadas.</w:t>
      </w:r>
    </w:p>
    <w:p w14:paraId="3CB755E1" w14:textId="77777777" w:rsidR="00C3166E" w:rsidRDefault="00C3166E" w:rsidP="005A1C0C">
      <w:pPr>
        <w:rPr>
          <w:rStyle w:val="Forte"/>
          <w:b w:val="0"/>
          <w:bCs w:val="0"/>
          <w:lang w:val="pt-BR"/>
        </w:rPr>
      </w:pPr>
    </w:p>
    <w:p w14:paraId="2C9110AC" w14:textId="604227D4" w:rsidR="004B2AD5" w:rsidRDefault="004B2AD5" w:rsidP="004B2AD5">
      <w:pPr>
        <w:pStyle w:val="Ttulo3"/>
        <w:rPr>
          <w:lang w:val="pt-BR"/>
        </w:rPr>
      </w:pPr>
      <w:r>
        <w:rPr>
          <w:lang w:val="pt-BR"/>
        </w:rPr>
        <w:lastRenderedPageBreak/>
        <w:t>ENTREVISTADO</w:t>
      </w:r>
      <w:r w:rsidR="00C3166E">
        <w:rPr>
          <w:lang w:val="pt-BR"/>
        </w:rPr>
        <w:t xml:space="preserve"> -</w:t>
      </w:r>
      <w:r>
        <w:rPr>
          <w:lang w:val="pt-BR"/>
        </w:rPr>
        <w:t xml:space="preserve"> PERFIL COORDENADORA DO DEPARTAMENTO DA TECNOLOGIA DA INFORMAÇÃO</w:t>
      </w:r>
    </w:p>
    <w:p w14:paraId="54395DBE" w14:textId="5F489D1C" w:rsidR="004B2AD5" w:rsidRPr="00AA3943" w:rsidRDefault="004B2AD5" w:rsidP="004B2AD5">
      <w:pPr>
        <w:rPr>
          <w:lang w:val="pt-BR"/>
        </w:rPr>
      </w:pPr>
      <w:r>
        <w:rPr>
          <w:lang w:val="pt-BR"/>
        </w:rPr>
        <w:t>_ Fernanda Luna;</w:t>
      </w:r>
      <w:r>
        <w:rPr>
          <w:lang w:val="pt-BR"/>
        </w:rPr>
        <w:br/>
        <w:t>_ Departamento de Tecnologia da Informação;</w:t>
      </w:r>
      <w:r>
        <w:rPr>
          <w:lang w:val="pt-BR"/>
        </w:rPr>
        <w:br/>
        <w:t>_ Coordenadora;</w:t>
      </w:r>
    </w:p>
    <w:p w14:paraId="37CE11E6" w14:textId="5463C11E" w:rsidR="004B2AD5" w:rsidRDefault="00BC2221" w:rsidP="004B2AD5">
      <w:pPr>
        <w:rPr>
          <w:lang w:val="pt-BR"/>
        </w:rPr>
      </w:pPr>
      <w:r>
        <w:rPr>
          <w:lang w:val="pt-BR"/>
        </w:rPr>
        <w:t xml:space="preserve">A </w:t>
      </w:r>
      <w:r w:rsidR="004B2AD5">
        <w:rPr>
          <w:lang w:val="pt-BR"/>
        </w:rPr>
        <w:t>entrevistad</w:t>
      </w:r>
      <w:r>
        <w:rPr>
          <w:lang w:val="pt-BR"/>
        </w:rPr>
        <w:t>a</w:t>
      </w:r>
      <w:r w:rsidR="004B2AD5">
        <w:rPr>
          <w:lang w:val="pt-BR"/>
        </w:rPr>
        <w:t xml:space="preserve"> aceitou participar desse projeto respondendo </w:t>
      </w:r>
      <w:r>
        <w:rPr>
          <w:lang w:val="pt-BR"/>
        </w:rPr>
        <w:t>às</w:t>
      </w:r>
      <w:r w:rsidR="004B2AD5">
        <w:rPr>
          <w:lang w:val="pt-BR"/>
        </w:rPr>
        <w:t xml:space="preserve"> perguntas de acordo com seu ponto de vista sobre o assunto abordado, e desse momento extraiu-se a seguinte análise.</w:t>
      </w:r>
    </w:p>
    <w:p w14:paraId="77917027" w14:textId="46E63DEB" w:rsidR="004B2AD5" w:rsidRDefault="004B2AD5" w:rsidP="004B2AD5">
      <w:pPr>
        <w:rPr>
          <w:lang w:val="pt-BR"/>
        </w:rPr>
      </w:pPr>
      <w:r>
        <w:rPr>
          <w:b/>
          <w:bCs/>
          <w:lang w:val="pt-BR"/>
        </w:rPr>
        <w:t xml:space="preserve">Necessidade </w:t>
      </w:r>
      <w:r w:rsidR="00BC2221">
        <w:rPr>
          <w:b/>
          <w:bCs/>
          <w:lang w:val="pt-BR"/>
        </w:rPr>
        <w:t>5</w:t>
      </w:r>
      <w:r w:rsidRPr="00321988">
        <w:rPr>
          <w:b/>
          <w:bCs/>
          <w:lang w:val="pt-BR"/>
        </w:rPr>
        <w:t>:</w:t>
      </w:r>
      <w:r>
        <w:rPr>
          <w:lang w:val="pt-BR"/>
        </w:rPr>
        <w:t xml:space="preserve"> </w:t>
      </w:r>
      <w:r w:rsidR="004835CE">
        <w:rPr>
          <w:lang w:val="pt-BR"/>
        </w:rPr>
        <w:t>No método atual o usuário liga e o profissional do Departamento da Tecnologia da Informação alimenta os dados na planilha, por</w:t>
      </w:r>
      <w:r w:rsidR="00467C21">
        <w:rPr>
          <w:lang w:val="pt-BR"/>
        </w:rPr>
        <w:t>é</w:t>
      </w:r>
      <w:r w:rsidR="004835CE">
        <w:rPr>
          <w:lang w:val="pt-BR"/>
        </w:rPr>
        <w:t>m, muitos desses dados não são preenchidos ou quando preenchidos são incompletos.</w:t>
      </w:r>
    </w:p>
    <w:p w14:paraId="218892F0" w14:textId="5889845A" w:rsidR="004B2AD5" w:rsidRPr="002F519C" w:rsidRDefault="004B2AD5" w:rsidP="004B2AD5">
      <w:pPr>
        <w:rPr>
          <w:lang w:val="pt-BR"/>
        </w:rPr>
      </w:pPr>
      <w:r>
        <w:rPr>
          <w:b/>
          <w:bCs/>
          <w:lang w:val="pt-BR"/>
        </w:rPr>
        <w:t xml:space="preserve">Análise </w:t>
      </w:r>
      <w:r w:rsidR="00BC2221">
        <w:rPr>
          <w:b/>
          <w:bCs/>
          <w:lang w:val="pt-BR"/>
        </w:rPr>
        <w:t>5</w:t>
      </w:r>
      <w:r w:rsidRPr="00321988">
        <w:rPr>
          <w:b/>
          <w:bCs/>
          <w:lang w:val="pt-BR"/>
        </w:rPr>
        <w:t>:</w:t>
      </w:r>
      <w:r>
        <w:rPr>
          <w:b/>
          <w:bCs/>
          <w:lang w:val="pt-BR"/>
        </w:rPr>
        <w:t xml:space="preserve"> </w:t>
      </w:r>
      <w:r w:rsidR="004835CE">
        <w:rPr>
          <w:lang w:val="pt-BR"/>
        </w:rPr>
        <w:t>O sistema deve permitir que o profissional do Departamento de Tecnologia da Informação abra, altere, encerre o chamado inclusive em nome do solicitante, porém, o sistema deve registrar que o chamado foi aberto pelo profissional do departamento em nome do solicitante.</w:t>
      </w:r>
    </w:p>
    <w:p w14:paraId="0F79C3F4" w14:textId="630944E3" w:rsidR="004B2AD5" w:rsidRDefault="004B2AD5" w:rsidP="004B2AD5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Necessidade </w:t>
      </w:r>
      <w:r w:rsidR="004835CE">
        <w:rPr>
          <w:rStyle w:val="Forte"/>
          <w:lang w:val="pt-BR"/>
        </w:rPr>
        <w:t>6</w:t>
      </w:r>
      <w:r>
        <w:rPr>
          <w:rStyle w:val="Forte"/>
          <w:lang w:val="pt-BR"/>
        </w:rPr>
        <w:t>:</w:t>
      </w:r>
      <w:r>
        <w:rPr>
          <w:rStyle w:val="Forte"/>
          <w:b w:val="0"/>
          <w:bCs w:val="0"/>
          <w:lang w:val="pt-BR"/>
        </w:rPr>
        <w:t xml:space="preserve"> </w:t>
      </w:r>
      <w:r w:rsidR="004835CE">
        <w:rPr>
          <w:rStyle w:val="Forte"/>
          <w:b w:val="0"/>
          <w:bCs w:val="0"/>
          <w:lang w:val="pt-BR"/>
        </w:rPr>
        <w:t>Um ponto positivo que a planilha atende hoje é a de gerar o tempo de atendimento, principalmente dos serviços terceirizados, e a coordenação gostaria de manter e inclusive melhorar</w:t>
      </w:r>
      <w:r w:rsidR="00A67B69">
        <w:rPr>
          <w:rStyle w:val="Forte"/>
          <w:b w:val="0"/>
          <w:bCs w:val="0"/>
          <w:lang w:val="pt-BR"/>
        </w:rPr>
        <w:t xml:space="preserve"> isso, determinando o tempo gasto também pela empresa prestadora do serviço.</w:t>
      </w:r>
    </w:p>
    <w:p w14:paraId="4D5F150C" w14:textId="647E209F" w:rsidR="004B2AD5" w:rsidRPr="005A5FEB" w:rsidRDefault="004B2AD5" w:rsidP="004B2AD5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Análise </w:t>
      </w:r>
      <w:r w:rsidR="004835CE">
        <w:rPr>
          <w:rStyle w:val="Forte"/>
          <w:lang w:val="pt-BR"/>
        </w:rPr>
        <w:t>6</w:t>
      </w:r>
      <w:r>
        <w:rPr>
          <w:rStyle w:val="Forte"/>
          <w:lang w:val="pt-BR"/>
        </w:rPr>
        <w:t xml:space="preserve">: </w:t>
      </w:r>
      <w:r>
        <w:rPr>
          <w:rStyle w:val="Forte"/>
          <w:b w:val="0"/>
          <w:bCs w:val="0"/>
          <w:lang w:val="pt-BR"/>
        </w:rPr>
        <w:t xml:space="preserve">O sistema deverá </w:t>
      </w:r>
      <w:r w:rsidR="00A67B69">
        <w:rPr>
          <w:rStyle w:val="Forte"/>
          <w:b w:val="0"/>
          <w:bCs w:val="0"/>
          <w:lang w:val="pt-BR"/>
        </w:rPr>
        <w:t>registrar automaticamente a data e hora de abertura de chamado, data e hora do início do atendimento e data e hora do encerramento do atendimento nos casos de atendimento direto</w:t>
      </w:r>
      <w:r w:rsidR="008C4A57">
        <w:rPr>
          <w:rStyle w:val="Forte"/>
          <w:b w:val="0"/>
          <w:bCs w:val="0"/>
          <w:lang w:val="pt-BR"/>
        </w:rPr>
        <w:t xml:space="preserve">, sempre encaminhando </w:t>
      </w:r>
      <w:r w:rsidR="008C4A57">
        <w:rPr>
          <w:rStyle w:val="Forte"/>
          <w:b w:val="0"/>
          <w:bCs w:val="0"/>
          <w:i/>
          <w:iCs/>
          <w:lang w:val="pt-BR"/>
        </w:rPr>
        <w:t>e-mail</w:t>
      </w:r>
      <w:r w:rsidR="008C4A57">
        <w:rPr>
          <w:rStyle w:val="Forte"/>
          <w:b w:val="0"/>
          <w:bCs w:val="0"/>
          <w:lang w:val="pt-BR"/>
        </w:rPr>
        <w:t xml:space="preserve"> automaticamente ao solicitante informando em qual etapa encontra-se.</w:t>
      </w:r>
      <w:r w:rsidR="00A67B69">
        <w:rPr>
          <w:rStyle w:val="Forte"/>
          <w:b w:val="0"/>
          <w:bCs w:val="0"/>
          <w:lang w:val="pt-BR"/>
        </w:rPr>
        <w:t xml:space="preserve"> </w:t>
      </w:r>
      <w:r w:rsidR="008C4A57">
        <w:rPr>
          <w:rStyle w:val="Forte"/>
          <w:b w:val="0"/>
          <w:bCs w:val="0"/>
          <w:lang w:val="pt-BR"/>
        </w:rPr>
        <w:t>P</w:t>
      </w:r>
      <w:r w:rsidR="00A67B69">
        <w:rPr>
          <w:rStyle w:val="Forte"/>
          <w:b w:val="0"/>
          <w:bCs w:val="0"/>
          <w:lang w:val="pt-BR"/>
        </w:rPr>
        <w:t xml:space="preserve">ara os atendimentos indiretos (encaminhados a terceiros) ao encaminhar o serviço para terceiro o </w:t>
      </w:r>
      <w:r w:rsidR="008C4A57">
        <w:rPr>
          <w:rStyle w:val="Forte"/>
          <w:b w:val="0"/>
          <w:bCs w:val="0"/>
          <w:lang w:val="pt-BR"/>
        </w:rPr>
        <w:t xml:space="preserve">profissional do departamento </w:t>
      </w:r>
      <w:r w:rsidR="00A67B69">
        <w:rPr>
          <w:rStyle w:val="Forte"/>
          <w:b w:val="0"/>
          <w:bCs w:val="0"/>
          <w:lang w:val="pt-BR"/>
        </w:rPr>
        <w:t>deverá encerrar o atendimento direto,</w:t>
      </w:r>
      <w:r w:rsidR="008C4A57">
        <w:rPr>
          <w:rStyle w:val="Forte"/>
          <w:b w:val="0"/>
          <w:bCs w:val="0"/>
          <w:lang w:val="pt-BR"/>
        </w:rPr>
        <w:t xml:space="preserve"> e o sistema </w:t>
      </w:r>
      <w:r w:rsidR="00A67B69">
        <w:rPr>
          <w:rStyle w:val="Forte"/>
          <w:b w:val="0"/>
          <w:bCs w:val="0"/>
          <w:lang w:val="pt-BR"/>
        </w:rPr>
        <w:t>gera um chamado dependente</w:t>
      </w:r>
      <w:r w:rsidR="005A5FEB">
        <w:rPr>
          <w:rStyle w:val="Forte"/>
          <w:b w:val="0"/>
          <w:bCs w:val="0"/>
          <w:lang w:val="pt-BR"/>
        </w:rPr>
        <w:t>,</w:t>
      </w:r>
      <w:r w:rsidR="008C4A57">
        <w:rPr>
          <w:rStyle w:val="Forte"/>
          <w:b w:val="0"/>
          <w:bCs w:val="0"/>
          <w:lang w:val="pt-BR"/>
        </w:rPr>
        <w:t xml:space="preserve"> constando o número de chamado</w:t>
      </w:r>
      <w:r w:rsidR="00A67B69">
        <w:rPr>
          <w:rStyle w:val="Forte"/>
          <w:b w:val="0"/>
          <w:bCs w:val="0"/>
          <w:lang w:val="pt-BR"/>
        </w:rPr>
        <w:t xml:space="preserve"> com data e hora de abertura</w:t>
      </w:r>
      <w:r w:rsidR="008C4A57">
        <w:rPr>
          <w:rStyle w:val="Forte"/>
          <w:b w:val="0"/>
          <w:bCs w:val="0"/>
          <w:lang w:val="pt-BR"/>
        </w:rPr>
        <w:t xml:space="preserve">, data e hora de atendimento </w:t>
      </w:r>
      <w:r w:rsidR="005A5FEB">
        <w:rPr>
          <w:rStyle w:val="Forte"/>
          <w:b w:val="0"/>
          <w:bCs w:val="0"/>
          <w:lang w:val="pt-BR"/>
        </w:rPr>
        <w:t xml:space="preserve">de acordo com o estipulado pelo contrato vigente e após decorrido o prazo limite o sistema deve automaticamente passar para a etapa de serviço executado gerando um </w:t>
      </w:r>
      <w:r w:rsidR="005A5FEB">
        <w:rPr>
          <w:rStyle w:val="Forte"/>
          <w:b w:val="0"/>
          <w:bCs w:val="0"/>
          <w:i/>
          <w:iCs/>
          <w:lang w:val="pt-BR"/>
        </w:rPr>
        <w:t>e-mail</w:t>
      </w:r>
      <w:r w:rsidR="005A5FEB">
        <w:rPr>
          <w:rStyle w:val="Forte"/>
          <w:b w:val="0"/>
          <w:bCs w:val="0"/>
          <w:lang w:val="pt-BR"/>
        </w:rPr>
        <w:t xml:space="preserve"> para o solicitante </w:t>
      </w:r>
      <w:r w:rsidR="008C4A57">
        <w:rPr>
          <w:rStyle w:val="Forte"/>
          <w:b w:val="0"/>
          <w:bCs w:val="0"/>
          <w:lang w:val="pt-BR"/>
        </w:rPr>
        <w:t>informando do fim do prazo para o atendimento. Para os profissionais do Departamento de Tecnologia da Informação o sistema deverá emitir uma notificação indicando que o prazo limite para atendimento foi atendido e que não houve encerramento do mesmo.</w:t>
      </w:r>
    </w:p>
    <w:p w14:paraId="0F4D8918" w14:textId="77777777" w:rsidR="004B2AD5" w:rsidRDefault="004B2AD5" w:rsidP="005A1C0C">
      <w:pPr>
        <w:rPr>
          <w:rStyle w:val="Forte"/>
          <w:b w:val="0"/>
          <w:bCs w:val="0"/>
          <w:lang w:val="pt-BR"/>
        </w:rPr>
      </w:pPr>
    </w:p>
    <w:p w14:paraId="1F05DD6F" w14:textId="112EA491" w:rsidR="00C3166E" w:rsidRDefault="00C3166E" w:rsidP="009826A9">
      <w:pPr>
        <w:pStyle w:val="Ttulo3"/>
        <w:rPr>
          <w:lang w:val="pt-BR"/>
        </w:rPr>
      </w:pPr>
      <w:r>
        <w:rPr>
          <w:lang w:val="pt-BR"/>
        </w:rPr>
        <w:t xml:space="preserve">ENTREVISTADO - PERFIL </w:t>
      </w:r>
      <w:r w:rsidR="00C95DF8">
        <w:rPr>
          <w:lang w:val="pt-BR"/>
        </w:rPr>
        <w:t>DIRETOR</w:t>
      </w:r>
      <w:r>
        <w:rPr>
          <w:lang w:val="pt-BR"/>
        </w:rPr>
        <w:t xml:space="preserve"> DO DEPARTAMENTO DA TECNOLOGIA DA INFORMAÇÃO</w:t>
      </w:r>
    </w:p>
    <w:p w14:paraId="3F0C9DE7" w14:textId="6F9A5490" w:rsidR="00C3166E" w:rsidRPr="00AA3943" w:rsidRDefault="00C3166E" w:rsidP="00C3166E">
      <w:pPr>
        <w:rPr>
          <w:lang w:val="pt-BR"/>
        </w:rPr>
      </w:pPr>
      <w:r>
        <w:rPr>
          <w:lang w:val="pt-BR"/>
        </w:rPr>
        <w:t xml:space="preserve">_ </w:t>
      </w:r>
      <w:r w:rsidR="00BA12F7">
        <w:rPr>
          <w:lang w:val="pt-BR"/>
        </w:rPr>
        <w:t>Rafael Vida Almeida</w:t>
      </w:r>
      <w:r>
        <w:rPr>
          <w:lang w:val="pt-BR"/>
        </w:rPr>
        <w:t>;</w:t>
      </w:r>
      <w:r>
        <w:rPr>
          <w:lang w:val="pt-BR"/>
        </w:rPr>
        <w:br/>
        <w:t>_ Departamento de Tecnologia da Informação;</w:t>
      </w:r>
      <w:r>
        <w:rPr>
          <w:lang w:val="pt-BR"/>
        </w:rPr>
        <w:br/>
        <w:t xml:space="preserve">_ </w:t>
      </w:r>
      <w:r w:rsidR="00BA12F7">
        <w:rPr>
          <w:lang w:val="pt-BR"/>
        </w:rPr>
        <w:t>Diretor</w:t>
      </w:r>
      <w:r>
        <w:rPr>
          <w:lang w:val="pt-BR"/>
        </w:rPr>
        <w:t>;</w:t>
      </w:r>
    </w:p>
    <w:p w14:paraId="621271B2" w14:textId="45E39E03" w:rsidR="00C3166E" w:rsidRDefault="00BA12F7" w:rsidP="00C3166E">
      <w:pPr>
        <w:rPr>
          <w:lang w:val="pt-BR"/>
        </w:rPr>
      </w:pPr>
      <w:r>
        <w:rPr>
          <w:lang w:val="pt-BR"/>
        </w:rPr>
        <w:t>O</w:t>
      </w:r>
      <w:r w:rsidR="00C3166E">
        <w:rPr>
          <w:lang w:val="pt-BR"/>
        </w:rPr>
        <w:t xml:space="preserve"> entrevistad</w:t>
      </w:r>
      <w:r>
        <w:rPr>
          <w:lang w:val="pt-BR"/>
        </w:rPr>
        <w:t>o</w:t>
      </w:r>
      <w:r w:rsidR="00C3166E">
        <w:rPr>
          <w:lang w:val="pt-BR"/>
        </w:rPr>
        <w:t xml:space="preserve"> aceitou participar desse projeto respondendo às perguntas de acordo com seu ponto de vista sobre o assunto abordado, e desse momento extraiu-se a seguinte análise.</w:t>
      </w:r>
    </w:p>
    <w:p w14:paraId="78A09E24" w14:textId="559051E3" w:rsidR="00C3166E" w:rsidRDefault="00C3166E" w:rsidP="00C3166E">
      <w:pPr>
        <w:rPr>
          <w:lang w:val="pt-BR"/>
        </w:rPr>
      </w:pPr>
      <w:r>
        <w:rPr>
          <w:b/>
          <w:bCs/>
          <w:lang w:val="pt-BR"/>
        </w:rPr>
        <w:t xml:space="preserve">Necessidade </w:t>
      </w:r>
      <w:r w:rsidR="00BA12F7">
        <w:rPr>
          <w:b/>
          <w:bCs/>
          <w:lang w:val="pt-BR"/>
        </w:rPr>
        <w:t>7</w:t>
      </w:r>
      <w:r w:rsidRPr="00321988">
        <w:rPr>
          <w:b/>
          <w:bCs/>
          <w:lang w:val="pt-BR"/>
        </w:rPr>
        <w:t>:</w:t>
      </w:r>
      <w:r>
        <w:rPr>
          <w:lang w:val="pt-BR"/>
        </w:rPr>
        <w:t xml:space="preserve"> </w:t>
      </w:r>
      <w:r w:rsidR="00DE3F42">
        <w:rPr>
          <w:lang w:val="pt-BR"/>
        </w:rPr>
        <w:t>No método atual qualquer um dos profissionais pode excluir um chamado, gostaria que no sistema proposto aqui isso não fosse possível</w:t>
      </w:r>
      <w:r w:rsidR="007334E8">
        <w:rPr>
          <w:lang w:val="pt-BR"/>
        </w:rPr>
        <w:t>.</w:t>
      </w:r>
    </w:p>
    <w:p w14:paraId="44DFBB2C" w14:textId="319A2334" w:rsidR="00C3166E" w:rsidRPr="002F519C" w:rsidRDefault="00C3166E" w:rsidP="00C3166E">
      <w:pPr>
        <w:rPr>
          <w:lang w:val="pt-BR"/>
        </w:rPr>
      </w:pPr>
      <w:r>
        <w:rPr>
          <w:b/>
          <w:bCs/>
          <w:lang w:val="pt-BR"/>
        </w:rPr>
        <w:t xml:space="preserve">Análise </w:t>
      </w:r>
      <w:r w:rsidR="00BA12F7">
        <w:rPr>
          <w:b/>
          <w:bCs/>
          <w:lang w:val="pt-BR"/>
        </w:rPr>
        <w:t>7</w:t>
      </w:r>
      <w:r w:rsidRPr="00321988">
        <w:rPr>
          <w:b/>
          <w:bCs/>
          <w:lang w:val="pt-BR"/>
        </w:rPr>
        <w:t>:</w:t>
      </w:r>
      <w:r>
        <w:rPr>
          <w:b/>
          <w:bCs/>
          <w:lang w:val="pt-BR"/>
        </w:rPr>
        <w:t xml:space="preserve"> </w:t>
      </w:r>
      <w:r w:rsidR="007334E8">
        <w:rPr>
          <w:lang w:val="pt-BR"/>
        </w:rPr>
        <w:t>O sistema deverá permitir apenas a inatividade do registro do chamado</w:t>
      </w:r>
      <w:r w:rsidR="006362B0">
        <w:rPr>
          <w:lang w:val="pt-BR"/>
        </w:rPr>
        <w:t xml:space="preserve"> pelo profissional do Departamento de Tecnologia da Informação</w:t>
      </w:r>
      <w:r w:rsidR="007334E8">
        <w:rPr>
          <w:lang w:val="pt-BR"/>
        </w:rPr>
        <w:t>, afim de manter o histórico do mesmo</w:t>
      </w:r>
      <w:r>
        <w:rPr>
          <w:lang w:val="pt-BR"/>
        </w:rPr>
        <w:t>.</w:t>
      </w:r>
    </w:p>
    <w:p w14:paraId="561C56A2" w14:textId="44B68849" w:rsidR="00C3166E" w:rsidRDefault="00C3166E" w:rsidP="00C3166E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Necessidade </w:t>
      </w:r>
      <w:r w:rsidR="007334E8">
        <w:rPr>
          <w:rStyle w:val="Forte"/>
          <w:lang w:val="pt-BR"/>
        </w:rPr>
        <w:t>8</w:t>
      </w:r>
      <w:r>
        <w:rPr>
          <w:rStyle w:val="Forte"/>
          <w:lang w:val="pt-BR"/>
        </w:rPr>
        <w:t>:</w:t>
      </w:r>
      <w:r>
        <w:rPr>
          <w:rStyle w:val="Forte"/>
          <w:b w:val="0"/>
          <w:bCs w:val="0"/>
          <w:lang w:val="pt-BR"/>
        </w:rPr>
        <w:t xml:space="preserve"> </w:t>
      </w:r>
      <w:r w:rsidR="007334E8">
        <w:rPr>
          <w:rStyle w:val="Forte"/>
          <w:b w:val="0"/>
          <w:bCs w:val="0"/>
          <w:lang w:val="pt-BR"/>
        </w:rPr>
        <w:t>Gostaria que os relatórios da planilha fossem mais completos, ao ponto de permitir análise de peças mais trocadas, problemas persistentes e setores recorrentes.</w:t>
      </w:r>
    </w:p>
    <w:p w14:paraId="2F9923E6" w14:textId="3AB10698" w:rsidR="009826A9" w:rsidRDefault="00C3166E" w:rsidP="0017704A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Análise </w:t>
      </w:r>
      <w:r w:rsidR="007334E8">
        <w:rPr>
          <w:rStyle w:val="Forte"/>
          <w:lang w:val="pt-BR"/>
        </w:rPr>
        <w:t>8</w:t>
      </w:r>
      <w:r>
        <w:rPr>
          <w:rStyle w:val="Forte"/>
          <w:lang w:val="pt-BR"/>
        </w:rPr>
        <w:t xml:space="preserve">: </w:t>
      </w:r>
      <w:r w:rsidR="00D964F3">
        <w:rPr>
          <w:rStyle w:val="Forte"/>
          <w:b w:val="0"/>
          <w:bCs w:val="0"/>
          <w:lang w:val="pt-BR"/>
        </w:rPr>
        <w:t>O sistema deve gerar relat</w:t>
      </w:r>
      <w:r w:rsidR="00276902">
        <w:rPr>
          <w:rStyle w:val="Forte"/>
          <w:b w:val="0"/>
          <w:bCs w:val="0"/>
          <w:lang w:val="pt-BR"/>
        </w:rPr>
        <w:t>órios</w:t>
      </w:r>
      <w:r w:rsidR="00D964F3">
        <w:rPr>
          <w:rStyle w:val="Forte"/>
          <w:b w:val="0"/>
          <w:bCs w:val="0"/>
          <w:lang w:val="pt-BR"/>
        </w:rPr>
        <w:t xml:space="preserve"> que </w:t>
      </w:r>
      <w:r w:rsidR="00276902">
        <w:rPr>
          <w:rStyle w:val="Forte"/>
          <w:b w:val="0"/>
          <w:bCs w:val="0"/>
          <w:lang w:val="pt-BR"/>
        </w:rPr>
        <w:t xml:space="preserve">demonstrem </w:t>
      </w:r>
      <w:r w:rsidR="00D964F3">
        <w:rPr>
          <w:rStyle w:val="Forte"/>
          <w:b w:val="0"/>
          <w:bCs w:val="0"/>
          <w:lang w:val="pt-BR"/>
        </w:rPr>
        <w:t>troca</w:t>
      </w:r>
      <w:r w:rsidR="00276902">
        <w:rPr>
          <w:rStyle w:val="Forte"/>
          <w:b w:val="0"/>
          <w:bCs w:val="0"/>
          <w:lang w:val="pt-BR"/>
        </w:rPr>
        <w:t>s</w:t>
      </w:r>
      <w:r w:rsidR="00D964F3">
        <w:rPr>
          <w:rStyle w:val="Forte"/>
          <w:b w:val="0"/>
          <w:bCs w:val="0"/>
          <w:lang w:val="pt-BR"/>
        </w:rPr>
        <w:t xml:space="preserve"> de peças, problemas persistentes, setores com problemas recorrentes dentre outros</w:t>
      </w:r>
      <w:r w:rsidR="00276902">
        <w:rPr>
          <w:rStyle w:val="Forte"/>
          <w:b w:val="0"/>
          <w:bCs w:val="0"/>
          <w:lang w:val="pt-BR"/>
        </w:rPr>
        <w:t>.</w:t>
      </w:r>
    </w:p>
    <w:p w14:paraId="3456BDD3" w14:textId="77777777" w:rsidR="009826A9" w:rsidRDefault="009826A9">
      <w:pPr>
        <w:spacing w:after="240" w:line="252" w:lineRule="auto"/>
        <w:ind w:left="0" w:right="0"/>
        <w:rPr>
          <w:rStyle w:val="Forte"/>
          <w:b w:val="0"/>
          <w:bCs w:val="0"/>
          <w:lang w:val="pt-BR"/>
        </w:rPr>
      </w:pPr>
      <w:r>
        <w:rPr>
          <w:rStyle w:val="Forte"/>
          <w:b w:val="0"/>
          <w:bCs w:val="0"/>
          <w:lang w:val="pt-BR"/>
        </w:rPr>
        <w:br w:type="page"/>
      </w:r>
    </w:p>
    <w:p w14:paraId="61E115ED" w14:textId="5A701756" w:rsidR="009826A9" w:rsidRDefault="009826A9">
      <w:pPr>
        <w:pStyle w:val="Ttulo2"/>
      </w:pPr>
      <w:r>
        <w:lastRenderedPageBreak/>
        <w:t>REQUISITOS DO SISTEMA</w:t>
      </w:r>
    </w:p>
    <w:p w14:paraId="25D9AB46" w14:textId="77777777" w:rsidR="009826A9" w:rsidRPr="00196C11" w:rsidRDefault="009826A9" w:rsidP="009826A9">
      <w:pPr>
        <w:pStyle w:val="Ttulo3"/>
        <w:rPr>
          <w:lang w:val="pt-BR"/>
        </w:rPr>
      </w:pPr>
      <w:r>
        <w:rPr>
          <w:lang w:val="pt-BR"/>
        </w:rPr>
        <w:t>REGRAS DE NEGÓCIO</w:t>
      </w:r>
    </w:p>
    <w:p w14:paraId="046BE18B" w14:textId="6B2CCDCB" w:rsidR="00942416" w:rsidRDefault="00942416" w:rsidP="009826A9">
      <w:pPr>
        <w:rPr>
          <w:lang w:val="pt-BR"/>
        </w:rPr>
      </w:pPr>
      <w:r>
        <w:rPr>
          <w:lang w:val="pt-BR"/>
        </w:rPr>
        <w:t>D</w:t>
      </w:r>
      <w:r w:rsidRPr="00942416">
        <w:rPr>
          <w:lang w:val="pt-BR"/>
        </w:rPr>
        <w:t xml:space="preserve">efinem as condições em que um processo é realizado ou as novas condições após a conclusão de um processo. </w:t>
      </w:r>
    </w:p>
    <w:p w14:paraId="685495BD" w14:textId="54AA3111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>1]</w:t>
      </w:r>
      <w:r>
        <w:rPr>
          <w:lang w:val="pt-BR"/>
        </w:rPr>
        <w:t xml:space="preserve"> Para acessar o sistema os usuários deverão utilizar de um </w:t>
      </w:r>
      <w:r w:rsidR="00CE4E1A">
        <w:rPr>
          <w:lang w:val="pt-BR"/>
        </w:rPr>
        <w:t>dispositivo</w:t>
      </w:r>
      <w:r>
        <w:rPr>
          <w:lang w:val="pt-BR"/>
        </w:rPr>
        <w:t xml:space="preserve"> operante com sistema operacional, navegador, conexão com a Internet e dados de </w:t>
      </w:r>
      <w:r>
        <w:rPr>
          <w:i/>
          <w:iCs/>
          <w:lang w:val="pt-BR"/>
        </w:rPr>
        <w:t>login</w:t>
      </w:r>
      <w:r>
        <w:rPr>
          <w:lang w:val="pt-BR"/>
        </w:rPr>
        <w:t xml:space="preserve"> devidamente registrados.</w:t>
      </w:r>
    </w:p>
    <w:p w14:paraId="10015EBC" w14:textId="41CFCC31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2] </w:t>
      </w:r>
      <w:r>
        <w:rPr>
          <w:lang w:val="pt-BR"/>
        </w:rPr>
        <w:t>Para abertura de chamados, os usuários deverão fornecer os dados obrigatórios.</w:t>
      </w:r>
    </w:p>
    <w:p w14:paraId="1F9C1B6E" w14:textId="5BD941A6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3] </w:t>
      </w:r>
      <w:r>
        <w:rPr>
          <w:lang w:val="pt-BR"/>
        </w:rPr>
        <w:t xml:space="preserve">Para recuperar os dados de </w:t>
      </w:r>
      <w:r>
        <w:rPr>
          <w:i/>
          <w:iCs/>
          <w:lang w:val="pt-BR"/>
        </w:rPr>
        <w:t>login</w:t>
      </w:r>
      <w:r>
        <w:rPr>
          <w:lang w:val="pt-BR"/>
        </w:rPr>
        <w:t xml:space="preserve"> os usuários deverão informar endereço de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registrado, caso não se recorde do endereço de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o usuário deverá contatar o administrador do sistema.</w:t>
      </w:r>
    </w:p>
    <w:p w14:paraId="42D5093A" w14:textId="38B872F1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4] </w:t>
      </w:r>
      <w:r>
        <w:rPr>
          <w:lang w:val="pt-BR"/>
        </w:rPr>
        <w:t xml:space="preserve">Em casos onde os usuários não se recordarem do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registrado para recuperação de senha e solicitarem ao administrador do sistema a alteração dos dados o mesmo deve se certificar de estar atendendo o proprietário pela conta em questão.</w:t>
      </w:r>
    </w:p>
    <w:p w14:paraId="01CFCDBE" w14:textId="171E6823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5] </w:t>
      </w:r>
      <w:r>
        <w:rPr>
          <w:lang w:val="pt-BR"/>
        </w:rPr>
        <w:t>Quando o sistema apresentar algum defeito, erro ou falha o administrador do sistema deverá solicitar reparo à equipe de desenvolvimento.</w:t>
      </w:r>
    </w:p>
    <w:p w14:paraId="1C149312" w14:textId="20294C45" w:rsidR="009826A9" w:rsidRDefault="009826A9" w:rsidP="00490EB5">
      <w:pPr>
        <w:rPr>
          <w:lang w:val="pt-BR"/>
        </w:rPr>
      </w:pPr>
      <w:r>
        <w:rPr>
          <w:lang w:val="pt-BR"/>
        </w:rPr>
        <w:t xml:space="preserve">_ </w:t>
      </w:r>
      <w:r w:rsidRPr="00FF045A">
        <w:rPr>
          <w:b/>
          <w:bCs/>
          <w:lang w:val="pt-BR"/>
        </w:rPr>
        <w:t>Defeito</w:t>
      </w:r>
      <w:r>
        <w:rPr>
          <w:lang w:val="pt-BR"/>
        </w:rPr>
        <w:t xml:space="preserve"> é qualquer imperfeição ou inconsistência no produto do software ou em se</w:t>
      </w:r>
      <w:r w:rsidR="00CE4E1A">
        <w:rPr>
          <w:lang w:val="pt-BR"/>
        </w:rPr>
        <w:t>u</w:t>
      </w:r>
      <w:r>
        <w:rPr>
          <w:lang w:val="pt-BR"/>
        </w:rPr>
        <w:t xml:space="preserve"> processo, um defeito é também uma não conformidade, ou seja, o defeito faz parte do produto, é algo que está implementada no código de maneira errada.</w:t>
      </w:r>
      <w:r>
        <w:rPr>
          <w:lang w:val="pt-BR"/>
        </w:rPr>
        <w:br/>
        <w:t xml:space="preserve">_ </w:t>
      </w:r>
      <w:r w:rsidRPr="00FF045A">
        <w:rPr>
          <w:b/>
          <w:bCs/>
          <w:lang w:val="pt-BR"/>
        </w:rPr>
        <w:t>Erro</w:t>
      </w:r>
      <w:r>
        <w:rPr>
          <w:lang w:val="pt-BR"/>
        </w:rPr>
        <w:t xml:space="preserve"> pode ser um resultado de um defeito ou falha, como um retorno esperado, que por causa de uma falha teve um valor diferente do esperado.</w:t>
      </w:r>
      <w:r>
        <w:rPr>
          <w:lang w:val="pt-BR"/>
        </w:rPr>
        <w:br/>
        <w:t xml:space="preserve">_ </w:t>
      </w:r>
      <w:r w:rsidRPr="00FF045A">
        <w:rPr>
          <w:b/>
          <w:bCs/>
          <w:lang w:val="pt-BR"/>
        </w:rPr>
        <w:t>Falha</w:t>
      </w:r>
      <w:r>
        <w:rPr>
          <w:lang w:val="pt-BR"/>
        </w:rPr>
        <w:t xml:space="preserve"> e</w:t>
      </w:r>
      <w:r w:rsidRPr="00E61E41">
        <w:rPr>
          <w:lang w:val="pt-BR"/>
        </w:rPr>
        <w:t>st</w:t>
      </w:r>
      <w:r>
        <w:rPr>
          <w:lang w:val="pt-BR"/>
        </w:rPr>
        <w:t>á</w:t>
      </w:r>
      <w:r w:rsidRPr="00E61E41">
        <w:rPr>
          <w:lang w:val="pt-BR"/>
        </w:rPr>
        <w:t xml:space="preserve"> mais ligada ao hardware, como uma rede inacessível</w:t>
      </w:r>
      <w:r>
        <w:rPr>
          <w:lang w:val="pt-BR"/>
        </w:rPr>
        <w:t xml:space="preserve"> ou</w:t>
      </w:r>
      <w:r w:rsidRPr="00E61E41">
        <w:rPr>
          <w:lang w:val="pt-BR"/>
        </w:rPr>
        <w:t xml:space="preserve"> queda de energia. Uma falha pode ocorrer por causa de um erro, por exemplo, houve um retorno de um valor não esperado, como </w:t>
      </w:r>
      <w:r w:rsidRPr="00E61E41">
        <w:rPr>
          <w:i/>
          <w:iCs/>
          <w:lang w:val="pt-BR"/>
        </w:rPr>
        <w:t>null</w:t>
      </w:r>
      <w:r w:rsidRPr="00E61E41">
        <w:rPr>
          <w:lang w:val="pt-BR"/>
        </w:rPr>
        <w:t xml:space="preserve">, isso é um erro, e por causa desse </w:t>
      </w:r>
      <w:r w:rsidRPr="00E61E41">
        <w:rPr>
          <w:i/>
          <w:iCs/>
          <w:lang w:val="pt-BR"/>
        </w:rPr>
        <w:t>null</w:t>
      </w:r>
      <w:r w:rsidRPr="00E61E41">
        <w:rPr>
          <w:lang w:val="pt-BR"/>
        </w:rPr>
        <w:t xml:space="preserve"> ocasionou uma falha no sistema.</w:t>
      </w:r>
    </w:p>
    <w:p w14:paraId="5C5AD0FD" w14:textId="048DBF5D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>6]</w:t>
      </w:r>
      <w:r>
        <w:rPr>
          <w:lang w:val="pt-BR"/>
        </w:rPr>
        <w:t xml:space="preserve"> Quando o administrador do sistema não se recordar de seu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para recuperação de senha o mesmo deverá solicitar à equipe de desenvolvimento.</w:t>
      </w:r>
    </w:p>
    <w:p w14:paraId="23105447" w14:textId="4CF3128C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7] </w:t>
      </w:r>
      <w:r>
        <w:rPr>
          <w:lang w:val="pt-BR"/>
        </w:rPr>
        <w:t xml:space="preserve">O usuário deverá acompanhar o andamento do chamado por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e/ ou acessando o sistema.</w:t>
      </w:r>
    </w:p>
    <w:p w14:paraId="447DDD84" w14:textId="241B74CE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8] </w:t>
      </w:r>
      <w:r>
        <w:rPr>
          <w:lang w:val="pt-BR"/>
        </w:rPr>
        <w:t xml:space="preserve">Caso o usuário esteja impedido de abrir ou acompanhar o chamado pelo sistema, o mesmo deverá ligar ou encaminhar mensagem via </w:t>
      </w:r>
      <w:r>
        <w:rPr>
          <w:i/>
          <w:iCs/>
          <w:lang w:val="pt-BR"/>
        </w:rPr>
        <w:t>Whatsapp</w:t>
      </w:r>
      <w:r>
        <w:rPr>
          <w:lang w:val="pt-BR"/>
        </w:rPr>
        <w:t xml:space="preserve"> para o Departamento da Tecnologia da Informação.</w:t>
      </w:r>
    </w:p>
    <w:p w14:paraId="2BA7F3DC" w14:textId="4C5CC48C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9] </w:t>
      </w:r>
      <w:r>
        <w:rPr>
          <w:lang w:val="pt-BR"/>
        </w:rPr>
        <w:t>Caso o usuário contate o Departamento de Tecnologia da Informação solicitando abertura de chamado ou acompanhamento do mesmo, os profissionais do departamento deverão abrir ou informar a situação o chamado.</w:t>
      </w:r>
    </w:p>
    <w:p w14:paraId="65430FC4" w14:textId="1DED142A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10] </w:t>
      </w:r>
      <w:r>
        <w:rPr>
          <w:lang w:val="pt-BR"/>
        </w:rPr>
        <w:t>Os chamados redirecionados para terceirizados deverão ser alimentados em suas aplicações específicas.</w:t>
      </w:r>
    </w:p>
    <w:p w14:paraId="58C0D208" w14:textId="47746574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11] </w:t>
      </w:r>
      <w:r>
        <w:rPr>
          <w:lang w:val="pt-BR"/>
        </w:rPr>
        <w:t>Os usuários deverão encerrar os chamados quando os mesmos julgarem</w:t>
      </w:r>
      <w:r w:rsidR="003B1543">
        <w:rPr>
          <w:lang w:val="pt-BR"/>
        </w:rPr>
        <w:t xml:space="preserve"> que</w:t>
      </w:r>
      <w:r>
        <w:rPr>
          <w:lang w:val="pt-BR"/>
        </w:rPr>
        <w:t xml:space="preserve"> o atendimento não</w:t>
      </w:r>
      <w:r w:rsidR="003B1543">
        <w:rPr>
          <w:lang w:val="pt-BR"/>
        </w:rPr>
        <w:t xml:space="preserve"> é</w:t>
      </w:r>
      <w:r>
        <w:rPr>
          <w:lang w:val="pt-BR"/>
        </w:rPr>
        <w:t xml:space="preserve"> mais necessário.</w:t>
      </w:r>
    </w:p>
    <w:p w14:paraId="154A84E9" w14:textId="38FED1B0" w:rsidR="003A34C4" w:rsidRDefault="000A5B00" w:rsidP="003A34C4">
      <w:pPr>
        <w:rPr>
          <w:lang w:val="pt-BR"/>
        </w:rPr>
      </w:pPr>
      <w:r>
        <w:rPr>
          <w:b/>
          <w:bCs/>
          <w:lang w:val="pt-BR"/>
        </w:rPr>
        <w:t>[RN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12] </w:t>
      </w:r>
      <w:r>
        <w:rPr>
          <w:lang w:val="pt-BR"/>
        </w:rPr>
        <w:t>Os usuários deverão ser capacitados para o uso da aplicação.</w:t>
      </w:r>
    </w:p>
    <w:p w14:paraId="00ACBE1F" w14:textId="148D33CB" w:rsidR="00846A6C" w:rsidRDefault="0044367C" w:rsidP="00846A6C">
      <w:pPr>
        <w:rPr>
          <w:lang w:val="pt-BR"/>
        </w:rPr>
      </w:pPr>
      <w:r>
        <w:rPr>
          <w:b/>
          <w:bCs/>
          <w:lang w:val="pt-BR"/>
        </w:rPr>
        <w:t xml:space="preserve">[RN013] </w:t>
      </w:r>
      <w:r>
        <w:rPr>
          <w:lang w:val="pt-BR"/>
        </w:rPr>
        <w:t xml:space="preserve">O usuário deverá registrar uma nova senha que atenda o requisito do sistema constante no </w:t>
      </w:r>
      <w:r>
        <w:rPr>
          <w:b/>
          <w:bCs/>
          <w:lang w:val="pt-BR"/>
        </w:rPr>
        <w:t>[RF011]</w:t>
      </w:r>
      <w:r>
        <w:rPr>
          <w:lang w:val="pt-BR"/>
        </w:rPr>
        <w:t>.</w:t>
      </w:r>
    </w:p>
    <w:p w14:paraId="5460E531" w14:textId="3C4B6375" w:rsidR="00D835DA" w:rsidRPr="00846A6C" w:rsidRDefault="00D835DA" w:rsidP="00846A6C">
      <w:pPr>
        <w:rPr>
          <w:lang w:val="pt-BR"/>
        </w:rPr>
      </w:pPr>
      <w:r>
        <w:rPr>
          <w:b/>
          <w:bCs/>
          <w:lang w:val="pt-BR"/>
        </w:rPr>
        <w:t xml:space="preserve">[RN014] </w:t>
      </w:r>
      <w:r w:rsidRPr="00D835DA">
        <w:rPr>
          <w:lang w:val="pt-BR"/>
        </w:rPr>
        <w:t>As solicitações de acesso ao sistema deverão ser aprovadas por perfil com privilégio acima do nível 2</w:t>
      </w:r>
      <w:r>
        <w:rPr>
          <w:lang w:val="pt-BR"/>
        </w:rPr>
        <w:t xml:space="preserve"> (coordenador, diretor e administrador)</w:t>
      </w:r>
      <w:r w:rsidRPr="00D835DA">
        <w:rPr>
          <w:lang w:val="pt-BR"/>
        </w:rPr>
        <w:t>, e o responsável pela liberação deverá consultar os dados do solicitante junto ao sistema do portal do munícipio</w:t>
      </w:r>
      <w:r>
        <w:rPr>
          <w:lang w:val="pt-BR"/>
        </w:rPr>
        <w:t xml:space="preserve"> antes de validá-lo</w:t>
      </w:r>
      <w:r w:rsidRPr="00D835DA">
        <w:rPr>
          <w:lang w:val="pt-BR"/>
        </w:rPr>
        <w:t>.</w:t>
      </w:r>
    </w:p>
    <w:p w14:paraId="798E60DA" w14:textId="13438FFB" w:rsidR="000A5B00" w:rsidRPr="00C744D4" w:rsidRDefault="000A5B00" w:rsidP="00C744D4">
      <w:pPr>
        <w:rPr>
          <w:b/>
          <w:bCs/>
          <w:lang w:val="pt-BR"/>
        </w:rPr>
      </w:pPr>
    </w:p>
    <w:p w14:paraId="5BA181D1" w14:textId="77777777" w:rsidR="009826A9" w:rsidRPr="00196C11" w:rsidRDefault="009826A9" w:rsidP="009826A9">
      <w:pPr>
        <w:pStyle w:val="Ttulo3"/>
        <w:rPr>
          <w:lang w:val="pt-BR"/>
        </w:rPr>
      </w:pPr>
      <w:r>
        <w:rPr>
          <w:lang w:val="pt-BR"/>
        </w:rPr>
        <w:t>REQUISITOS FUNCIONAIS</w:t>
      </w:r>
    </w:p>
    <w:p w14:paraId="5DFE1846" w14:textId="77777777" w:rsidR="009826A9" w:rsidRDefault="009826A9" w:rsidP="009826A9">
      <w:pPr>
        <w:rPr>
          <w:lang w:val="pt-BR"/>
        </w:rPr>
      </w:pPr>
      <w:r w:rsidRPr="00A7449A">
        <w:rPr>
          <w:lang w:val="pt-BR"/>
        </w:rPr>
        <w:t>Os requisitos funcionais referem-se sobre o que o sistema deve fazer, ou seja, suas funções e informações</w:t>
      </w:r>
      <w:r>
        <w:rPr>
          <w:lang w:val="pt-BR"/>
        </w:rPr>
        <w:t xml:space="preserve">, </w:t>
      </w:r>
      <w:r w:rsidRPr="00A7449A">
        <w:rPr>
          <w:lang w:val="pt-BR"/>
        </w:rPr>
        <w:t>preocupam-se com a funcionalidade e os serviços do sistema, as funções que o sistema deve fornecer para o cliente e como o sistema se comportará em determinadas situações.</w:t>
      </w:r>
    </w:p>
    <w:p w14:paraId="77F61E1A" w14:textId="76E53146" w:rsidR="009826A9" w:rsidRDefault="009826A9" w:rsidP="009826A9">
      <w:pPr>
        <w:rPr>
          <w:lang w:val="pt-BR"/>
        </w:rPr>
      </w:pPr>
      <w:r>
        <w:rPr>
          <w:lang w:val="pt-BR"/>
        </w:rPr>
        <w:t>[</w:t>
      </w:r>
      <w:r>
        <w:rPr>
          <w:b/>
          <w:bCs/>
          <w:lang w:val="pt-BR"/>
        </w:rPr>
        <w:t>RF001]</w:t>
      </w:r>
      <w:r>
        <w:rPr>
          <w:lang w:val="pt-BR"/>
        </w:rPr>
        <w:t xml:space="preserve"> </w:t>
      </w:r>
      <w:r w:rsidR="00C744D4">
        <w:rPr>
          <w:lang w:val="pt-BR"/>
        </w:rPr>
        <w:t>O sistema deve registrar, ativar e inativar usuários.</w:t>
      </w:r>
    </w:p>
    <w:p w14:paraId="2BAFBFCA" w14:textId="22943633" w:rsidR="00C744D4" w:rsidRDefault="00C744D4" w:rsidP="009826A9">
      <w:pPr>
        <w:rPr>
          <w:lang w:val="pt-BR"/>
        </w:rPr>
      </w:pPr>
      <w:r w:rsidRPr="00C744D4">
        <w:rPr>
          <w:b/>
          <w:bCs/>
          <w:lang w:val="pt-BR"/>
        </w:rPr>
        <w:t>[RF002]</w:t>
      </w:r>
      <w:r>
        <w:rPr>
          <w:lang w:val="pt-BR"/>
        </w:rPr>
        <w:t xml:space="preserve"> </w:t>
      </w:r>
      <w:r w:rsidR="00A976DD">
        <w:rPr>
          <w:lang w:val="pt-BR"/>
        </w:rPr>
        <w:t>O sistema d</w:t>
      </w:r>
      <w:r>
        <w:rPr>
          <w:lang w:val="pt-BR"/>
        </w:rPr>
        <w:t xml:space="preserve">eve </w:t>
      </w:r>
      <w:r w:rsidR="00951E9F">
        <w:rPr>
          <w:lang w:val="pt-BR"/>
        </w:rPr>
        <w:t>registrar</w:t>
      </w:r>
      <w:r>
        <w:rPr>
          <w:lang w:val="pt-BR"/>
        </w:rPr>
        <w:t>, altera</w:t>
      </w:r>
      <w:r w:rsidR="00951E9F">
        <w:rPr>
          <w:lang w:val="pt-BR"/>
        </w:rPr>
        <w:t>r</w:t>
      </w:r>
      <w:r>
        <w:rPr>
          <w:lang w:val="pt-BR"/>
        </w:rPr>
        <w:t xml:space="preserve"> e inativa</w:t>
      </w:r>
      <w:r w:rsidR="00951E9F">
        <w:rPr>
          <w:lang w:val="pt-BR"/>
        </w:rPr>
        <w:t>r</w:t>
      </w:r>
      <w:r>
        <w:rPr>
          <w:lang w:val="pt-BR"/>
        </w:rPr>
        <w:t xml:space="preserve"> os chamados.</w:t>
      </w:r>
    </w:p>
    <w:p w14:paraId="5C63DCFF" w14:textId="19E2D287" w:rsidR="00C744D4" w:rsidRDefault="00C744D4" w:rsidP="009826A9">
      <w:pPr>
        <w:rPr>
          <w:lang w:val="pt-BR"/>
        </w:rPr>
      </w:pPr>
      <w:r>
        <w:rPr>
          <w:b/>
          <w:bCs/>
          <w:lang w:val="pt-BR"/>
        </w:rPr>
        <w:t xml:space="preserve">[RF003] </w:t>
      </w:r>
      <w:r>
        <w:rPr>
          <w:lang w:val="pt-BR"/>
        </w:rPr>
        <w:t xml:space="preserve">O </w:t>
      </w:r>
      <w:r w:rsidR="00F30107">
        <w:rPr>
          <w:lang w:val="pt-BR"/>
        </w:rPr>
        <w:t>usuário</w:t>
      </w:r>
      <w:r>
        <w:rPr>
          <w:lang w:val="pt-BR"/>
        </w:rPr>
        <w:t xml:space="preserve"> pode consultar seus</w:t>
      </w:r>
      <w:r w:rsidR="00951E9F">
        <w:rPr>
          <w:lang w:val="pt-BR"/>
        </w:rPr>
        <w:t xml:space="preserve"> dados no sistema.</w:t>
      </w:r>
    </w:p>
    <w:p w14:paraId="346ECFD3" w14:textId="1A477B3F" w:rsidR="00951E9F" w:rsidRPr="00520451" w:rsidRDefault="00951E9F" w:rsidP="009826A9">
      <w:pPr>
        <w:rPr>
          <w:strike/>
          <w:lang w:val="pt-BR"/>
        </w:rPr>
      </w:pPr>
      <w:commentRangeStart w:id="0"/>
      <w:r w:rsidRPr="00520451">
        <w:rPr>
          <w:b/>
          <w:bCs/>
          <w:strike/>
          <w:lang w:val="pt-BR"/>
        </w:rPr>
        <w:t xml:space="preserve">[RF004] </w:t>
      </w:r>
      <w:r w:rsidRPr="00520451">
        <w:rPr>
          <w:strike/>
          <w:lang w:val="pt-BR"/>
        </w:rPr>
        <w:t>O sistema deve gerar relatórios gráficos dos chamados.</w:t>
      </w:r>
      <w:commentRangeEnd w:id="0"/>
      <w:r w:rsidR="00520451">
        <w:rPr>
          <w:rStyle w:val="Refdecomentrio"/>
        </w:rPr>
        <w:commentReference w:id="0"/>
      </w:r>
    </w:p>
    <w:p w14:paraId="19DA982C" w14:textId="7404849F" w:rsidR="00951E9F" w:rsidRDefault="00951E9F" w:rsidP="009826A9">
      <w:pPr>
        <w:rPr>
          <w:lang w:val="pt-BR"/>
        </w:rPr>
      </w:pPr>
      <w:r>
        <w:rPr>
          <w:b/>
          <w:bCs/>
          <w:lang w:val="pt-BR"/>
        </w:rPr>
        <w:t xml:space="preserve">[RF005] </w:t>
      </w:r>
      <w:r w:rsidR="00490EB5">
        <w:rPr>
          <w:lang w:val="pt-BR"/>
        </w:rPr>
        <w:t xml:space="preserve">O sistema deve enviar </w:t>
      </w:r>
      <w:r w:rsidR="00490EB5">
        <w:rPr>
          <w:i/>
          <w:iCs/>
          <w:lang w:val="pt-BR"/>
        </w:rPr>
        <w:t>e-mail</w:t>
      </w:r>
      <w:r w:rsidR="00490EB5">
        <w:rPr>
          <w:lang w:val="pt-BR"/>
        </w:rPr>
        <w:t xml:space="preserve"> para os usuários registrados em cada uma das etapas do chamado.</w:t>
      </w:r>
    </w:p>
    <w:p w14:paraId="5596DB10" w14:textId="1BA44972" w:rsidR="00A976DD" w:rsidRPr="00A976DD" w:rsidRDefault="00A976DD" w:rsidP="009826A9">
      <w:pPr>
        <w:rPr>
          <w:i/>
          <w:iCs/>
          <w:lang w:val="pt-BR"/>
        </w:rPr>
      </w:pPr>
      <w:r>
        <w:rPr>
          <w:b/>
          <w:bCs/>
          <w:lang w:val="pt-BR"/>
        </w:rPr>
        <w:t xml:space="preserve">[RF006] </w:t>
      </w:r>
      <w:r>
        <w:rPr>
          <w:lang w:val="pt-BR"/>
        </w:rPr>
        <w:t xml:space="preserve">O sistema deve permitir que o usuário escolha quais notificações quer receber via </w:t>
      </w:r>
      <w:r>
        <w:rPr>
          <w:i/>
          <w:iCs/>
          <w:lang w:val="pt-BR"/>
        </w:rPr>
        <w:t>e-mail.</w:t>
      </w:r>
    </w:p>
    <w:p w14:paraId="10585431" w14:textId="59FCA2AC" w:rsidR="00490EB5" w:rsidRPr="00490EB5" w:rsidRDefault="00490EB5" w:rsidP="009826A9">
      <w:pPr>
        <w:rPr>
          <w:lang w:val="pt-BR"/>
        </w:rPr>
      </w:pPr>
      <w:r>
        <w:rPr>
          <w:b/>
          <w:bCs/>
          <w:lang w:val="pt-BR"/>
        </w:rPr>
        <w:t>[RF00</w:t>
      </w:r>
      <w:r w:rsidR="00A976DD">
        <w:rPr>
          <w:b/>
          <w:bCs/>
          <w:lang w:val="pt-BR"/>
        </w:rPr>
        <w:t>7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>O sistema deve permitir que o usuário recupere sua senha para acesso.</w:t>
      </w:r>
    </w:p>
    <w:p w14:paraId="51504247" w14:textId="414600BE" w:rsidR="00490EB5" w:rsidRDefault="00490EB5" w:rsidP="009826A9">
      <w:pPr>
        <w:rPr>
          <w:lang w:val="pt-BR"/>
        </w:rPr>
      </w:pPr>
      <w:r>
        <w:rPr>
          <w:b/>
          <w:bCs/>
          <w:lang w:val="pt-BR"/>
        </w:rPr>
        <w:t>[RF00</w:t>
      </w:r>
      <w:r w:rsidR="00A976DD">
        <w:rPr>
          <w:b/>
          <w:bCs/>
          <w:lang w:val="pt-BR"/>
        </w:rPr>
        <w:t>8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 xml:space="preserve">O sistema deve enviar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para recuperação de senha.</w:t>
      </w:r>
    </w:p>
    <w:p w14:paraId="2781B99F" w14:textId="49431CFF" w:rsidR="00AA3F9C" w:rsidRDefault="00AA3F9C" w:rsidP="00AA3F9C">
      <w:pPr>
        <w:rPr>
          <w:lang w:val="pt-BR"/>
        </w:rPr>
      </w:pPr>
      <w:r>
        <w:rPr>
          <w:b/>
          <w:bCs/>
          <w:lang w:val="pt-BR"/>
        </w:rPr>
        <w:t xml:space="preserve">[RF009] </w:t>
      </w:r>
      <w:r>
        <w:rPr>
          <w:lang w:val="pt-BR"/>
        </w:rPr>
        <w:t xml:space="preserve">O sistema deve permitir a inserção de imagens de no máximo 2 por </w:t>
      </w:r>
      <w:r w:rsidR="00D26213">
        <w:rPr>
          <w:lang w:val="pt-BR"/>
        </w:rPr>
        <w:t>etapa</w:t>
      </w:r>
      <w:r w:rsidR="00537513">
        <w:rPr>
          <w:lang w:val="pt-BR"/>
        </w:rPr>
        <w:t>, cada imagem deverá ter o tamanho de no máximo 700MB</w:t>
      </w:r>
      <w:r>
        <w:rPr>
          <w:lang w:val="pt-BR"/>
        </w:rPr>
        <w:t>.</w:t>
      </w:r>
    </w:p>
    <w:p w14:paraId="2BC45271" w14:textId="3F3F47C8" w:rsidR="007143F7" w:rsidRPr="0097189E" w:rsidRDefault="007143F7" w:rsidP="00AA3F9C">
      <w:pPr>
        <w:rPr>
          <w:strike/>
          <w:lang w:val="pt-BR"/>
        </w:rPr>
      </w:pPr>
      <w:r w:rsidRPr="0097189E">
        <w:rPr>
          <w:b/>
          <w:bCs/>
          <w:strike/>
          <w:lang w:val="pt-BR"/>
        </w:rPr>
        <w:t xml:space="preserve">[RF010] </w:t>
      </w:r>
      <w:r w:rsidRPr="0097189E">
        <w:rPr>
          <w:strike/>
          <w:lang w:val="pt-BR"/>
        </w:rPr>
        <w:t xml:space="preserve">O sistema deve permitir o registro de </w:t>
      </w:r>
      <w:r w:rsidR="009D3D7A" w:rsidRPr="0097189E">
        <w:rPr>
          <w:strike/>
          <w:lang w:val="pt-BR"/>
        </w:rPr>
        <w:t xml:space="preserve">agendamento de </w:t>
      </w:r>
      <w:r w:rsidRPr="0097189E">
        <w:rPr>
          <w:strike/>
          <w:lang w:val="pt-BR"/>
        </w:rPr>
        <w:t>atualizações, co</w:t>
      </w:r>
      <w:r w:rsidR="004F10CA" w:rsidRPr="0097189E">
        <w:rPr>
          <w:strike/>
          <w:lang w:val="pt-BR"/>
        </w:rPr>
        <w:t xml:space="preserve">ntendo </w:t>
      </w:r>
      <w:r w:rsidRPr="0097189E">
        <w:rPr>
          <w:strike/>
          <w:lang w:val="pt-BR"/>
        </w:rPr>
        <w:t xml:space="preserve">ambiente de execução, tipos de </w:t>
      </w:r>
      <w:r w:rsidR="009D3D7A" w:rsidRPr="0097189E">
        <w:rPr>
          <w:strike/>
          <w:lang w:val="pt-BR"/>
        </w:rPr>
        <w:t xml:space="preserve">atualização </w:t>
      </w:r>
      <w:r w:rsidR="00D71C0B" w:rsidRPr="0097189E">
        <w:rPr>
          <w:strike/>
          <w:lang w:val="pt-BR"/>
        </w:rPr>
        <w:t>e descrição da atualização.</w:t>
      </w:r>
    </w:p>
    <w:p w14:paraId="3D3FD3DB" w14:textId="54AF53E5" w:rsidR="0044367C" w:rsidRDefault="00D026FC" w:rsidP="0044367C">
      <w:pPr>
        <w:rPr>
          <w:lang w:val="pt-BR"/>
        </w:rPr>
      </w:pPr>
      <w:r>
        <w:rPr>
          <w:b/>
          <w:bCs/>
          <w:lang w:val="pt-BR"/>
        </w:rPr>
        <w:t xml:space="preserve">[RF011] </w:t>
      </w:r>
      <w:r>
        <w:rPr>
          <w:lang w:val="pt-BR"/>
        </w:rPr>
        <w:t>Ao registrar um novo usuário o sistema deverá gerar uma senha aleatória com os seguintes requisitos, de 7 a 14 caracteres, deve</w:t>
      </w:r>
      <w:r w:rsidR="0044367C">
        <w:rPr>
          <w:lang w:val="pt-BR"/>
        </w:rPr>
        <w:t>ndo</w:t>
      </w:r>
      <w:r>
        <w:rPr>
          <w:lang w:val="pt-BR"/>
        </w:rPr>
        <w:t xml:space="preserve"> conter ao menos uma letra e ao menos um número</w:t>
      </w:r>
      <w:r w:rsidR="0044367C">
        <w:rPr>
          <w:lang w:val="pt-BR"/>
        </w:rPr>
        <w:t>, não sendo aceito caracteres especiais.</w:t>
      </w:r>
    </w:p>
    <w:p w14:paraId="459AC9F5" w14:textId="2409DFE6" w:rsidR="00507ACB" w:rsidRDefault="00507ACB" w:rsidP="0044367C">
      <w:pPr>
        <w:rPr>
          <w:lang w:val="pt-BR"/>
        </w:rPr>
      </w:pPr>
      <w:r>
        <w:rPr>
          <w:b/>
          <w:bCs/>
          <w:lang w:val="pt-BR"/>
        </w:rPr>
        <w:t xml:space="preserve">[RF012] </w:t>
      </w:r>
      <w:r>
        <w:rPr>
          <w:lang w:val="pt-BR"/>
        </w:rPr>
        <w:t xml:space="preserve">Ao registrar um novo usuário o sistema deverá enviar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com link de alteração de senha.</w:t>
      </w:r>
    </w:p>
    <w:p w14:paraId="4BCAE5FA" w14:textId="43DCBE65" w:rsidR="00E26833" w:rsidRDefault="00E26833" w:rsidP="0044367C">
      <w:pPr>
        <w:rPr>
          <w:lang w:val="pt-BR"/>
        </w:rPr>
      </w:pPr>
      <w:r>
        <w:rPr>
          <w:b/>
          <w:bCs/>
          <w:lang w:val="pt-BR"/>
        </w:rPr>
        <w:t xml:space="preserve">[RF013] </w:t>
      </w:r>
      <w:r>
        <w:rPr>
          <w:lang w:val="pt-BR"/>
        </w:rPr>
        <w:t>Caso no registro de um dispositivo seja preenchido o campo “patrimônio/ selb”, o sistema não deve permitir a inserção de duplicados.</w:t>
      </w:r>
    </w:p>
    <w:p w14:paraId="34513651" w14:textId="6C0B9F64" w:rsidR="005B078C" w:rsidRDefault="005B078C" w:rsidP="0044367C">
      <w:pPr>
        <w:rPr>
          <w:lang w:val="pt-BR"/>
        </w:rPr>
      </w:pPr>
      <w:r>
        <w:rPr>
          <w:b/>
          <w:bCs/>
          <w:lang w:val="pt-BR"/>
        </w:rPr>
        <w:t xml:space="preserve">[RF014] </w:t>
      </w:r>
      <w:r w:rsidR="00F152EA">
        <w:rPr>
          <w:lang w:val="pt-BR"/>
        </w:rPr>
        <w:t>O sistema deve permitir que usuário com privilégios de administrador do sistema adicione informações em qualquer campo através do menu “abrir chamado”.</w:t>
      </w:r>
    </w:p>
    <w:p w14:paraId="15E6EAFD" w14:textId="77777777" w:rsidR="00F152EA" w:rsidRPr="00F152EA" w:rsidRDefault="00F152EA" w:rsidP="0044367C">
      <w:pPr>
        <w:rPr>
          <w:lang w:val="pt-BR"/>
        </w:rPr>
      </w:pPr>
    </w:p>
    <w:p w14:paraId="68877314" w14:textId="77777777" w:rsidR="00C744D4" w:rsidRDefault="00C744D4" w:rsidP="009826A9">
      <w:pPr>
        <w:rPr>
          <w:lang w:val="pt-BR"/>
        </w:rPr>
      </w:pPr>
    </w:p>
    <w:p w14:paraId="0F11A73E" w14:textId="77777777" w:rsidR="009826A9" w:rsidRPr="00196C11" w:rsidRDefault="009826A9" w:rsidP="009826A9">
      <w:pPr>
        <w:pStyle w:val="Ttulo3"/>
        <w:rPr>
          <w:lang w:val="pt-BR"/>
        </w:rPr>
      </w:pPr>
      <w:r>
        <w:rPr>
          <w:lang w:val="pt-BR"/>
        </w:rPr>
        <w:t>REQUISITOS NÃO FUNCIONAIS</w:t>
      </w:r>
    </w:p>
    <w:p w14:paraId="3349B849" w14:textId="77777777" w:rsidR="009826A9" w:rsidRDefault="009826A9" w:rsidP="009826A9">
      <w:pPr>
        <w:rPr>
          <w:lang w:val="pt-BR"/>
        </w:rPr>
      </w:pPr>
      <w:r w:rsidRPr="00A7449A">
        <w:rPr>
          <w:lang w:val="pt-BR"/>
        </w:rPr>
        <w:t>Os requisitos não funcionais referem-se aos critérios que qualificam os requisitos funcionais</w:t>
      </w:r>
      <w:r>
        <w:rPr>
          <w:lang w:val="pt-BR"/>
        </w:rPr>
        <w:t xml:space="preserve">, </w:t>
      </w:r>
      <w:r w:rsidRPr="00A7449A">
        <w:rPr>
          <w:lang w:val="pt-BR"/>
        </w:rPr>
        <w:t>são geralmente mensuráveis e assim devemos preferencialmente associar uma medida ou referência para cada requisito não funcional.</w:t>
      </w:r>
    </w:p>
    <w:p w14:paraId="2E2F9C4A" w14:textId="13CC355E" w:rsidR="009826A9" w:rsidRDefault="009826A9" w:rsidP="009826A9">
      <w:pPr>
        <w:rPr>
          <w:i/>
          <w:iCs/>
          <w:lang w:val="pt-BR"/>
        </w:rPr>
      </w:pPr>
      <w:r w:rsidRPr="00490EB5">
        <w:rPr>
          <w:b/>
          <w:bCs/>
          <w:lang w:val="pt-BR"/>
        </w:rPr>
        <w:t>[</w:t>
      </w:r>
      <w:r>
        <w:rPr>
          <w:b/>
          <w:bCs/>
          <w:lang w:val="pt-BR"/>
        </w:rPr>
        <w:t>R</w:t>
      </w:r>
      <w:r w:rsidR="00C744D4">
        <w:rPr>
          <w:b/>
          <w:bCs/>
          <w:lang w:val="pt-BR"/>
        </w:rPr>
        <w:t>N</w:t>
      </w:r>
      <w:r>
        <w:rPr>
          <w:b/>
          <w:bCs/>
          <w:lang w:val="pt-BR"/>
        </w:rPr>
        <w:t>F001]</w:t>
      </w:r>
      <w:r>
        <w:rPr>
          <w:lang w:val="pt-BR"/>
        </w:rPr>
        <w:t xml:space="preserve"> </w:t>
      </w:r>
      <w:r w:rsidR="00490EB5">
        <w:rPr>
          <w:lang w:val="pt-BR"/>
        </w:rPr>
        <w:t>As linguagens utilizadas para o desenvolvimento da aplicação s</w:t>
      </w:r>
      <w:r w:rsidR="00A11168">
        <w:rPr>
          <w:lang w:val="pt-BR"/>
        </w:rPr>
        <w:t>erão</w:t>
      </w:r>
      <w:r w:rsidR="00490EB5">
        <w:rPr>
          <w:lang w:val="pt-BR"/>
        </w:rPr>
        <w:t xml:space="preserve"> </w:t>
      </w:r>
      <w:r w:rsidR="00490EB5">
        <w:rPr>
          <w:i/>
          <w:iCs/>
          <w:lang w:val="pt-BR"/>
        </w:rPr>
        <w:t>HTML, Javascript, CSS, PHP, MySQL.</w:t>
      </w:r>
    </w:p>
    <w:p w14:paraId="028C9AC6" w14:textId="77777777" w:rsidR="004F62CB" w:rsidRDefault="00490EB5" w:rsidP="009826A9">
      <w:pPr>
        <w:rPr>
          <w:i/>
          <w:iCs/>
          <w:lang w:val="pt-BR"/>
        </w:rPr>
      </w:pPr>
      <w:r>
        <w:rPr>
          <w:b/>
          <w:bCs/>
          <w:lang w:val="pt-BR"/>
        </w:rPr>
        <w:t xml:space="preserve">[RNF002] </w:t>
      </w:r>
      <w:r w:rsidR="00F16065">
        <w:rPr>
          <w:lang w:val="pt-BR"/>
        </w:rPr>
        <w:t xml:space="preserve">Os </w:t>
      </w:r>
      <w:r w:rsidR="00F16065" w:rsidRPr="00AA3F9C">
        <w:rPr>
          <w:i/>
          <w:iCs/>
          <w:lang w:val="pt-BR"/>
        </w:rPr>
        <w:t>frameworks</w:t>
      </w:r>
      <w:r w:rsidR="004F62CB">
        <w:rPr>
          <w:lang w:val="pt-BR"/>
        </w:rPr>
        <w:t>, pacotes</w:t>
      </w:r>
      <w:r w:rsidR="00F16065">
        <w:rPr>
          <w:lang w:val="pt-BR"/>
        </w:rPr>
        <w:t xml:space="preserve"> e bibliotecas utilizadas serão, </w:t>
      </w:r>
      <w:r w:rsidR="004F62CB">
        <w:rPr>
          <w:i/>
          <w:iCs/>
          <w:lang w:val="pt-BR"/>
        </w:rPr>
        <w:t xml:space="preserve">Composer, </w:t>
      </w:r>
      <w:r w:rsidR="00F16065">
        <w:rPr>
          <w:i/>
          <w:iCs/>
          <w:lang w:val="pt-BR"/>
        </w:rPr>
        <w:t>AdminLTE3</w:t>
      </w:r>
      <w:r w:rsidR="004F62CB">
        <w:rPr>
          <w:i/>
          <w:iCs/>
          <w:lang w:val="pt-BR"/>
        </w:rPr>
        <w:t xml:space="preserve"> e</w:t>
      </w:r>
      <w:r w:rsidR="00F16065">
        <w:rPr>
          <w:i/>
          <w:iCs/>
          <w:lang w:val="pt-BR"/>
        </w:rPr>
        <w:t xml:space="preserve"> </w:t>
      </w:r>
      <w:r w:rsidR="004F62CB">
        <w:rPr>
          <w:i/>
          <w:iCs/>
          <w:lang w:val="pt-BR"/>
        </w:rPr>
        <w:t>Mpdf.</w:t>
      </w:r>
    </w:p>
    <w:p w14:paraId="195325B0" w14:textId="53129766" w:rsidR="00490EB5" w:rsidRDefault="004F62CB" w:rsidP="009826A9">
      <w:pPr>
        <w:rPr>
          <w:lang w:val="pt-BR"/>
        </w:rPr>
      </w:pPr>
      <w:r>
        <w:rPr>
          <w:b/>
          <w:bCs/>
          <w:lang w:val="pt-BR"/>
        </w:rPr>
        <w:t xml:space="preserve">[RNF003] </w:t>
      </w:r>
      <w:r w:rsidR="00CC7B73">
        <w:rPr>
          <w:lang w:val="pt-BR"/>
        </w:rPr>
        <w:t xml:space="preserve">A metodologia aplicada nas linguagens </w:t>
      </w:r>
      <w:r w:rsidR="001306D2">
        <w:rPr>
          <w:lang w:val="pt-BR"/>
        </w:rPr>
        <w:t>deverá ser Procedural e/ou</w:t>
      </w:r>
      <w:r w:rsidR="00CC7B73">
        <w:rPr>
          <w:lang w:val="pt-BR"/>
        </w:rPr>
        <w:t xml:space="preserve"> Orientada a Objeto.</w:t>
      </w:r>
    </w:p>
    <w:p w14:paraId="406EEDDF" w14:textId="009ED59E" w:rsidR="00CC7B73" w:rsidRPr="00D06093" w:rsidRDefault="00CC7B73" w:rsidP="009826A9">
      <w:pPr>
        <w:rPr>
          <w:lang w:val="pt-BR"/>
        </w:rPr>
      </w:pPr>
      <w:r>
        <w:rPr>
          <w:b/>
          <w:bCs/>
          <w:lang w:val="pt-BR"/>
        </w:rPr>
        <w:t xml:space="preserve">[RNF004] </w:t>
      </w:r>
      <w:r w:rsidR="002E4EA9">
        <w:rPr>
          <w:lang w:val="pt-BR"/>
        </w:rPr>
        <w:t>As nomenclaturas dos botões devem conter verbos, afim de expressar a ação desejada (acessar, recuperar...).</w:t>
      </w:r>
    </w:p>
    <w:p w14:paraId="121A91FD" w14:textId="35B56798" w:rsidR="00CC7B73" w:rsidRDefault="00CC7B73" w:rsidP="009826A9">
      <w:pPr>
        <w:rPr>
          <w:lang w:val="pt-BR"/>
        </w:rPr>
      </w:pPr>
      <w:r>
        <w:rPr>
          <w:b/>
          <w:bCs/>
          <w:lang w:val="pt-BR"/>
        </w:rPr>
        <w:t xml:space="preserve">[RNF005] </w:t>
      </w:r>
      <w:r>
        <w:rPr>
          <w:lang w:val="pt-BR"/>
        </w:rPr>
        <w:t xml:space="preserve">As consultas do sistema não devem </w:t>
      </w:r>
      <w:r w:rsidR="002D5611">
        <w:rPr>
          <w:lang w:val="pt-BR"/>
        </w:rPr>
        <w:t>ultrapassar o tempo de</w:t>
      </w:r>
      <w:r>
        <w:rPr>
          <w:lang w:val="pt-BR"/>
        </w:rPr>
        <w:t xml:space="preserve"> 8 segundos.</w:t>
      </w:r>
    </w:p>
    <w:p w14:paraId="3E24C7C9" w14:textId="0AFEC657" w:rsidR="00CC7B73" w:rsidRDefault="00CC7B73" w:rsidP="009826A9">
      <w:pPr>
        <w:rPr>
          <w:lang w:val="pt-BR"/>
        </w:rPr>
      </w:pPr>
      <w:r>
        <w:rPr>
          <w:b/>
          <w:bCs/>
          <w:lang w:val="pt-BR"/>
        </w:rPr>
        <w:lastRenderedPageBreak/>
        <w:t xml:space="preserve">[RNF006] </w:t>
      </w:r>
      <w:r>
        <w:rPr>
          <w:lang w:val="pt-BR"/>
        </w:rPr>
        <w:t>As variáveis</w:t>
      </w:r>
      <w:r w:rsidR="003976B8">
        <w:rPr>
          <w:lang w:val="pt-BR"/>
        </w:rPr>
        <w:t>, funções, métodos e demais rotinas</w:t>
      </w:r>
      <w:r>
        <w:rPr>
          <w:lang w:val="pt-BR"/>
        </w:rPr>
        <w:t xml:space="preserve"> do sistema devem seguir o padrão </w:t>
      </w:r>
      <w:r w:rsidRPr="00A67C22">
        <w:rPr>
          <w:i/>
          <w:iCs/>
          <w:lang w:val="pt-BR"/>
        </w:rPr>
        <w:t>camelCase</w:t>
      </w:r>
      <w:r w:rsidR="00A67C22">
        <w:rPr>
          <w:lang w:val="pt-BR"/>
        </w:rPr>
        <w:t xml:space="preserve"> e em português do Brasil, sem abreviaturas, salvo em casos onde </w:t>
      </w:r>
      <w:r w:rsidR="00C53BD8">
        <w:rPr>
          <w:lang w:val="pt-BR"/>
        </w:rPr>
        <w:t>o anglicismo ou abreviaturas são aplicáveis</w:t>
      </w:r>
      <w:r w:rsidR="00A67C22">
        <w:rPr>
          <w:lang w:val="pt-BR"/>
        </w:rPr>
        <w:t xml:space="preserve"> (</w:t>
      </w:r>
      <w:r w:rsidR="00A67C22">
        <w:rPr>
          <w:i/>
          <w:iCs/>
          <w:lang w:val="pt-BR"/>
        </w:rPr>
        <w:t xml:space="preserve">pdf, usb, </w:t>
      </w:r>
      <w:r w:rsidR="00C53BD8">
        <w:rPr>
          <w:i/>
          <w:iCs/>
          <w:lang w:val="pt-BR"/>
        </w:rPr>
        <w:t>upa</w:t>
      </w:r>
      <w:r w:rsidR="00A67C22">
        <w:rPr>
          <w:i/>
          <w:iCs/>
          <w:lang w:val="pt-BR"/>
        </w:rPr>
        <w:t xml:space="preserve"> e etc...</w:t>
      </w:r>
      <w:r w:rsidR="00A67C22">
        <w:rPr>
          <w:lang w:val="pt-BR"/>
        </w:rPr>
        <w:t>)</w:t>
      </w:r>
      <w:r w:rsidR="0097189E">
        <w:rPr>
          <w:lang w:val="pt-BR"/>
        </w:rPr>
        <w:t xml:space="preserve"> ou referenciam atributos e/ ou elementos da linguagem HTML</w:t>
      </w:r>
      <w:r w:rsidR="00A67C22">
        <w:rPr>
          <w:lang w:val="pt-BR"/>
        </w:rPr>
        <w:t xml:space="preserve"> desde que não conflitam com a documentação da linguagem </w:t>
      </w:r>
      <w:r w:rsidR="0097189E">
        <w:rPr>
          <w:lang w:val="pt-BR"/>
        </w:rPr>
        <w:t>PHP</w:t>
      </w:r>
      <w:r w:rsidR="00A67C22">
        <w:rPr>
          <w:lang w:val="pt-BR"/>
        </w:rPr>
        <w:t>. Quando utilizadas em estruturas de repetição priorizar a letra “i” para o quantitativo primário (</w:t>
      </w:r>
      <w:r w:rsidR="00A67C22">
        <w:rPr>
          <w:i/>
          <w:iCs/>
          <w:lang w:val="pt-BR"/>
        </w:rPr>
        <w:t>for( $i = 0; $i &lt;= 10; $i++)</w:t>
      </w:r>
      <w:r w:rsidR="00A67C22">
        <w:rPr>
          <w:lang w:val="pt-BR"/>
        </w:rPr>
        <w:t>), e a letra “j” para o quantitativo secundário</w:t>
      </w:r>
      <w:r w:rsidR="00CB73C0">
        <w:rPr>
          <w:lang w:val="pt-BR"/>
        </w:rPr>
        <w:t>,</w:t>
      </w:r>
      <w:r w:rsidR="00A67C22">
        <w:rPr>
          <w:lang w:val="pt-BR"/>
        </w:rPr>
        <w:t xml:space="preserve"> </w:t>
      </w:r>
      <w:r w:rsidR="00CB73C0">
        <w:rPr>
          <w:lang w:val="pt-BR"/>
        </w:rPr>
        <w:t xml:space="preserve">por exemplo, </w:t>
      </w:r>
      <w:r w:rsidR="00A67C22">
        <w:rPr>
          <w:lang w:val="pt-BR"/>
        </w:rPr>
        <w:t>em casos com matrizes.</w:t>
      </w:r>
      <w:r w:rsidR="006C0ACE">
        <w:rPr>
          <w:lang w:val="pt-BR"/>
        </w:rPr>
        <w:t xml:space="preserve"> Para os demais quantitativos sugere-se o uso da letra “n” ou a que melhor atender </w:t>
      </w:r>
      <w:r w:rsidR="00C53BD8">
        <w:rPr>
          <w:lang w:val="pt-BR"/>
        </w:rPr>
        <w:t>a</w:t>
      </w:r>
      <w:r w:rsidR="006C0ACE">
        <w:rPr>
          <w:lang w:val="pt-BR"/>
        </w:rPr>
        <w:t>o algoritmo.</w:t>
      </w:r>
    </w:p>
    <w:p w14:paraId="418C8F68" w14:textId="338D2D89" w:rsidR="00CB73C0" w:rsidRDefault="00CB73C0" w:rsidP="009826A9">
      <w:pPr>
        <w:rPr>
          <w:lang w:val="pt-BR"/>
        </w:rPr>
      </w:pPr>
      <w:r>
        <w:rPr>
          <w:b/>
          <w:bCs/>
          <w:lang w:val="pt-BR"/>
        </w:rPr>
        <w:t xml:space="preserve">[RNF007] </w:t>
      </w:r>
      <w:r>
        <w:rPr>
          <w:lang w:val="pt-BR"/>
        </w:rPr>
        <w:t>O sistema deverá ter suas divisões de diretórios por módulos.</w:t>
      </w:r>
    </w:p>
    <w:p w14:paraId="30DE6E4E" w14:textId="01291478" w:rsidR="00CB73C0" w:rsidRPr="00CB73C0" w:rsidRDefault="00CB73C0" w:rsidP="009826A9">
      <w:pPr>
        <w:rPr>
          <w:lang w:val="pt-BR"/>
        </w:rPr>
      </w:pPr>
      <w:r>
        <w:rPr>
          <w:b/>
          <w:bCs/>
          <w:lang w:val="pt-BR"/>
        </w:rPr>
        <w:t xml:space="preserve">[RNF008] </w:t>
      </w:r>
      <w:r>
        <w:rPr>
          <w:lang w:val="pt-BR"/>
        </w:rPr>
        <w:t xml:space="preserve">A estrutura do sistema deverá seguir uma metodologia </w:t>
      </w:r>
      <w:r>
        <w:rPr>
          <w:i/>
          <w:iCs/>
          <w:lang w:val="pt-BR"/>
        </w:rPr>
        <w:t>MVC.</w:t>
      </w:r>
      <w:r w:rsidR="0005413A">
        <w:rPr>
          <w:i/>
          <w:iCs/>
          <w:lang w:val="pt-BR"/>
        </w:rPr>
        <w:t xml:space="preserve"> </w:t>
      </w:r>
      <w:r w:rsidR="0005413A">
        <w:rPr>
          <w:lang w:val="pt-BR"/>
        </w:rPr>
        <w:t>Sugere-se um diretório “App” e em seu subnível, diretório “mod</w:t>
      </w:r>
      <w:r w:rsidR="00061555">
        <w:rPr>
          <w:lang w:val="pt-BR"/>
        </w:rPr>
        <w:t>e</w:t>
      </w:r>
      <w:r w:rsidR="0005413A">
        <w:rPr>
          <w:lang w:val="pt-BR"/>
        </w:rPr>
        <w:t>los” (</w:t>
      </w:r>
      <w:r w:rsidR="0005413A">
        <w:rPr>
          <w:i/>
          <w:iCs/>
          <w:lang w:val="pt-BR"/>
        </w:rPr>
        <w:t>Model</w:t>
      </w:r>
      <w:r w:rsidR="00061555">
        <w:rPr>
          <w:i/>
          <w:iCs/>
          <w:lang w:val="pt-BR"/>
        </w:rPr>
        <w:t>s</w:t>
      </w:r>
      <w:r w:rsidR="0005413A">
        <w:rPr>
          <w:lang w:val="pt-BR"/>
        </w:rPr>
        <w:t>), diretório “telas” (</w:t>
      </w:r>
      <w:r w:rsidR="0005413A">
        <w:rPr>
          <w:i/>
          <w:iCs/>
          <w:lang w:val="pt-BR"/>
        </w:rPr>
        <w:t>Views</w:t>
      </w:r>
      <w:r w:rsidR="0005413A">
        <w:rPr>
          <w:lang w:val="pt-BR"/>
        </w:rPr>
        <w:t>) e diretório “sistema” (</w:t>
      </w:r>
      <w:r w:rsidR="0005413A">
        <w:rPr>
          <w:i/>
          <w:iCs/>
          <w:lang w:val="pt-BR"/>
        </w:rPr>
        <w:t>Controllers</w:t>
      </w:r>
      <w:r w:rsidR="0005413A">
        <w:rPr>
          <w:lang w:val="pt-BR"/>
        </w:rPr>
        <w:t>).</w:t>
      </w:r>
    </w:p>
    <w:p w14:paraId="3D5C9EE5" w14:textId="4F9BEDDD" w:rsidR="00A67C22" w:rsidRDefault="00A67C22" w:rsidP="009826A9">
      <w:pPr>
        <w:rPr>
          <w:lang w:val="pt-BR"/>
        </w:rPr>
      </w:pPr>
      <w:r>
        <w:rPr>
          <w:b/>
          <w:bCs/>
          <w:lang w:val="pt-BR"/>
        </w:rPr>
        <w:t>[RNF00</w:t>
      </w:r>
      <w:r w:rsidR="00AA3F9C">
        <w:rPr>
          <w:b/>
          <w:bCs/>
          <w:lang w:val="pt-BR"/>
        </w:rPr>
        <w:t>9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 xml:space="preserve">Cada bloco </w:t>
      </w:r>
      <w:r w:rsidR="00213844">
        <w:rPr>
          <w:lang w:val="pt-BR"/>
        </w:rPr>
        <w:t xml:space="preserve">do algoritmo </w:t>
      </w:r>
      <w:r>
        <w:rPr>
          <w:lang w:val="pt-BR"/>
        </w:rPr>
        <w:t>ou função deve</w:t>
      </w:r>
      <w:r w:rsidR="00213844">
        <w:rPr>
          <w:lang w:val="pt-BR"/>
        </w:rPr>
        <w:t>rá</w:t>
      </w:r>
      <w:r>
        <w:rPr>
          <w:lang w:val="pt-BR"/>
        </w:rPr>
        <w:t xml:space="preserve"> ser comentado afim de esclarecer</w:t>
      </w:r>
      <w:r w:rsidR="00617A2C">
        <w:rPr>
          <w:lang w:val="pt-BR"/>
        </w:rPr>
        <w:t xml:space="preserve"> dúvidas futuras, demarcando seu início e fim, com descrição no seu início.</w:t>
      </w:r>
    </w:p>
    <w:p w14:paraId="6C511F67" w14:textId="6BA6CF53" w:rsidR="003A34C4" w:rsidRDefault="003A34C4" w:rsidP="003A34C4">
      <w:pPr>
        <w:rPr>
          <w:lang w:val="pt-BR"/>
        </w:rPr>
      </w:pPr>
      <w:r>
        <w:rPr>
          <w:b/>
          <w:bCs/>
          <w:lang w:val="pt-BR"/>
        </w:rPr>
        <w:t>[RNF0</w:t>
      </w:r>
      <w:r w:rsidR="00AA3F9C">
        <w:rPr>
          <w:b/>
          <w:bCs/>
          <w:lang w:val="pt-BR"/>
        </w:rPr>
        <w:t>10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>Deve</w:t>
      </w:r>
      <w:r w:rsidR="00FB739B">
        <w:rPr>
          <w:lang w:val="pt-BR"/>
        </w:rPr>
        <w:t>rá</w:t>
      </w:r>
      <w:r>
        <w:rPr>
          <w:lang w:val="pt-BR"/>
        </w:rPr>
        <w:t xml:space="preserve"> </w:t>
      </w:r>
      <w:r w:rsidR="00FB739B">
        <w:rPr>
          <w:lang w:val="pt-BR"/>
        </w:rPr>
        <w:t>realizar</w:t>
      </w:r>
      <w:r>
        <w:rPr>
          <w:lang w:val="pt-BR"/>
        </w:rPr>
        <w:t xml:space="preserve"> </w:t>
      </w:r>
      <w:r w:rsidRPr="00970778">
        <w:rPr>
          <w:i/>
          <w:iCs/>
          <w:lang w:val="pt-BR"/>
        </w:rPr>
        <w:t>backup</w:t>
      </w:r>
      <w:r>
        <w:rPr>
          <w:lang w:val="pt-BR"/>
        </w:rPr>
        <w:t xml:space="preserve"> do banco de dados diariamente e sempre que for realizar </w:t>
      </w:r>
      <w:r w:rsidR="0011213F">
        <w:rPr>
          <w:lang w:val="pt-BR"/>
        </w:rPr>
        <w:t xml:space="preserve">alguma </w:t>
      </w:r>
      <w:r>
        <w:rPr>
          <w:lang w:val="pt-BR"/>
        </w:rPr>
        <w:t>manutenção do sistema.</w:t>
      </w:r>
    </w:p>
    <w:p w14:paraId="7F2EAB6C" w14:textId="0A13DA83" w:rsidR="003A34C4" w:rsidRDefault="003A34C4" w:rsidP="003A34C4">
      <w:pPr>
        <w:rPr>
          <w:lang w:val="pt-BR"/>
        </w:rPr>
      </w:pPr>
      <w:r>
        <w:rPr>
          <w:b/>
          <w:bCs/>
          <w:lang w:val="pt-BR"/>
        </w:rPr>
        <w:t>[RNF0</w:t>
      </w:r>
      <w:r w:rsidR="00AA3F9C">
        <w:rPr>
          <w:b/>
          <w:bCs/>
          <w:lang w:val="pt-BR"/>
        </w:rPr>
        <w:t>11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>Deve</w:t>
      </w:r>
      <w:r w:rsidR="00FB739B">
        <w:rPr>
          <w:lang w:val="pt-BR"/>
        </w:rPr>
        <w:t>rá</w:t>
      </w:r>
      <w:r>
        <w:rPr>
          <w:lang w:val="pt-BR"/>
        </w:rPr>
        <w:t xml:space="preserve"> </w:t>
      </w:r>
      <w:r w:rsidR="00FB739B">
        <w:rPr>
          <w:lang w:val="pt-BR"/>
        </w:rPr>
        <w:t>realizar</w:t>
      </w:r>
      <w:r>
        <w:rPr>
          <w:lang w:val="pt-BR"/>
        </w:rPr>
        <w:t xml:space="preserve"> </w:t>
      </w:r>
      <w:r w:rsidRPr="00970778">
        <w:rPr>
          <w:i/>
          <w:iCs/>
          <w:lang w:val="pt-BR"/>
        </w:rPr>
        <w:t>backup</w:t>
      </w:r>
      <w:r>
        <w:rPr>
          <w:lang w:val="pt-BR"/>
        </w:rPr>
        <w:t xml:space="preserve"> do sistema sempre que for </w:t>
      </w:r>
      <w:r w:rsidR="00FB739B">
        <w:rPr>
          <w:lang w:val="pt-BR"/>
        </w:rPr>
        <w:t>efetuar</w:t>
      </w:r>
      <w:r>
        <w:rPr>
          <w:lang w:val="pt-BR"/>
        </w:rPr>
        <w:t xml:space="preserve"> </w:t>
      </w:r>
      <w:r w:rsidR="0011213F">
        <w:rPr>
          <w:lang w:val="pt-BR"/>
        </w:rPr>
        <w:t xml:space="preserve">alguma </w:t>
      </w:r>
      <w:r w:rsidR="002D5611">
        <w:rPr>
          <w:lang w:val="pt-BR"/>
        </w:rPr>
        <w:t>manutenção</w:t>
      </w:r>
      <w:r w:rsidR="0011213F">
        <w:rPr>
          <w:lang w:val="pt-BR"/>
        </w:rPr>
        <w:t xml:space="preserve"> no sistema</w:t>
      </w:r>
      <w:r>
        <w:rPr>
          <w:lang w:val="pt-BR"/>
        </w:rPr>
        <w:t>.</w:t>
      </w:r>
    </w:p>
    <w:p w14:paraId="3C735BED" w14:textId="5CF2EB4B" w:rsidR="003A34C4" w:rsidRDefault="003A34C4" w:rsidP="003A34C4">
      <w:pPr>
        <w:rPr>
          <w:lang w:val="pt-BR"/>
        </w:rPr>
      </w:pPr>
      <w:r>
        <w:rPr>
          <w:b/>
          <w:bCs/>
          <w:lang w:val="pt-BR"/>
        </w:rPr>
        <w:t>[RNF01</w:t>
      </w:r>
      <w:r w:rsidR="00AA3F9C">
        <w:rPr>
          <w:b/>
          <w:bCs/>
          <w:lang w:val="pt-BR"/>
        </w:rPr>
        <w:t>2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>Sempre que for realizad</w:t>
      </w:r>
      <w:r w:rsidR="00FB739B">
        <w:rPr>
          <w:lang w:val="pt-BR"/>
        </w:rPr>
        <w:t>a</w:t>
      </w:r>
      <w:r>
        <w:rPr>
          <w:lang w:val="pt-BR"/>
        </w:rPr>
        <w:t xml:space="preserve"> manutenção do sistema, o acesso ao mesmo deverá ser restrito à equipe de desenvolvimento.</w:t>
      </w:r>
    </w:p>
    <w:p w14:paraId="7B074FCE" w14:textId="11888D58" w:rsidR="00877039" w:rsidRDefault="00877039" w:rsidP="00877039">
      <w:pPr>
        <w:rPr>
          <w:lang w:val="pt-BR"/>
        </w:rPr>
      </w:pPr>
      <w:r>
        <w:rPr>
          <w:b/>
          <w:bCs/>
          <w:lang w:val="pt-BR"/>
        </w:rPr>
        <w:t xml:space="preserve">[RNF013] </w:t>
      </w:r>
      <w:r>
        <w:rPr>
          <w:lang w:val="pt-BR"/>
        </w:rPr>
        <w:t xml:space="preserve">As imagens anexadas ao sistema não poderão ultrapassar o tamanho de </w:t>
      </w:r>
      <w:r w:rsidR="009D3D7A">
        <w:rPr>
          <w:lang w:val="pt-BR"/>
        </w:rPr>
        <w:t>6</w:t>
      </w:r>
      <w:r>
        <w:rPr>
          <w:lang w:val="pt-BR"/>
        </w:rPr>
        <w:t>00KB.</w:t>
      </w:r>
    </w:p>
    <w:p w14:paraId="26396DD1" w14:textId="1EEB1ADD" w:rsidR="007F4A2B" w:rsidRDefault="007F4A2B" w:rsidP="00877039">
      <w:pPr>
        <w:rPr>
          <w:lang w:val="pt-BR"/>
        </w:rPr>
      </w:pPr>
      <w:r>
        <w:rPr>
          <w:b/>
          <w:bCs/>
          <w:lang w:val="pt-BR"/>
        </w:rPr>
        <w:t xml:space="preserve">[RNF014] </w:t>
      </w:r>
      <w:r>
        <w:rPr>
          <w:lang w:val="pt-BR"/>
        </w:rPr>
        <w:t>As nomenclaturas d</w:t>
      </w:r>
      <w:r w:rsidR="008C3945">
        <w:rPr>
          <w:lang w:val="pt-BR"/>
        </w:rPr>
        <w:t>os arquivos das</w:t>
      </w:r>
      <w:r>
        <w:rPr>
          <w:lang w:val="pt-BR"/>
        </w:rPr>
        <w:t xml:space="preserve"> páginas deverão ser escritas no padrão </w:t>
      </w:r>
      <w:r>
        <w:rPr>
          <w:i/>
          <w:iCs/>
          <w:lang w:val="pt-BR"/>
        </w:rPr>
        <w:t>camelCase</w:t>
      </w:r>
      <w:r>
        <w:rPr>
          <w:lang w:val="pt-BR"/>
        </w:rPr>
        <w:t xml:space="preserve"> em português do Brasil</w:t>
      </w:r>
      <w:r w:rsidR="00406962">
        <w:rPr>
          <w:lang w:val="pt-BR"/>
        </w:rPr>
        <w:t xml:space="preserve"> sem caracteres especiais (´</w:t>
      </w:r>
      <w:r w:rsidR="008C3945">
        <w:rPr>
          <w:lang w:val="pt-BR"/>
        </w:rPr>
        <w:t xml:space="preserve">, </w:t>
      </w:r>
      <w:r w:rsidR="00406962">
        <w:rPr>
          <w:lang w:val="pt-BR"/>
        </w:rPr>
        <w:t>~</w:t>
      </w:r>
      <w:r w:rsidR="008C3945">
        <w:rPr>
          <w:lang w:val="pt-BR"/>
        </w:rPr>
        <w:t xml:space="preserve">, </w:t>
      </w:r>
      <w:r w:rsidR="00406962">
        <w:rPr>
          <w:lang w:val="pt-BR"/>
        </w:rPr>
        <w:t>”</w:t>
      </w:r>
      <w:r w:rsidR="008C3945">
        <w:rPr>
          <w:lang w:val="pt-BR"/>
        </w:rPr>
        <w:t xml:space="preserve">, </w:t>
      </w:r>
      <w:r w:rsidR="00406962">
        <w:rPr>
          <w:lang w:val="pt-BR"/>
        </w:rPr>
        <w:t>ç</w:t>
      </w:r>
      <w:r w:rsidR="008C3945">
        <w:rPr>
          <w:lang w:val="pt-BR"/>
        </w:rPr>
        <w:t>, &amp;...</w:t>
      </w:r>
      <w:r w:rsidR="00406962">
        <w:rPr>
          <w:lang w:val="pt-BR"/>
        </w:rPr>
        <w:t>)</w:t>
      </w:r>
      <w:r>
        <w:rPr>
          <w:lang w:val="pt-BR"/>
        </w:rPr>
        <w:t xml:space="preserve">, no </w:t>
      </w:r>
      <w:r w:rsidR="00406962">
        <w:rPr>
          <w:lang w:val="pt-BR"/>
        </w:rPr>
        <w:t>substantivo (inicio</w:t>
      </w:r>
      <w:r w:rsidR="008C3945">
        <w:rPr>
          <w:lang w:val="pt-BR"/>
        </w:rPr>
        <w:t>.p</w:t>
      </w:r>
      <w:r w:rsidR="00FD3786">
        <w:rPr>
          <w:lang w:val="pt-BR"/>
        </w:rPr>
        <w:t>h</w:t>
      </w:r>
      <w:r w:rsidR="008C3945">
        <w:rPr>
          <w:lang w:val="pt-BR"/>
        </w:rPr>
        <w:t>p</w:t>
      </w:r>
      <w:r w:rsidR="00406962">
        <w:rPr>
          <w:lang w:val="pt-BR"/>
        </w:rPr>
        <w:t>)</w:t>
      </w:r>
      <w:r w:rsidR="008C3945">
        <w:rPr>
          <w:lang w:val="pt-BR"/>
        </w:rPr>
        <w:t xml:space="preserve"> ou </w:t>
      </w:r>
      <w:r>
        <w:rPr>
          <w:lang w:val="pt-BR"/>
        </w:rPr>
        <w:t xml:space="preserve">imperativo afirmativo da segunda pessoa </w:t>
      </w:r>
      <w:r w:rsidR="008C3945">
        <w:rPr>
          <w:lang w:val="pt-BR"/>
        </w:rPr>
        <w:t xml:space="preserve">do singular podendo ser seguido de um adjetivo </w:t>
      </w:r>
      <w:r>
        <w:rPr>
          <w:lang w:val="pt-BR"/>
        </w:rPr>
        <w:t>(</w:t>
      </w:r>
      <w:r w:rsidR="008C3945">
        <w:rPr>
          <w:lang w:val="pt-BR"/>
        </w:rPr>
        <w:t>alteraDados.php</w:t>
      </w:r>
      <w:r>
        <w:rPr>
          <w:lang w:val="pt-BR"/>
        </w:rPr>
        <w:t>)</w:t>
      </w:r>
      <w:r w:rsidR="00FD3786">
        <w:rPr>
          <w:lang w:val="pt-BR"/>
        </w:rPr>
        <w:t>.</w:t>
      </w:r>
    </w:p>
    <w:p w14:paraId="762BADFC" w14:textId="02EE7513" w:rsidR="005E4617" w:rsidRDefault="00FD3786" w:rsidP="005E4617">
      <w:pPr>
        <w:rPr>
          <w:lang w:val="pt-BR"/>
        </w:rPr>
      </w:pPr>
      <w:r>
        <w:rPr>
          <w:b/>
          <w:bCs/>
          <w:lang w:val="pt-BR"/>
        </w:rPr>
        <w:t xml:space="preserve">[RNF015] </w:t>
      </w:r>
      <w:r w:rsidR="005E4617">
        <w:rPr>
          <w:lang w:val="pt-BR"/>
        </w:rPr>
        <w:t>As nomenclaturas das pastas deverão ser escritas em minúsculas em português do Brasil sem caracteres especiais (´, ~, ”, ç, &amp;...), no substantivo (telas/).</w:t>
      </w:r>
    </w:p>
    <w:p w14:paraId="2D3FFC52" w14:textId="60467F5A" w:rsidR="00617A2C" w:rsidRDefault="0022479D" w:rsidP="00635EC5">
      <w:pPr>
        <w:rPr>
          <w:lang w:val="pt-BR"/>
        </w:rPr>
      </w:pPr>
      <w:r w:rsidRPr="0016588F">
        <w:rPr>
          <w:b/>
          <w:bCs/>
          <w:lang w:val="pt-BR"/>
        </w:rPr>
        <w:t xml:space="preserve">[RNF016] </w:t>
      </w:r>
      <w:r w:rsidR="00C668B8" w:rsidRPr="0016588F">
        <w:rPr>
          <w:lang w:val="pt-BR"/>
        </w:rPr>
        <w:t xml:space="preserve">O versionamento do sistema </w:t>
      </w:r>
      <w:r w:rsidR="0016588F" w:rsidRPr="0016588F">
        <w:rPr>
          <w:lang w:val="pt-BR"/>
        </w:rPr>
        <w:t>deverá ser determinado pelo seguinte padrão</w:t>
      </w:r>
      <w:r w:rsidR="00FA682D">
        <w:rPr>
          <w:lang w:val="pt-BR"/>
        </w:rPr>
        <w:t xml:space="preserve"> “versão 3.12-dev”</w:t>
      </w:r>
      <w:r w:rsidR="0016588F" w:rsidRPr="0016588F">
        <w:rPr>
          <w:lang w:val="pt-BR"/>
        </w:rPr>
        <w:t>.</w:t>
      </w:r>
      <w:r w:rsidR="00635EC5">
        <w:rPr>
          <w:lang w:val="pt-BR"/>
        </w:rPr>
        <w:br/>
      </w:r>
      <w:r w:rsidR="00792FDE">
        <w:rPr>
          <w:lang w:val="pt-BR"/>
        </w:rPr>
        <w:t>_ Numeração do versionamento: quantidade de módulos do sistema, ex.: 3.XX</w:t>
      </w:r>
      <w:r w:rsidR="00D02798">
        <w:rPr>
          <w:lang w:val="pt-BR"/>
        </w:rPr>
        <w:t xml:space="preserve">-dev </w:t>
      </w:r>
      <w:r w:rsidR="00792FDE">
        <w:rPr>
          <w:lang w:val="pt-BR"/>
        </w:rPr>
        <w:t xml:space="preserve">/ </w:t>
      </w:r>
      <w:r w:rsidR="00D02798">
        <w:rPr>
          <w:lang w:val="pt-BR"/>
        </w:rPr>
        <w:t>última alteração realizada, ex.: X.12-</w:t>
      </w:r>
      <w:r w:rsidR="00D02798" w:rsidRPr="00960EDC">
        <w:rPr>
          <w:i/>
          <w:iCs/>
          <w:lang w:val="pt-BR"/>
        </w:rPr>
        <w:t>dev</w:t>
      </w:r>
      <w:r w:rsidR="00792FDE">
        <w:rPr>
          <w:lang w:val="pt-BR"/>
        </w:rPr>
        <w:t>;</w:t>
      </w:r>
      <w:r w:rsidR="0016588F" w:rsidRPr="0016588F">
        <w:rPr>
          <w:lang w:val="pt-BR"/>
        </w:rPr>
        <w:br/>
        <w:t>_ Ambiente de execução: Em desenvolvimento</w:t>
      </w:r>
      <w:r w:rsidR="00FA682D">
        <w:rPr>
          <w:lang w:val="pt-BR"/>
        </w:rPr>
        <w:t xml:space="preserve"> =</w:t>
      </w:r>
      <w:r w:rsidR="0016588F" w:rsidRPr="0016588F">
        <w:rPr>
          <w:lang w:val="pt-BR"/>
        </w:rPr>
        <w:t xml:space="preserve"> </w:t>
      </w:r>
      <w:r w:rsidR="0016588F" w:rsidRPr="00960EDC">
        <w:rPr>
          <w:i/>
          <w:iCs/>
          <w:lang w:val="pt-BR"/>
        </w:rPr>
        <w:t>dev</w:t>
      </w:r>
      <w:r w:rsidR="0016588F">
        <w:rPr>
          <w:lang w:val="pt-BR"/>
        </w:rPr>
        <w:t xml:space="preserve">/ </w:t>
      </w:r>
      <w:r w:rsidR="0016588F" w:rsidRPr="0016588F">
        <w:rPr>
          <w:lang w:val="pt-BR"/>
        </w:rPr>
        <w:t>Em uso com alterações inferiores a 90 dias</w:t>
      </w:r>
      <w:r w:rsidR="00242982">
        <w:rPr>
          <w:lang w:val="pt-BR"/>
        </w:rPr>
        <w:t xml:space="preserve"> = beta/ Em uso com alteração superior a 90 dias = </w:t>
      </w:r>
      <w:r w:rsidR="00242982" w:rsidRPr="00960EDC">
        <w:rPr>
          <w:i/>
          <w:iCs/>
          <w:lang w:val="pt-BR"/>
        </w:rPr>
        <w:t>stable</w:t>
      </w:r>
      <w:r w:rsidR="00242982">
        <w:rPr>
          <w:lang w:val="pt-BR"/>
        </w:rPr>
        <w:t>;</w:t>
      </w:r>
    </w:p>
    <w:p w14:paraId="07BE2A03" w14:textId="1FEA129B" w:rsidR="002E4EA9" w:rsidRDefault="002E4EA9" w:rsidP="0016588F">
      <w:pPr>
        <w:rPr>
          <w:lang w:val="pt-BR"/>
        </w:rPr>
      </w:pPr>
      <w:r>
        <w:rPr>
          <w:b/>
          <w:bCs/>
          <w:lang w:val="pt-BR"/>
        </w:rPr>
        <w:t xml:space="preserve">[RNF017] </w:t>
      </w:r>
      <w:r>
        <w:rPr>
          <w:lang w:val="pt-BR"/>
        </w:rPr>
        <w:t>Os dados definidos com nível de segurança maior dev</w:t>
      </w:r>
      <w:r w:rsidR="00635EC5">
        <w:rPr>
          <w:lang w:val="pt-BR"/>
        </w:rPr>
        <w:t>erão</w:t>
      </w:r>
      <w:r>
        <w:rPr>
          <w:lang w:val="pt-BR"/>
        </w:rPr>
        <w:t xml:space="preserve"> ser criptografados em </w:t>
      </w:r>
      <w:r>
        <w:rPr>
          <w:i/>
          <w:iCs/>
          <w:lang w:val="pt-BR"/>
        </w:rPr>
        <w:t>hash</w:t>
      </w:r>
      <w:r>
        <w:rPr>
          <w:lang w:val="pt-BR"/>
        </w:rPr>
        <w:t xml:space="preserve"> </w:t>
      </w:r>
      <w:r>
        <w:rPr>
          <w:i/>
          <w:iCs/>
          <w:lang w:val="pt-BR"/>
        </w:rPr>
        <w:t>SHA256</w:t>
      </w:r>
      <w:r w:rsidR="00BD4344">
        <w:rPr>
          <w:lang w:val="pt-BR"/>
        </w:rPr>
        <w:t xml:space="preserve">, tais como senhas ou dados do usuário via parâmetro </w:t>
      </w:r>
      <w:r w:rsidR="00BD4344">
        <w:rPr>
          <w:i/>
          <w:iCs/>
          <w:lang w:val="pt-BR"/>
        </w:rPr>
        <w:t>get</w:t>
      </w:r>
      <w:r w:rsidR="00BD4344">
        <w:rPr>
          <w:lang w:val="pt-BR"/>
        </w:rPr>
        <w:t>.</w:t>
      </w:r>
    </w:p>
    <w:p w14:paraId="521E98FF" w14:textId="052CBE33" w:rsidR="00914D5E" w:rsidRDefault="00914D5E" w:rsidP="0016588F">
      <w:pPr>
        <w:rPr>
          <w:lang w:val="pt-BR"/>
        </w:rPr>
      </w:pPr>
      <w:r>
        <w:rPr>
          <w:b/>
          <w:bCs/>
          <w:lang w:val="pt-BR"/>
        </w:rPr>
        <w:t xml:space="preserve">[RNF018] </w:t>
      </w:r>
      <w:r>
        <w:rPr>
          <w:lang w:val="pt-BR"/>
        </w:rPr>
        <w:t>A estrutura de menu do sistema deverá receber identificadores para configuração de sua nomenclatura</w:t>
      </w:r>
      <w:r w:rsidR="007A2045">
        <w:rPr>
          <w:lang w:val="pt-BR"/>
        </w:rPr>
        <w:t xml:space="preserve"> e</w:t>
      </w:r>
      <w:r>
        <w:rPr>
          <w:lang w:val="pt-BR"/>
        </w:rPr>
        <w:t xml:space="preserve"> </w:t>
      </w:r>
      <w:r w:rsidR="007A2045">
        <w:rPr>
          <w:lang w:val="pt-BR"/>
        </w:rPr>
        <w:t xml:space="preserve">quando o mesmo necessitar de espaço entre os numerais, deverá usar </w:t>
      </w:r>
      <w:r w:rsidR="007A2045">
        <w:rPr>
          <w:i/>
          <w:iCs/>
          <w:lang w:val="pt-BR"/>
        </w:rPr>
        <w:t>underscore</w:t>
      </w:r>
      <w:r w:rsidR="007A2045">
        <w:rPr>
          <w:lang w:val="pt-BR"/>
        </w:rPr>
        <w:t xml:space="preserve"> </w:t>
      </w:r>
      <w:r>
        <w:rPr>
          <w:lang w:val="pt-BR"/>
        </w:rPr>
        <w:t>(menu1.php, menu1_2.php)</w:t>
      </w:r>
      <w:r w:rsidR="00846A6C">
        <w:rPr>
          <w:lang w:val="pt-BR"/>
        </w:rPr>
        <w:t>.</w:t>
      </w:r>
    </w:p>
    <w:p w14:paraId="50D3FEF1" w14:textId="5F22AA6F" w:rsidR="00846A6C" w:rsidRPr="00846A6C" w:rsidRDefault="00846A6C" w:rsidP="0016588F">
      <w:pPr>
        <w:rPr>
          <w:lang w:val="pt-BR"/>
        </w:rPr>
      </w:pPr>
      <w:r>
        <w:rPr>
          <w:b/>
          <w:bCs/>
          <w:lang w:val="pt-BR"/>
        </w:rPr>
        <w:t xml:space="preserve">[RNF019] </w:t>
      </w:r>
      <w:r>
        <w:rPr>
          <w:lang w:val="pt-BR"/>
        </w:rPr>
        <w:t>O sistema deverá emitir uma notificação na tela Inicial sempre que tiver uma manutenção agendada.</w:t>
      </w:r>
    </w:p>
    <w:p w14:paraId="7278E41A" w14:textId="77777777" w:rsidR="00F56430" w:rsidRDefault="009D3D7A" w:rsidP="009826A9">
      <w:pPr>
        <w:rPr>
          <w:lang w:val="pt-BR"/>
        </w:rPr>
      </w:pPr>
      <w:r w:rsidRPr="009D3D7A">
        <w:rPr>
          <w:b/>
          <w:bCs/>
          <w:lang w:val="pt-BR"/>
        </w:rPr>
        <w:t xml:space="preserve">[RNF020] </w:t>
      </w:r>
      <w:r w:rsidR="00F54AFB">
        <w:rPr>
          <w:lang w:val="pt-BR"/>
        </w:rPr>
        <w:t xml:space="preserve">O sistema deverá </w:t>
      </w:r>
      <w:r w:rsidR="00F56430">
        <w:rPr>
          <w:lang w:val="pt-BR"/>
        </w:rPr>
        <w:t>permitir que o usuário escolha sua prioridade na abertura do chamado.</w:t>
      </w:r>
    </w:p>
    <w:p w14:paraId="48EAC692" w14:textId="77777777" w:rsidR="00422C3A" w:rsidRDefault="00F56430" w:rsidP="009826A9">
      <w:pPr>
        <w:rPr>
          <w:lang w:val="pt-BR"/>
        </w:rPr>
      </w:pPr>
      <w:r>
        <w:rPr>
          <w:b/>
          <w:bCs/>
          <w:lang w:val="pt-BR"/>
        </w:rPr>
        <w:t xml:space="preserve">[RNF021] </w:t>
      </w:r>
      <w:r>
        <w:rPr>
          <w:lang w:val="pt-BR"/>
        </w:rPr>
        <w:t>O sistema deverá permitir que o técnico, ou coordenador</w:t>
      </w:r>
      <w:r w:rsidR="00422C3A">
        <w:rPr>
          <w:lang w:val="pt-BR"/>
        </w:rPr>
        <w:t>, ou diretor do Departamento de Tecnologia da Informação redefina a prioridade.</w:t>
      </w:r>
    </w:p>
    <w:p w14:paraId="738B9F91" w14:textId="2E97C1EA" w:rsidR="009826A9" w:rsidRDefault="00422C3A" w:rsidP="009826A9">
      <w:pPr>
        <w:rPr>
          <w:lang w:val="pt-BR"/>
        </w:rPr>
      </w:pPr>
      <w:r>
        <w:rPr>
          <w:b/>
          <w:bCs/>
          <w:lang w:val="pt-BR"/>
        </w:rPr>
        <w:t xml:space="preserve">[RNF022] </w:t>
      </w:r>
      <w:r>
        <w:rPr>
          <w:lang w:val="pt-BR"/>
        </w:rPr>
        <w:t>Para desempate de ordem de atendimento serão atribuídas as seguintes regras:</w:t>
      </w:r>
      <w:r>
        <w:rPr>
          <w:lang w:val="pt-BR"/>
        </w:rPr>
        <w:br/>
        <w:t xml:space="preserve">_ Diretor do DTI = Peso </w:t>
      </w:r>
      <w:r w:rsidR="00E60DE9">
        <w:rPr>
          <w:lang w:val="pt-BR"/>
        </w:rPr>
        <w:t>4</w:t>
      </w:r>
      <w:r>
        <w:rPr>
          <w:lang w:val="pt-BR"/>
        </w:rPr>
        <w:t>;</w:t>
      </w:r>
      <w:r>
        <w:rPr>
          <w:lang w:val="pt-BR"/>
        </w:rPr>
        <w:br/>
      </w:r>
      <w:r>
        <w:rPr>
          <w:lang w:val="pt-BR"/>
        </w:rPr>
        <w:lastRenderedPageBreak/>
        <w:t xml:space="preserve">_ Coordenador do DTI = Peso </w:t>
      </w:r>
      <w:r w:rsidR="00E60DE9">
        <w:rPr>
          <w:lang w:val="pt-BR"/>
        </w:rPr>
        <w:t>3</w:t>
      </w:r>
      <w:r>
        <w:rPr>
          <w:lang w:val="pt-BR"/>
        </w:rPr>
        <w:t>;</w:t>
      </w:r>
      <w:r>
        <w:rPr>
          <w:lang w:val="pt-BR"/>
        </w:rPr>
        <w:br/>
        <w:t xml:space="preserve">_ Técnico </w:t>
      </w:r>
      <w:r w:rsidR="001A1E7D">
        <w:rPr>
          <w:lang w:val="pt-BR"/>
        </w:rPr>
        <w:t xml:space="preserve">e Administrativo </w:t>
      </w:r>
      <w:r>
        <w:rPr>
          <w:lang w:val="pt-BR"/>
        </w:rPr>
        <w:t xml:space="preserve">do DTI = </w:t>
      </w:r>
      <w:r w:rsidR="00686CFA">
        <w:rPr>
          <w:lang w:val="pt-BR"/>
        </w:rPr>
        <w:t xml:space="preserve"> </w:t>
      </w:r>
      <w:r>
        <w:rPr>
          <w:lang w:val="pt-BR"/>
        </w:rPr>
        <w:t xml:space="preserve">Peso </w:t>
      </w:r>
      <w:r w:rsidR="00E60DE9">
        <w:rPr>
          <w:lang w:val="pt-BR"/>
        </w:rPr>
        <w:t>2</w:t>
      </w:r>
      <w:r>
        <w:rPr>
          <w:lang w:val="pt-BR"/>
        </w:rPr>
        <w:t>;</w:t>
      </w:r>
      <w:r>
        <w:rPr>
          <w:lang w:val="pt-BR"/>
        </w:rPr>
        <w:br/>
        <w:t xml:space="preserve">_ Usuário = Normal e Alta com Peso </w:t>
      </w:r>
      <w:r w:rsidR="00E60DE9">
        <w:rPr>
          <w:lang w:val="pt-BR"/>
        </w:rPr>
        <w:t>1</w:t>
      </w:r>
      <w:r>
        <w:rPr>
          <w:lang w:val="pt-BR"/>
        </w:rPr>
        <w:t>;</w:t>
      </w:r>
      <w:r>
        <w:rPr>
          <w:lang w:val="pt-BR"/>
        </w:rPr>
        <w:br/>
        <w:t xml:space="preserve">_ Sistema = Ordem de abertura (Normal com Peso </w:t>
      </w:r>
      <w:r w:rsidR="00E60DE9">
        <w:rPr>
          <w:lang w:val="pt-BR"/>
        </w:rPr>
        <w:t>0</w:t>
      </w:r>
      <w:r>
        <w:rPr>
          <w:lang w:val="pt-BR"/>
        </w:rPr>
        <w:t>)</w:t>
      </w:r>
      <w:r w:rsidR="00660C75">
        <w:rPr>
          <w:lang w:val="pt-BR"/>
        </w:rPr>
        <w:t>;</w:t>
      </w:r>
    </w:p>
    <w:p w14:paraId="28539800" w14:textId="35202B13" w:rsidR="00422C3A" w:rsidRDefault="00422C3A" w:rsidP="009826A9">
      <w:pPr>
        <w:rPr>
          <w:lang w:val="pt-BR"/>
        </w:rPr>
      </w:pPr>
      <w:r>
        <w:rPr>
          <w:b/>
          <w:bCs/>
          <w:lang w:val="pt-BR"/>
        </w:rPr>
        <w:t xml:space="preserve">[RNF023] </w:t>
      </w:r>
      <w:r>
        <w:rPr>
          <w:lang w:val="pt-BR"/>
        </w:rPr>
        <w:t xml:space="preserve">Caso a prioridade </w:t>
      </w:r>
      <w:r w:rsidR="00EF3E73">
        <w:rPr>
          <w:lang w:val="pt-BR"/>
        </w:rPr>
        <w:t xml:space="preserve">tenha sido alterada por um perfil </w:t>
      </w:r>
      <w:r w:rsidR="00A640CB">
        <w:rPr>
          <w:lang w:val="pt-BR"/>
        </w:rPr>
        <w:t xml:space="preserve">de permissão </w:t>
      </w:r>
      <w:r w:rsidR="00EF3E73">
        <w:rPr>
          <w:lang w:val="pt-BR"/>
        </w:rPr>
        <w:t>mais alt</w:t>
      </w:r>
      <w:r w:rsidR="00A640CB">
        <w:rPr>
          <w:lang w:val="pt-BR"/>
        </w:rPr>
        <w:t>a</w:t>
      </w:r>
      <w:r w:rsidR="00EF3E73">
        <w:rPr>
          <w:lang w:val="pt-BR"/>
        </w:rPr>
        <w:t>,</w:t>
      </w:r>
      <w:r w:rsidR="00A640CB">
        <w:rPr>
          <w:lang w:val="pt-BR"/>
        </w:rPr>
        <w:t xml:space="preserve"> o sistema não poderá permitir que</w:t>
      </w:r>
      <w:r w:rsidR="00EF3E73">
        <w:rPr>
          <w:lang w:val="pt-BR"/>
        </w:rPr>
        <w:t xml:space="preserve"> perfis </w:t>
      </w:r>
      <w:r w:rsidR="00A640CB">
        <w:rPr>
          <w:lang w:val="pt-BR"/>
        </w:rPr>
        <w:t>de permissão mais baixa</w:t>
      </w:r>
      <w:r w:rsidR="00EF3E73">
        <w:rPr>
          <w:lang w:val="pt-BR"/>
        </w:rPr>
        <w:t xml:space="preserve"> </w:t>
      </w:r>
      <w:r w:rsidR="00A640CB">
        <w:rPr>
          <w:lang w:val="pt-BR"/>
        </w:rPr>
        <w:t>altere a prioridade</w:t>
      </w:r>
      <w:r w:rsidR="00660C75">
        <w:rPr>
          <w:lang w:val="pt-BR"/>
        </w:rPr>
        <w:t>;</w:t>
      </w:r>
    </w:p>
    <w:p w14:paraId="40634066" w14:textId="4EEDBBD5" w:rsidR="00A640CB" w:rsidRPr="00A640CB" w:rsidRDefault="00A640CB" w:rsidP="009826A9">
      <w:pPr>
        <w:rPr>
          <w:lang w:val="pt-BR"/>
        </w:rPr>
      </w:pPr>
      <w:r>
        <w:rPr>
          <w:b/>
          <w:bCs/>
          <w:lang w:val="pt-BR"/>
        </w:rPr>
        <w:t xml:space="preserve">[RNF024] </w:t>
      </w:r>
      <w:r>
        <w:rPr>
          <w:lang w:val="pt-BR"/>
        </w:rPr>
        <w:t xml:space="preserve">O sistema deverá </w:t>
      </w:r>
      <w:r w:rsidR="007A6D98">
        <w:rPr>
          <w:lang w:val="pt-BR"/>
        </w:rPr>
        <w:t>gerar o protocolo da solicitação de suporte de forma única e incremental</w:t>
      </w:r>
      <w:r w:rsidR="00660C75">
        <w:rPr>
          <w:lang w:val="pt-BR"/>
        </w:rPr>
        <w:t>;</w:t>
      </w:r>
    </w:p>
    <w:p w14:paraId="5E932F7B" w14:textId="22C03DD3" w:rsidR="00EF3E73" w:rsidRDefault="007B7ECA" w:rsidP="009826A9">
      <w:pPr>
        <w:rPr>
          <w:lang w:val="pt-BR"/>
        </w:rPr>
      </w:pPr>
      <w:r>
        <w:rPr>
          <w:b/>
          <w:bCs/>
          <w:lang w:val="pt-BR"/>
        </w:rPr>
        <w:t xml:space="preserve">[RNF025] </w:t>
      </w:r>
      <w:r>
        <w:rPr>
          <w:lang w:val="pt-BR"/>
        </w:rPr>
        <w:t>O sistema deverá exibir as solicitações com cores de acordo com sua prioridade</w:t>
      </w:r>
      <w:r w:rsidR="00660C75">
        <w:rPr>
          <w:lang w:val="pt-BR"/>
        </w:rPr>
        <w:t>;</w:t>
      </w:r>
    </w:p>
    <w:p w14:paraId="5E21E5FB" w14:textId="7122E93F" w:rsidR="00907CBB" w:rsidRDefault="007B7ECA" w:rsidP="00D463E2">
      <w:pPr>
        <w:rPr>
          <w:lang w:val="pt-BR"/>
        </w:rPr>
      </w:pPr>
      <w:r>
        <w:rPr>
          <w:b/>
          <w:bCs/>
          <w:lang w:val="pt-BR"/>
        </w:rPr>
        <w:t xml:space="preserve">[RNF026] </w:t>
      </w:r>
      <w:r w:rsidR="002E0308">
        <w:rPr>
          <w:lang w:val="pt-BR"/>
        </w:rPr>
        <w:t>Sugere-se adotar as cores do protocolo de Manchester</w:t>
      </w:r>
      <w:r w:rsidR="00D463E2">
        <w:rPr>
          <w:lang w:val="pt-BR"/>
        </w:rPr>
        <w:t>:</w:t>
      </w:r>
      <w:r w:rsidR="00D463E2">
        <w:rPr>
          <w:lang w:val="pt-BR"/>
        </w:rPr>
        <w:br/>
        <w:t xml:space="preserve">_ Peso </w:t>
      </w:r>
      <w:r w:rsidR="004226DB">
        <w:rPr>
          <w:lang w:val="pt-BR"/>
        </w:rPr>
        <w:t>5</w:t>
      </w:r>
      <w:r w:rsidR="00D463E2">
        <w:rPr>
          <w:lang w:val="pt-BR"/>
        </w:rPr>
        <w:t xml:space="preserve"> - Emergência =</w:t>
      </w:r>
      <w:r w:rsidR="002E0308">
        <w:rPr>
          <w:lang w:val="pt-BR"/>
        </w:rPr>
        <w:t xml:space="preserve"> </w:t>
      </w:r>
      <w:r w:rsidR="00D463E2">
        <w:rPr>
          <w:lang w:val="pt-BR"/>
        </w:rPr>
        <w:t>V</w:t>
      </w:r>
      <w:r w:rsidR="002E0308">
        <w:rPr>
          <w:lang w:val="pt-BR"/>
        </w:rPr>
        <w:t>ermelha</w:t>
      </w:r>
      <w:r w:rsidR="00D463E2">
        <w:rPr>
          <w:lang w:val="pt-BR"/>
        </w:rPr>
        <w:t>;</w:t>
      </w:r>
      <w:r w:rsidR="00D463E2">
        <w:rPr>
          <w:lang w:val="pt-BR"/>
        </w:rPr>
        <w:br/>
        <w:t xml:space="preserve">_ Peso </w:t>
      </w:r>
      <w:r w:rsidR="004226DB">
        <w:rPr>
          <w:lang w:val="pt-BR"/>
        </w:rPr>
        <w:t>4</w:t>
      </w:r>
      <w:r w:rsidR="00D463E2">
        <w:rPr>
          <w:lang w:val="pt-BR"/>
        </w:rPr>
        <w:t xml:space="preserve"> - Muito Urgente = Laranja;</w:t>
      </w:r>
      <w:r w:rsidR="00D463E2">
        <w:rPr>
          <w:lang w:val="pt-BR"/>
        </w:rPr>
        <w:br/>
        <w:t>_ Peso</w:t>
      </w:r>
      <w:r w:rsidR="002E0308">
        <w:rPr>
          <w:lang w:val="pt-BR"/>
        </w:rPr>
        <w:t xml:space="preserve"> </w:t>
      </w:r>
      <w:r w:rsidR="004226DB">
        <w:rPr>
          <w:lang w:val="pt-BR"/>
        </w:rPr>
        <w:t>3</w:t>
      </w:r>
      <w:r w:rsidR="002E0308">
        <w:rPr>
          <w:lang w:val="pt-BR"/>
        </w:rPr>
        <w:t xml:space="preserve"> </w:t>
      </w:r>
      <w:r w:rsidR="00D463E2">
        <w:rPr>
          <w:lang w:val="pt-BR"/>
        </w:rPr>
        <w:t>- Urgente = Amarela;</w:t>
      </w:r>
      <w:r w:rsidR="00D463E2">
        <w:rPr>
          <w:lang w:val="pt-BR"/>
        </w:rPr>
        <w:br/>
        <w:t xml:space="preserve">_ Peso </w:t>
      </w:r>
      <w:r w:rsidR="004226DB">
        <w:rPr>
          <w:lang w:val="pt-BR"/>
        </w:rPr>
        <w:t>2</w:t>
      </w:r>
      <w:r w:rsidR="00D463E2">
        <w:rPr>
          <w:lang w:val="pt-BR"/>
        </w:rPr>
        <w:t xml:space="preserve"> - Alta = </w:t>
      </w:r>
      <w:r w:rsidR="007A1AC6">
        <w:rPr>
          <w:lang w:val="pt-BR"/>
        </w:rPr>
        <w:t>Verde</w:t>
      </w:r>
      <w:r w:rsidR="00D463E2">
        <w:rPr>
          <w:lang w:val="pt-BR"/>
        </w:rPr>
        <w:t>;</w:t>
      </w:r>
      <w:r w:rsidR="00D463E2">
        <w:rPr>
          <w:lang w:val="pt-BR"/>
        </w:rPr>
        <w:br/>
        <w:t xml:space="preserve">_ </w:t>
      </w:r>
      <w:r w:rsidR="007A1AC6">
        <w:rPr>
          <w:lang w:val="pt-BR"/>
        </w:rPr>
        <w:t xml:space="preserve">Peso </w:t>
      </w:r>
      <w:r w:rsidR="004226DB">
        <w:rPr>
          <w:lang w:val="pt-BR"/>
        </w:rPr>
        <w:t>1</w:t>
      </w:r>
      <w:r w:rsidR="007A1AC6">
        <w:rPr>
          <w:lang w:val="pt-BR"/>
        </w:rPr>
        <w:t xml:space="preserve"> - Normal = Azul;</w:t>
      </w:r>
    </w:p>
    <w:p w14:paraId="41E16618" w14:textId="3C9C5EDC" w:rsidR="003C4EC2" w:rsidRDefault="003C4EC2" w:rsidP="003A4ABF">
      <w:pPr>
        <w:rPr>
          <w:lang w:val="pt-BR"/>
        </w:rPr>
      </w:pPr>
      <w:r>
        <w:rPr>
          <w:b/>
          <w:bCs/>
          <w:lang w:val="pt-BR"/>
        </w:rPr>
        <w:t xml:space="preserve">[RNF027] </w:t>
      </w:r>
      <w:r w:rsidRPr="003C4EC2">
        <w:rPr>
          <w:lang w:val="pt-BR"/>
        </w:rPr>
        <w:t>Os campos</w:t>
      </w:r>
      <w:r>
        <w:rPr>
          <w:lang w:val="pt-BR"/>
        </w:rPr>
        <w:t xml:space="preserve"> do tipo “</w:t>
      </w:r>
      <w:r>
        <w:rPr>
          <w:i/>
          <w:iCs/>
          <w:lang w:val="pt-BR"/>
        </w:rPr>
        <w:t>hidden</w:t>
      </w:r>
      <w:r>
        <w:rPr>
          <w:lang w:val="pt-BR"/>
        </w:rPr>
        <w:t>” deverão ser declarados antes do botão “</w:t>
      </w:r>
      <w:r>
        <w:rPr>
          <w:i/>
          <w:iCs/>
          <w:lang w:val="pt-BR"/>
        </w:rPr>
        <w:t>submit</w:t>
      </w:r>
      <w:r>
        <w:rPr>
          <w:lang w:val="pt-BR"/>
        </w:rPr>
        <w:t>” do formulário</w:t>
      </w:r>
      <w:r w:rsidR="00660C75">
        <w:rPr>
          <w:lang w:val="pt-BR"/>
        </w:rPr>
        <w:t>;</w:t>
      </w:r>
    </w:p>
    <w:p w14:paraId="16102A65" w14:textId="290B1AA8" w:rsidR="00660C75" w:rsidRDefault="00660C75" w:rsidP="003A4ABF">
      <w:pPr>
        <w:rPr>
          <w:lang w:val="pt-BR"/>
        </w:rPr>
      </w:pPr>
      <w:r>
        <w:rPr>
          <w:b/>
          <w:bCs/>
          <w:lang w:val="pt-BR"/>
        </w:rPr>
        <w:t xml:space="preserve">[RNF028] </w:t>
      </w:r>
      <w:r>
        <w:rPr>
          <w:lang w:val="pt-BR"/>
        </w:rPr>
        <w:t>O código fonte deverá conter área de testes comentada com QA – área para testes, afim de facilitar as análises  futuras;</w:t>
      </w:r>
    </w:p>
    <w:p w14:paraId="53045007" w14:textId="48EA82DE" w:rsidR="00F30107" w:rsidRPr="00F30107" w:rsidRDefault="00F30107" w:rsidP="003A4ABF">
      <w:pPr>
        <w:rPr>
          <w:lang w:val="pt-BR"/>
        </w:rPr>
      </w:pPr>
      <w:r>
        <w:rPr>
          <w:b/>
          <w:bCs/>
          <w:lang w:val="pt-BR"/>
        </w:rPr>
        <w:t xml:space="preserve">[RNF029] </w:t>
      </w:r>
      <w:r>
        <w:rPr>
          <w:lang w:val="pt-BR"/>
        </w:rPr>
        <w:t xml:space="preserve">O número de protocolo deverá conter o ano da abertura, seguido de seu ID, totalizando uma sequência de </w:t>
      </w:r>
      <w:r w:rsidR="00DD648E">
        <w:rPr>
          <w:lang w:val="pt-BR"/>
        </w:rPr>
        <w:t>9</w:t>
      </w:r>
      <w:r>
        <w:rPr>
          <w:lang w:val="pt-BR"/>
        </w:rPr>
        <w:t xml:space="preserve"> caracteres, sendo completados com zeros</w:t>
      </w:r>
      <w:r w:rsidR="00F86E4C">
        <w:rPr>
          <w:lang w:val="pt-BR"/>
        </w:rPr>
        <w:t xml:space="preserve"> à esquerda</w:t>
      </w:r>
      <w:r w:rsidR="0033336C">
        <w:rPr>
          <w:lang w:val="pt-BR"/>
        </w:rPr>
        <w:t xml:space="preserve"> ex</w:t>
      </w:r>
      <w:r w:rsidR="00F86E4C">
        <w:rPr>
          <w:lang w:val="pt-BR"/>
        </w:rPr>
        <w:t>.</w:t>
      </w:r>
      <w:r w:rsidR="0033336C">
        <w:rPr>
          <w:lang w:val="pt-BR"/>
        </w:rPr>
        <w:t>: 2024</w:t>
      </w:r>
      <w:r w:rsidR="00DD648E">
        <w:rPr>
          <w:lang w:val="pt-BR"/>
        </w:rPr>
        <w:t>0000</w:t>
      </w:r>
      <w:r w:rsidR="0033336C">
        <w:rPr>
          <w:lang w:val="pt-BR"/>
        </w:rPr>
        <w:t>1.</w:t>
      </w:r>
    </w:p>
    <w:p w14:paraId="663C196B" w14:textId="77777777" w:rsidR="00865C44" w:rsidRPr="00911C51" w:rsidRDefault="00865C44">
      <w:pPr>
        <w:rPr>
          <w:lang w:val="pt-BR"/>
        </w:rPr>
      </w:pPr>
    </w:p>
    <w:p w14:paraId="08748EF4" w14:textId="6EB27089" w:rsidR="00865C44" w:rsidRPr="00865C44" w:rsidRDefault="00865C44" w:rsidP="00865C44">
      <w:pPr>
        <w:pStyle w:val="Ttulo2"/>
        <w:rPr>
          <w:lang w:val="pt-BR"/>
        </w:rPr>
      </w:pPr>
      <w:r w:rsidRPr="00865C44">
        <w:rPr>
          <w:lang w:val="pt-BR"/>
        </w:rPr>
        <w:t>TECNOLOGIAS EMPREGADAS</w:t>
      </w:r>
    </w:p>
    <w:p w14:paraId="584CFA82" w14:textId="34324E3C" w:rsidR="00865C44" w:rsidRDefault="00865C44" w:rsidP="00865C44">
      <w:pPr>
        <w:pStyle w:val="Ttulo3"/>
      </w:pPr>
      <w:r>
        <w:t>FRONT END</w:t>
      </w:r>
    </w:p>
    <w:tbl>
      <w:tblPr>
        <w:tblStyle w:val="Tabelacomgrade"/>
        <w:tblW w:w="0" w:type="auto"/>
        <w:tblInd w:w="72" w:type="dxa"/>
        <w:tblLook w:val="04A0" w:firstRow="1" w:lastRow="0" w:firstColumn="1" w:lastColumn="0" w:noHBand="0" w:noVBand="1"/>
      </w:tblPr>
      <w:tblGrid>
        <w:gridCol w:w="2021"/>
        <w:gridCol w:w="2410"/>
        <w:gridCol w:w="4513"/>
      </w:tblGrid>
      <w:tr w:rsidR="00865C44" w14:paraId="4B7C508A" w14:textId="77777777" w:rsidTr="00C33189">
        <w:tc>
          <w:tcPr>
            <w:tcW w:w="2021" w:type="dxa"/>
          </w:tcPr>
          <w:p w14:paraId="6B914010" w14:textId="1CAEE6ED" w:rsidR="00865C44" w:rsidRDefault="002174AF" w:rsidP="00865C44">
            <w:pPr>
              <w:ind w:left="0"/>
            </w:pPr>
            <w:r>
              <w:t>AdminLTE</w:t>
            </w:r>
            <w:r w:rsidR="00A4729E">
              <w:t xml:space="preserve"> 3</w:t>
            </w:r>
          </w:p>
        </w:tc>
        <w:tc>
          <w:tcPr>
            <w:tcW w:w="2410" w:type="dxa"/>
          </w:tcPr>
          <w:p w14:paraId="3E538A11" w14:textId="35812AAC" w:rsidR="00865C44" w:rsidRDefault="002174AF" w:rsidP="00865C44">
            <w:pPr>
              <w:ind w:left="0"/>
            </w:pPr>
            <w:r>
              <w:t>Tema de painel de controle responsivo</w:t>
            </w:r>
          </w:p>
        </w:tc>
        <w:tc>
          <w:tcPr>
            <w:tcW w:w="4513" w:type="dxa"/>
          </w:tcPr>
          <w:p w14:paraId="25E48984" w14:textId="2AB3F474" w:rsidR="00865C44" w:rsidRDefault="002174AF" w:rsidP="00865C44">
            <w:pPr>
              <w:ind w:left="0"/>
            </w:pPr>
            <w:r w:rsidRPr="002174AF">
              <w:t>https://adminlte.io/</w:t>
            </w:r>
          </w:p>
        </w:tc>
      </w:tr>
    </w:tbl>
    <w:p w14:paraId="2400E223" w14:textId="2633A95D" w:rsidR="00865C44" w:rsidRPr="00865C44" w:rsidRDefault="00865C44" w:rsidP="00865C44"/>
    <w:p w14:paraId="26F51D3E" w14:textId="4F03D5F4" w:rsidR="00865C44" w:rsidRDefault="00865C44">
      <w:pPr>
        <w:pStyle w:val="Ttulo3"/>
      </w:pPr>
      <w:r>
        <w:t>BACK END</w:t>
      </w:r>
    </w:p>
    <w:tbl>
      <w:tblPr>
        <w:tblStyle w:val="Tabelacomgrade"/>
        <w:tblW w:w="0" w:type="auto"/>
        <w:tblInd w:w="72" w:type="dxa"/>
        <w:tblLook w:val="04A0" w:firstRow="1" w:lastRow="0" w:firstColumn="1" w:lastColumn="0" w:noHBand="0" w:noVBand="1"/>
      </w:tblPr>
      <w:tblGrid>
        <w:gridCol w:w="2021"/>
        <w:gridCol w:w="2410"/>
        <w:gridCol w:w="4513"/>
      </w:tblGrid>
      <w:tr w:rsidR="00D02A1D" w14:paraId="6C2FE2CD" w14:textId="77777777" w:rsidTr="00960EDC">
        <w:tc>
          <w:tcPr>
            <w:tcW w:w="2021" w:type="dxa"/>
          </w:tcPr>
          <w:p w14:paraId="5DA86801" w14:textId="71E4BFDD" w:rsidR="00D02A1D" w:rsidRDefault="00B212B4" w:rsidP="00960EDC">
            <w:pPr>
              <w:ind w:left="0"/>
            </w:pPr>
            <w:r>
              <w:rPr>
                <w:rFonts w:ascii="Arial" w:hAnsi="Arial" w:cs="Arial"/>
                <w:color w:val="212529"/>
                <w:sz w:val="20"/>
                <w:szCs w:val="20"/>
                <w:shd w:val="clear" w:color="auto" w:fill="F3F3F3"/>
              </w:rPr>
              <w:t>10.4.28-MariaDB</w:t>
            </w:r>
          </w:p>
        </w:tc>
        <w:tc>
          <w:tcPr>
            <w:tcW w:w="2410" w:type="dxa"/>
          </w:tcPr>
          <w:p w14:paraId="20AADAA3" w14:textId="2828E60D" w:rsidR="00D02A1D" w:rsidRDefault="00B212B4" w:rsidP="00960EDC">
            <w:pPr>
              <w:ind w:left="0"/>
            </w:pPr>
            <w:r>
              <w:t>BD</w:t>
            </w:r>
          </w:p>
        </w:tc>
        <w:tc>
          <w:tcPr>
            <w:tcW w:w="4513" w:type="dxa"/>
          </w:tcPr>
          <w:p w14:paraId="559264BF" w14:textId="440E57CA" w:rsidR="00D02A1D" w:rsidRDefault="00D02A1D" w:rsidP="00960EDC">
            <w:pPr>
              <w:ind w:left="0"/>
            </w:pPr>
          </w:p>
        </w:tc>
      </w:tr>
    </w:tbl>
    <w:p w14:paraId="03C4AC2D" w14:textId="77777777" w:rsidR="00A4729E" w:rsidRPr="00A4729E" w:rsidRDefault="00A4729E" w:rsidP="00A4729E"/>
    <w:p w14:paraId="2B0DF89D" w14:textId="7F94941C" w:rsidR="00A4729E" w:rsidRDefault="00A4729E">
      <w:pPr>
        <w:pStyle w:val="Ttulo3"/>
      </w:pPr>
      <w:r>
        <w:t>DESENVOLVIMENTO</w:t>
      </w:r>
    </w:p>
    <w:tbl>
      <w:tblPr>
        <w:tblStyle w:val="Tabelacomgrade"/>
        <w:tblW w:w="0" w:type="auto"/>
        <w:tblInd w:w="72" w:type="dxa"/>
        <w:tblLook w:val="04A0" w:firstRow="1" w:lastRow="0" w:firstColumn="1" w:lastColumn="0" w:noHBand="0" w:noVBand="1"/>
      </w:tblPr>
      <w:tblGrid>
        <w:gridCol w:w="2061"/>
        <w:gridCol w:w="2386"/>
        <w:gridCol w:w="4723"/>
      </w:tblGrid>
      <w:tr w:rsidR="00415804" w14:paraId="25FD9AEE" w14:textId="77777777" w:rsidTr="00B212B4">
        <w:tc>
          <w:tcPr>
            <w:tcW w:w="2061" w:type="dxa"/>
          </w:tcPr>
          <w:p w14:paraId="752EB573" w14:textId="3CE0D346" w:rsidR="00A4729E" w:rsidRDefault="00A4729E" w:rsidP="00A4729E">
            <w:pPr>
              <w:ind w:left="0"/>
            </w:pPr>
            <w:r>
              <w:t>NetBeans IDE 19</w:t>
            </w:r>
          </w:p>
        </w:tc>
        <w:tc>
          <w:tcPr>
            <w:tcW w:w="2386" w:type="dxa"/>
          </w:tcPr>
          <w:p w14:paraId="1BF4024D" w14:textId="7CDDC87E" w:rsidR="00A4729E" w:rsidRDefault="00A4729E" w:rsidP="00A4729E">
            <w:pPr>
              <w:ind w:left="0"/>
            </w:pPr>
            <w:r>
              <w:t>IDE</w:t>
            </w:r>
          </w:p>
        </w:tc>
        <w:tc>
          <w:tcPr>
            <w:tcW w:w="4723" w:type="dxa"/>
          </w:tcPr>
          <w:p w14:paraId="7B0911D2" w14:textId="45A90740" w:rsidR="00A4729E" w:rsidRDefault="00A4729E" w:rsidP="00A4729E">
            <w:pPr>
              <w:ind w:left="0"/>
            </w:pPr>
            <w:r w:rsidRPr="00A4729E">
              <w:t>https://netbeans.apache.org/front/main/</w:t>
            </w:r>
          </w:p>
        </w:tc>
      </w:tr>
      <w:tr w:rsidR="00415804" w14:paraId="45268A2F" w14:textId="77777777" w:rsidTr="00B212B4">
        <w:tc>
          <w:tcPr>
            <w:tcW w:w="2061" w:type="dxa"/>
          </w:tcPr>
          <w:p w14:paraId="4DF7992D" w14:textId="578A99FC" w:rsidR="00B834BC" w:rsidRDefault="00B834BC" w:rsidP="00A4729E">
            <w:pPr>
              <w:ind w:left="0"/>
            </w:pPr>
            <w:r>
              <w:t>Xampp 3.3.0</w:t>
            </w:r>
          </w:p>
        </w:tc>
        <w:tc>
          <w:tcPr>
            <w:tcW w:w="2386" w:type="dxa"/>
          </w:tcPr>
          <w:p w14:paraId="2EBC2B64" w14:textId="32197B04" w:rsidR="00B834BC" w:rsidRDefault="001B6D9D" w:rsidP="00A4729E">
            <w:pPr>
              <w:ind w:left="0"/>
            </w:pPr>
            <w:r>
              <w:t>Ambiente de desenvolvimento para testes</w:t>
            </w:r>
          </w:p>
        </w:tc>
        <w:tc>
          <w:tcPr>
            <w:tcW w:w="4723" w:type="dxa"/>
          </w:tcPr>
          <w:p w14:paraId="03D95F38" w14:textId="646D3E41" w:rsidR="00B834BC" w:rsidRPr="00A4729E" w:rsidRDefault="001B6D9D" w:rsidP="00A4729E">
            <w:pPr>
              <w:ind w:left="0"/>
            </w:pPr>
            <w:r w:rsidRPr="001B6D9D">
              <w:t>https://www.apachefriends.org/pt_br/index.html</w:t>
            </w:r>
          </w:p>
        </w:tc>
      </w:tr>
      <w:tr w:rsidR="00415804" w14:paraId="0ACFE199" w14:textId="77777777" w:rsidTr="00B212B4">
        <w:tc>
          <w:tcPr>
            <w:tcW w:w="2061" w:type="dxa"/>
          </w:tcPr>
          <w:p w14:paraId="146365FD" w14:textId="0E771D07" w:rsidR="00A4729E" w:rsidRDefault="00A4729E" w:rsidP="00A4729E">
            <w:pPr>
              <w:ind w:left="0"/>
            </w:pPr>
            <w:r>
              <w:t>Composer 2.6.5</w:t>
            </w:r>
          </w:p>
        </w:tc>
        <w:tc>
          <w:tcPr>
            <w:tcW w:w="2386" w:type="dxa"/>
          </w:tcPr>
          <w:p w14:paraId="444C5C19" w14:textId="322AF0B9" w:rsidR="00A4729E" w:rsidRDefault="00A4729E" w:rsidP="00A4729E">
            <w:pPr>
              <w:ind w:left="0"/>
            </w:pPr>
            <w:r>
              <w:t>Gerenciamento de bibliotecas</w:t>
            </w:r>
          </w:p>
        </w:tc>
        <w:tc>
          <w:tcPr>
            <w:tcW w:w="4723" w:type="dxa"/>
          </w:tcPr>
          <w:p w14:paraId="407605F8" w14:textId="5E6B7177" w:rsidR="00A4729E" w:rsidRPr="00A4729E" w:rsidRDefault="00A4729E" w:rsidP="00A4729E">
            <w:pPr>
              <w:ind w:left="0"/>
            </w:pPr>
            <w:r w:rsidRPr="00A4729E">
              <w:t>https://getcomposer.org/</w:t>
            </w:r>
          </w:p>
        </w:tc>
      </w:tr>
      <w:tr w:rsidR="00415804" w14:paraId="3A963707" w14:textId="77777777" w:rsidTr="00B212B4">
        <w:tc>
          <w:tcPr>
            <w:tcW w:w="2061" w:type="dxa"/>
          </w:tcPr>
          <w:p w14:paraId="00F17A1D" w14:textId="3D22430A" w:rsidR="00B834BC" w:rsidRDefault="00B834BC" w:rsidP="00A4729E">
            <w:pPr>
              <w:ind w:left="0"/>
            </w:pPr>
            <w:r>
              <w:t>Composer 2.7.x-dev</w:t>
            </w:r>
          </w:p>
        </w:tc>
        <w:tc>
          <w:tcPr>
            <w:tcW w:w="2386" w:type="dxa"/>
          </w:tcPr>
          <w:p w14:paraId="4AE64B47" w14:textId="5BD5AEF2" w:rsidR="00B834BC" w:rsidRDefault="00B834BC" w:rsidP="00A4729E">
            <w:pPr>
              <w:ind w:left="0"/>
            </w:pPr>
            <w:r>
              <w:t>Autoload</w:t>
            </w:r>
          </w:p>
        </w:tc>
        <w:tc>
          <w:tcPr>
            <w:tcW w:w="4723" w:type="dxa"/>
          </w:tcPr>
          <w:p w14:paraId="3F4044D4" w14:textId="77777777" w:rsidR="006845CE" w:rsidRDefault="006845CE" w:rsidP="006845CE">
            <w:pPr>
              <w:ind w:left="0"/>
            </w:pPr>
            <w:r>
              <w:t>"autoload": {</w:t>
            </w:r>
          </w:p>
          <w:p w14:paraId="1F9D533B" w14:textId="77777777" w:rsidR="006845CE" w:rsidRDefault="006845CE" w:rsidP="006845CE">
            <w:pPr>
              <w:ind w:left="0"/>
            </w:pPr>
            <w:r>
              <w:t xml:space="preserve">        "psr-4": {</w:t>
            </w:r>
          </w:p>
          <w:p w14:paraId="718ECC95" w14:textId="77777777" w:rsidR="006845CE" w:rsidRDefault="006845CE" w:rsidP="006845CE">
            <w:pPr>
              <w:ind w:left="0"/>
            </w:pPr>
            <w:r>
              <w:t xml:space="preserve">            "App\\": "App/"</w:t>
            </w:r>
          </w:p>
          <w:p w14:paraId="0E4B5B48" w14:textId="77777777" w:rsidR="006845CE" w:rsidRDefault="006845CE" w:rsidP="006845CE">
            <w:pPr>
              <w:ind w:left="0"/>
            </w:pPr>
            <w:r>
              <w:lastRenderedPageBreak/>
              <w:t xml:space="preserve">        }</w:t>
            </w:r>
          </w:p>
          <w:p w14:paraId="7FE2CB17" w14:textId="7BF9830A" w:rsidR="00B834BC" w:rsidRPr="00A4729E" w:rsidRDefault="006845CE" w:rsidP="006845CE">
            <w:pPr>
              <w:ind w:left="0"/>
            </w:pPr>
            <w:r>
              <w:t xml:space="preserve">    }</w:t>
            </w:r>
          </w:p>
        </w:tc>
      </w:tr>
      <w:tr w:rsidR="00415804" w14:paraId="6BB5D8F8" w14:textId="77777777" w:rsidTr="00B212B4">
        <w:tc>
          <w:tcPr>
            <w:tcW w:w="2061" w:type="dxa"/>
          </w:tcPr>
          <w:p w14:paraId="5E5D048A" w14:textId="1048FF17" w:rsidR="00B212B4" w:rsidRDefault="00B212B4" w:rsidP="00B212B4">
            <w:pPr>
              <w:ind w:left="0"/>
            </w:pPr>
            <w:r>
              <w:lastRenderedPageBreak/>
              <w:t>MySQL Wrokbench 8.0 CE</w:t>
            </w:r>
          </w:p>
        </w:tc>
        <w:tc>
          <w:tcPr>
            <w:tcW w:w="2386" w:type="dxa"/>
          </w:tcPr>
          <w:p w14:paraId="3183F8D3" w14:textId="5B6ED831" w:rsidR="00B212B4" w:rsidRDefault="00B212B4" w:rsidP="00B212B4">
            <w:pPr>
              <w:ind w:left="0"/>
            </w:pPr>
            <w:r>
              <w:t>Modelagem de Banco de Dados</w:t>
            </w:r>
          </w:p>
        </w:tc>
        <w:tc>
          <w:tcPr>
            <w:tcW w:w="4723" w:type="dxa"/>
          </w:tcPr>
          <w:p w14:paraId="2EED9690" w14:textId="4668AA8A" w:rsidR="00B212B4" w:rsidRDefault="00B212B4" w:rsidP="00B212B4">
            <w:pPr>
              <w:ind w:left="0"/>
            </w:pPr>
            <w:r w:rsidRPr="00D02A1D">
              <w:t>https://www.mysql.com/products/workbench/</w:t>
            </w:r>
          </w:p>
        </w:tc>
      </w:tr>
      <w:tr w:rsidR="00415804" w14:paraId="7E390920" w14:textId="77777777" w:rsidTr="00B212B4">
        <w:tc>
          <w:tcPr>
            <w:tcW w:w="2061" w:type="dxa"/>
          </w:tcPr>
          <w:p w14:paraId="2B3A294F" w14:textId="4E40BCE7" w:rsidR="00415804" w:rsidRDefault="00415804" w:rsidP="00B212B4">
            <w:pPr>
              <w:ind w:left="0"/>
            </w:pPr>
            <w:r>
              <w:t>GitHub</w:t>
            </w:r>
          </w:p>
        </w:tc>
        <w:tc>
          <w:tcPr>
            <w:tcW w:w="2386" w:type="dxa"/>
          </w:tcPr>
          <w:p w14:paraId="714F8CB2" w14:textId="5A443E7C" w:rsidR="00415804" w:rsidRDefault="00415804" w:rsidP="00B212B4">
            <w:pPr>
              <w:ind w:left="0"/>
            </w:pPr>
            <w:r>
              <w:t>Colaboração de Projeto</w:t>
            </w:r>
          </w:p>
        </w:tc>
        <w:tc>
          <w:tcPr>
            <w:tcW w:w="4723" w:type="dxa"/>
          </w:tcPr>
          <w:p w14:paraId="13D57011" w14:textId="52B9F23B" w:rsidR="00415804" w:rsidRPr="00D02A1D" w:rsidRDefault="00415804" w:rsidP="00B212B4">
            <w:pPr>
              <w:ind w:left="0"/>
            </w:pPr>
            <w:r w:rsidRPr="00415804">
              <w:t>https://github.com/kleberjlle/sspmi/</w:t>
            </w:r>
          </w:p>
        </w:tc>
      </w:tr>
      <w:tr w:rsidR="00415804" w14:paraId="70E6CBE1" w14:textId="77777777" w:rsidTr="00B212B4">
        <w:tc>
          <w:tcPr>
            <w:tcW w:w="2061" w:type="dxa"/>
          </w:tcPr>
          <w:p w14:paraId="22AB38DB" w14:textId="40F51646" w:rsidR="00415804" w:rsidRDefault="00415804" w:rsidP="00B212B4">
            <w:pPr>
              <w:ind w:left="0"/>
            </w:pPr>
            <w:r>
              <w:t>FileZilla</w:t>
            </w:r>
          </w:p>
        </w:tc>
        <w:tc>
          <w:tcPr>
            <w:tcW w:w="2386" w:type="dxa"/>
          </w:tcPr>
          <w:p w14:paraId="1DB0E3EE" w14:textId="16E5DA1E" w:rsidR="00415804" w:rsidRDefault="00415804" w:rsidP="00B212B4">
            <w:pPr>
              <w:ind w:left="0"/>
            </w:pPr>
            <w:r>
              <w:t>Envio FTP</w:t>
            </w:r>
          </w:p>
        </w:tc>
        <w:tc>
          <w:tcPr>
            <w:tcW w:w="4723" w:type="dxa"/>
          </w:tcPr>
          <w:p w14:paraId="2624E80C" w14:textId="77777777" w:rsidR="00415804" w:rsidRPr="00415804" w:rsidRDefault="00415804" w:rsidP="00B212B4">
            <w:pPr>
              <w:ind w:left="0"/>
            </w:pPr>
          </w:p>
        </w:tc>
      </w:tr>
    </w:tbl>
    <w:p w14:paraId="6731786F" w14:textId="3756F692" w:rsidR="00AE1FA1" w:rsidRDefault="00AE1FA1">
      <w:pPr>
        <w:spacing w:after="240" w:line="252" w:lineRule="auto"/>
        <w:ind w:left="0" w:right="0"/>
      </w:pPr>
    </w:p>
    <w:p w14:paraId="066BF268" w14:textId="390D5EBF" w:rsidR="00AE1FA1" w:rsidRDefault="00AE1FA1">
      <w:pPr>
        <w:pStyle w:val="Ttulo2"/>
      </w:pPr>
      <w:r>
        <w:t>VALIDAÇÃO DO PROTÓTIPO DE ALTA FIDELIDADE</w:t>
      </w:r>
    </w:p>
    <w:p w14:paraId="37F85EE8" w14:textId="1AA4183D" w:rsidR="00AE1FA1" w:rsidRPr="00AE1FA1" w:rsidRDefault="00AE1FA1" w:rsidP="00AE1FA1"/>
    <w:p w14:paraId="24429BB4" w14:textId="235E0628" w:rsidR="00AE1FA1" w:rsidRDefault="007C31E0" w:rsidP="00AE1FA1">
      <w:pPr>
        <w:pStyle w:val="Ttulo3"/>
      </w:pPr>
      <w:r>
        <w:t>APONTAMENTOS</w:t>
      </w:r>
    </w:p>
    <w:p w14:paraId="3016501B" w14:textId="53648F2F" w:rsidR="008C7CF6" w:rsidRDefault="00732897" w:rsidP="008C7CF6">
      <w:r>
        <w:t xml:space="preserve">25/03/2024 a </w:t>
      </w:r>
      <w:r w:rsidR="00AE1FA1">
        <w:t>26/03/2024:</w:t>
      </w:r>
      <w:r w:rsidR="007C31E0">
        <w:br/>
        <w:t>_ Necessidade 1: Atendida;</w:t>
      </w:r>
      <w:r w:rsidR="007C31E0">
        <w:br/>
        <w:t>_ Necessidade 2: Atendida;</w:t>
      </w:r>
      <w:r w:rsidR="007C31E0">
        <w:br/>
        <w:t xml:space="preserve">_ Necessidade 3: Atendida parcialmente com sugestão de implantação de legenda no campo prioridade, afim de orientar o usuário sobre quais </w:t>
      </w:r>
      <w:r w:rsidR="007C31E0" w:rsidRPr="007C31E0">
        <w:rPr>
          <w:i/>
          <w:iCs/>
        </w:rPr>
        <w:t>tickets</w:t>
      </w:r>
      <w:r w:rsidR="007C31E0">
        <w:rPr>
          <w:i/>
          <w:iCs/>
        </w:rPr>
        <w:t xml:space="preserve"> </w:t>
      </w:r>
      <w:r w:rsidR="007C31E0">
        <w:t>serão considerados prioridade alta.</w:t>
      </w:r>
      <w:r w:rsidR="007C31E0">
        <w:br/>
        <w:t>_ Necessidade 4: Não será atendida na primeira entrega, porém está definida no escopo para entrega posterior.</w:t>
      </w:r>
      <w:r w:rsidR="007C31E0">
        <w:br/>
        <w:t>_Necessidade 5:</w:t>
      </w:r>
      <w:r w:rsidR="008C7CF6">
        <w:t xml:space="preserve"> Atendida com alteração, não será possível reabrir um chamado, afim de garantir a análise heurística futura.</w:t>
      </w:r>
      <w:r w:rsidR="007C31E0">
        <w:br/>
        <w:t>_ Necessidade 6:</w:t>
      </w:r>
      <w:r w:rsidR="008C7CF6">
        <w:t xml:space="preserve"> Atendida.</w:t>
      </w:r>
      <w:r w:rsidR="008C7CF6">
        <w:br/>
        <w:t>_ Necessidade 7: Atendida.</w:t>
      </w:r>
      <w:r w:rsidR="008C7CF6">
        <w:br/>
        <w:t>_ Necessidade 8: Não será atendida na primeira entrega, porém está definida no escopo para entrega posterior.</w:t>
      </w:r>
    </w:p>
    <w:p w14:paraId="13971686" w14:textId="1A89677D" w:rsidR="00EB0CD0" w:rsidRDefault="00EB0CD0" w:rsidP="008C7CF6">
      <w:r>
        <w:t>Alterações:</w:t>
      </w:r>
      <w:r>
        <w:br/>
        <w:t>_Os tickets deverão aparecer para todos os funcionários do mesmo setor, informando sempre na abertura do mesmo de que já há solicitações em aberto.</w:t>
      </w:r>
      <w:r>
        <w:br/>
        <w:t>_ Implantar área de print para os técnicos anexarem imagens, afim de complementar os atendimentos técnicos.</w:t>
      </w:r>
      <w:r>
        <w:br/>
        <w:t>_ Desabilitar o campo inativar para o próprio usuário.</w:t>
      </w:r>
    </w:p>
    <w:p w14:paraId="4C76AABC" w14:textId="53832100" w:rsidR="003C1961" w:rsidRDefault="00135382" w:rsidP="003C1961">
      <w:r>
        <w:t>Participantes:</w:t>
      </w:r>
      <w:r>
        <w:br/>
        <w:t>_ Rafael Vida Almeida.</w:t>
      </w:r>
      <w:r>
        <w:br/>
        <w:t>_ Fernanda Luna.</w:t>
      </w:r>
      <w:r>
        <w:br/>
        <w:t>_ Sulmária Maria da Silva.</w:t>
      </w:r>
      <w:r>
        <w:br/>
        <w:t>_ Jairo Severino de Freitas.</w:t>
      </w:r>
      <w:r>
        <w:br/>
        <w:t>_ Lucas Rudnik.</w:t>
      </w:r>
      <w:r>
        <w:br/>
        <w:t>_ Kevin Gulla.</w:t>
      </w:r>
      <w:r>
        <w:br/>
        <w:t>_ Kleber Pereira de Almeida.</w:t>
      </w:r>
    </w:p>
    <w:p w14:paraId="6895ECDE" w14:textId="77777777" w:rsidR="003C1961" w:rsidRDefault="003C1961">
      <w:pPr>
        <w:spacing w:after="240" w:line="252" w:lineRule="auto"/>
        <w:ind w:left="0" w:right="0"/>
      </w:pPr>
      <w:r>
        <w:br w:type="page"/>
      </w:r>
    </w:p>
    <w:p w14:paraId="55AFC771" w14:textId="55FE1225" w:rsidR="003C1961" w:rsidRPr="007C31E0" w:rsidRDefault="003C1961" w:rsidP="003C1961"/>
    <w:p w14:paraId="0F0B0131" w14:textId="59FF8FAC" w:rsidR="003C1961" w:rsidRDefault="003C1961">
      <w:pPr>
        <w:pStyle w:val="Ttulo3"/>
      </w:pPr>
      <w:r>
        <w:t>PROTÓTIPO DE ALTA FIDELIDADE</w:t>
      </w:r>
    </w:p>
    <w:p w14:paraId="082E5F5D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690319CD" wp14:editId="13EF82AD">
            <wp:extent cx="5731510" cy="3096895"/>
            <wp:effectExtent l="0" t="0" r="0" b="0"/>
            <wp:docPr id="13639263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263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DCAB" w14:textId="5B8FAF6E" w:rsidR="003C1961" w:rsidRDefault="003C1961" w:rsidP="003C1961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E6C4D">
        <w:rPr>
          <w:noProof/>
        </w:rPr>
        <w:t>1</w:t>
      </w:r>
      <w:r>
        <w:rPr>
          <w:noProof/>
        </w:rPr>
        <w:fldChar w:fldCharType="end"/>
      </w:r>
      <w:r>
        <w:t xml:space="preserve"> - tAcessar.php</w:t>
      </w:r>
    </w:p>
    <w:p w14:paraId="6D1E121F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568BF939" wp14:editId="447CE566">
            <wp:extent cx="5731510" cy="3096895"/>
            <wp:effectExtent l="0" t="0" r="0" b="0"/>
            <wp:docPr id="2448462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462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71FB" w14:textId="2681FFE7" w:rsidR="003C1961" w:rsidRDefault="003C1961" w:rsidP="003C1961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E6C4D">
        <w:rPr>
          <w:noProof/>
        </w:rPr>
        <w:t>2</w:t>
      </w:r>
      <w:r>
        <w:rPr>
          <w:noProof/>
        </w:rPr>
        <w:fldChar w:fldCharType="end"/>
      </w:r>
      <w:r>
        <w:t xml:space="preserve"> - tRecuperaAcesso.php</w:t>
      </w:r>
    </w:p>
    <w:p w14:paraId="35C7623B" w14:textId="77777777" w:rsidR="003C1961" w:rsidRDefault="003C1961" w:rsidP="003C1961">
      <w:pPr>
        <w:keepNext/>
      </w:pPr>
      <w:r w:rsidRPr="003C1961">
        <w:rPr>
          <w:noProof/>
        </w:rPr>
        <w:lastRenderedPageBreak/>
        <w:drawing>
          <wp:inline distT="0" distB="0" distL="0" distR="0" wp14:anchorId="4F7304D7" wp14:editId="03C299A0">
            <wp:extent cx="5731510" cy="3096895"/>
            <wp:effectExtent l="0" t="0" r="0" b="0"/>
            <wp:docPr id="20283474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474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DC97" w14:textId="209706D9" w:rsidR="003C1961" w:rsidRDefault="003C1961" w:rsidP="003C1961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E6C4D">
        <w:rPr>
          <w:noProof/>
        </w:rPr>
        <w:t>3</w:t>
      </w:r>
      <w:r>
        <w:rPr>
          <w:noProof/>
        </w:rPr>
        <w:fldChar w:fldCharType="end"/>
      </w:r>
      <w:r>
        <w:t xml:space="preserve"> - tSolicitaAcesso.php</w:t>
      </w:r>
    </w:p>
    <w:p w14:paraId="07921873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0AC85720" wp14:editId="1E570874">
            <wp:extent cx="5731510" cy="3096895"/>
            <wp:effectExtent l="0" t="0" r="0" b="0"/>
            <wp:docPr id="9856099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099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7A49" w14:textId="5BCB80FC" w:rsidR="003C1961" w:rsidRDefault="003C1961" w:rsidP="003C1961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E6C4D">
        <w:rPr>
          <w:noProof/>
        </w:rPr>
        <w:t>4</w:t>
      </w:r>
      <w:r>
        <w:rPr>
          <w:noProof/>
        </w:rPr>
        <w:fldChar w:fldCharType="end"/>
      </w:r>
      <w:r>
        <w:t xml:space="preserve"> - tPainel.php</w:t>
      </w:r>
    </w:p>
    <w:p w14:paraId="7A49B88D" w14:textId="77777777" w:rsidR="003C1961" w:rsidRDefault="003C1961" w:rsidP="003C1961">
      <w:pPr>
        <w:keepNext/>
      </w:pPr>
      <w:r w:rsidRPr="003C1961">
        <w:rPr>
          <w:noProof/>
        </w:rPr>
        <w:lastRenderedPageBreak/>
        <w:drawing>
          <wp:inline distT="0" distB="0" distL="0" distR="0" wp14:anchorId="4BEDE11F" wp14:editId="67F822E7">
            <wp:extent cx="5731510" cy="3096895"/>
            <wp:effectExtent l="0" t="0" r="0" b="0"/>
            <wp:docPr id="18258906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906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5D75" w14:textId="473DF86F" w:rsidR="003C1961" w:rsidRDefault="003C1961" w:rsidP="003C1961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E6C4D">
        <w:rPr>
          <w:noProof/>
        </w:rPr>
        <w:t>5</w:t>
      </w:r>
      <w:r>
        <w:rPr>
          <w:noProof/>
        </w:rPr>
        <w:fldChar w:fldCharType="end"/>
      </w:r>
      <w:r>
        <w:t xml:space="preserve"> - menu1_1.php</w:t>
      </w:r>
    </w:p>
    <w:p w14:paraId="6626912E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3853321D" wp14:editId="47AF2006">
            <wp:extent cx="5731510" cy="3096895"/>
            <wp:effectExtent l="0" t="0" r="0" b="0"/>
            <wp:docPr id="16059805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805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2962" w14:textId="7A0AAB88" w:rsidR="003C1961" w:rsidRDefault="003C1961" w:rsidP="003C1961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E6C4D">
        <w:rPr>
          <w:noProof/>
        </w:rPr>
        <w:t>6</w:t>
      </w:r>
      <w:r>
        <w:rPr>
          <w:noProof/>
        </w:rPr>
        <w:fldChar w:fldCharType="end"/>
      </w:r>
      <w:r>
        <w:t xml:space="preserve"> - menu1_1_1.php</w:t>
      </w:r>
    </w:p>
    <w:p w14:paraId="66451CC9" w14:textId="77777777" w:rsidR="003C1961" w:rsidRDefault="003C1961" w:rsidP="003C1961">
      <w:pPr>
        <w:keepNext/>
      </w:pPr>
      <w:r w:rsidRPr="003C1961">
        <w:rPr>
          <w:noProof/>
        </w:rPr>
        <w:lastRenderedPageBreak/>
        <w:drawing>
          <wp:inline distT="0" distB="0" distL="0" distR="0" wp14:anchorId="44D139E3" wp14:editId="2F1EDF77">
            <wp:extent cx="5731510" cy="3096895"/>
            <wp:effectExtent l="0" t="0" r="0" b="0"/>
            <wp:docPr id="16930241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241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3855" w14:textId="1796B7C6" w:rsidR="003C1961" w:rsidRDefault="003C1961" w:rsidP="003C1961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E6C4D">
        <w:rPr>
          <w:noProof/>
        </w:rPr>
        <w:t>7</w:t>
      </w:r>
      <w:r>
        <w:rPr>
          <w:noProof/>
        </w:rPr>
        <w:fldChar w:fldCharType="end"/>
      </w:r>
      <w:r>
        <w:t xml:space="preserve"> - menu1_2.php</w:t>
      </w:r>
    </w:p>
    <w:p w14:paraId="398F21A9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6E628117" wp14:editId="7A2E4658">
            <wp:extent cx="5731510" cy="3096895"/>
            <wp:effectExtent l="0" t="0" r="0" b="0"/>
            <wp:docPr id="9231093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093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C473" w14:textId="108B43BF" w:rsidR="003C1961" w:rsidRDefault="003C1961" w:rsidP="003C1961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E6C4D">
        <w:rPr>
          <w:noProof/>
        </w:rPr>
        <w:t>8</w:t>
      </w:r>
      <w:r>
        <w:rPr>
          <w:noProof/>
        </w:rPr>
        <w:fldChar w:fldCharType="end"/>
      </w:r>
      <w:r>
        <w:t xml:space="preserve"> - menu2_1.php</w:t>
      </w:r>
    </w:p>
    <w:p w14:paraId="19D8729B" w14:textId="77777777" w:rsidR="00A659A6" w:rsidRDefault="00A659A6" w:rsidP="00A659A6">
      <w:pPr>
        <w:keepNext/>
      </w:pPr>
      <w:r w:rsidRPr="00A659A6">
        <w:rPr>
          <w:noProof/>
        </w:rPr>
        <w:lastRenderedPageBreak/>
        <w:drawing>
          <wp:inline distT="0" distB="0" distL="0" distR="0" wp14:anchorId="340CE744" wp14:editId="4445402B">
            <wp:extent cx="5731510" cy="3096895"/>
            <wp:effectExtent l="0" t="0" r="0" b="0"/>
            <wp:docPr id="11125545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545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16C2" w14:textId="7DC8C92C" w:rsidR="00A659A6" w:rsidRDefault="00A659A6" w:rsidP="00A659A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E6C4D">
        <w:rPr>
          <w:noProof/>
        </w:rPr>
        <w:t>9</w:t>
      </w:r>
      <w:r>
        <w:rPr>
          <w:noProof/>
        </w:rPr>
        <w:fldChar w:fldCharType="end"/>
      </w:r>
      <w:r>
        <w:t xml:space="preserve"> - menu2_1_1.php</w:t>
      </w:r>
    </w:p>
    <w:p w14:paraId="78A0CB37" w14:textId="77777777" w:rsidR="00A659A6" w:rsidRDefault="00A659A6" w:rsidP="00A659A6">
      <w:pPr>
        <w:keepNext/>
      </w:pPr>
      <w:r w:rsidRPr="00A659A6">
        <w:rPr>
          <w:noProof/>
        </w:rPr>
        <w:drawing>
          <wp:inline distT="0" distB="0" distL="0" distR="0" wp14:anchorId="7D8B2B3A" wp14:editId="46AFB414">
            <wp:extent cx="5731510" cy="3096895"/>
            <wp:effectExtent l="0" t="0" r="0" b="0"/>
            <wp:docPr id="12163101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101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FF47" w14:textId="03CC7EED" w:rsidR="00A659A6" w:rsidRDefault="00A659A6" w:rsidP="00A659A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E6C4D">
        <w:rPr>
          <w:noProof/>
        </w:rPr>
        <w:t>10</w:t>
      </w:r>
      <w:r>
        <w:rPr>
          <w:noProof/>
        </w:rPr>
        <w:fldChar w:fldCharType="end"/>
      </w:r>
      <w:r>
        <w:t xml:space="preserve"> - menu2_1_2.php</w:t>
      </w:r>
    </w:p>
    <w:p w14:paraId="300D6493" w14:textId="77777777" w:rsidR="00A659A6" w:rsidRDefault="00A659A6" w:rsidP="00A659A6">
      <w:pPr>
        <w:keepNext/>
      </w:pPr>
      <w:r w:rsidRPr="00A659A6">
        <w:rPr>
          <w:noProof/>
        </w:rPr>
        <w:lastRenderedPageBreak/>
        <w:drawing>
          <wp:inline distT="0" distB="0" distL="0" distR="0" wp14:anchorId="0973668D" wp14:editId="39DB4EAB">
            <wp:extent cx="5731510" cy="3096895"/>
            <wp:effectExtent l="0" t="0" r="0" b="0"/>
            <wp:docPr id="13777970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970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500D" w14:textId="096E3329" w:rsidR="00A659A6" w:rsidRDefault="00A659A6" w:rsidP="00A659A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E6C4D">
        <w:rPr>
          <w:noProof/>
        </w:rPr>
        <w:t>11</w:t>
      </w:r>
      <w:r>
        <w:rPr>
          <w:noProof/>
        </w:rPr>
        <w:fldChar w:fldCharType="end"/>
      </w:r>
      <w:r>
        <w:t xml:space="preserve"> - menu2_2.php</w:t>
      </w:r>
    </w:p>
    <w:p w14:paraId="7DAFDF8F" w14:textId="77777777" w:rsidR="00A659A6" w:rsidRDefault="00A659A6" w:rsidP="00A659A6">
      <w:pPr>
        <w:keepNext/>
      </w:pPr>
      <w:r w:rsidRPr="00A659A6">
        <w:rPr>
          <w:noProof/>
        </w:rPr>
        <w:drawing>
          <wp:inline distT="0" distB="0" distL="0" distR="0" wp14:anchorId="6567F4A0" wp14:editId="59410B85">
            <wp:extent cx="5731510" cy="3096895"/>
            <wp:effectExtent l="0" t="0" r="0" b="0"/>
            <wp:docPr id="16650638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638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4FA7" w14:textId="60AA114D" w:rsidR="00A659A6" w:rsidRDefault="00A659A6" w:rsidP="00A659A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E6C4D">
        <w:rPr>
          <w:noProof/>
        </w:rPr>
        <w:t>12</w:t>
      </w:r>
      <w:r>
        <w:rPr>
          <w:noProof/>
        </w:rPr>
        <w:fldChar w:fldCharType="end"/>
      </w:r>
      <w:r>
        <w:t xml:space="preserve"> - menu2_2_1.php</w:t>
      </w:r>
    </w:p>
    <w:p w14:paraId="5B544996" w14:textId="77777777" w:rsidR="00586060" w:rsidRDefault="00586060" w:rsidP="00586060">
      <w:pPr>
        <w:keepNext/>
      </w:pPr>
      <w:r w:rsidRPr="00A659A6">
        <w:rPr>
          <w:noProof/>
        </w:rPr>
        <w:lastRenderedPageBreak/>
        <w:drawing>
          <wp:inline distT="0" distB="0" distL="0" distR="0" wp14:anchorId="603C15F2" wp14:editId="69989093">
            <wp:extent cx="5731510" cy="3096895"/>
            <wp:effectExtent l="0" t="0" r="0" b="0"/>
            <wp:docPr id="2607296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296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3318" w14:textId="6E02BEBD" w:rsidR="00A659A6" w:rsidRDefault="00586060" w:rsidP="00586060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E6C4D">
        <w:rPr>
          <w:noProof/>
        </w:rPr>
        <w:t>13</w:t>
      </w:r>
      <w:r>
        <w:rPr>
          <w:noProof/>
        </w:rPr>
        <w:fldChar w:fldCharType="end"/>
      </w:r>
      <w:r>
        <w:t xml:space="preserve"> - Modal print1 do menu2_2_1.php</w:t>
      </w:r>
    </w:p>
    <w:p w14:paraId="6B36D964" w14:textId="77777777" w:rsidR="00A659A6" w:rsidRDefault="00A659A6" w:rsidP="00A659A6">
      <w:pPr>
        <w:keepNext/>
      </w:pPr>
      <w:r w:rsidRPr="00A659A6">
        <w:rPr>
          <w:noProof/>
        </w:rPr>
        <w:drawing>
          <wp:inline distT="0" distB="0" distL="0" distR="0" wp14:anchorId="707BC39D" wp14:editId="7E10686D">
            <wp:extent cx="5731510" cy="3096895"/>
            <wp:effectExtent l="0" t="0" r="0" b="0"/>
            <wp:docPr id="8922591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591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F36D" w14:textId="4C34F83D" w:rsidR="00A659A6" w:rsidRDefault="00A659A6" w:rsidP="00A659A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E6C4D">
        <w:rPr>
          <w:noProof/>
        </w:rPr>
        <w:t>14</w:t>
      </w:r>
      <w:r>
        <w:rPr>
          <w:noProof/>
        </w:rPr>
        <w:fldChar w:fldCharType="end"/>
      </w:r>
      <w:r>
        <w:t xml:space="preserve"> - Modal "finalizarSuporte" menu2_2_1.php</w:t>
      </w:r>
    </w:p>
    <w:p w14:paraId="247D23B3" w14:textId="77777777" w:rsidR="00586060" w:rsidRDefault="00586060" w:rsidP="00586060">
      <w:pPr>
        <w:keepNext/>
      </w:pPr>
      <w:r w:rsidRPr="00A659A6">
        <w:rPr>
          <w:noProof/>
        </w:rPr>
        <w:lastRenderedPageBreak/>
        <w:drawing>
          <wp:inline distT="0" distB="0" distL="0" distR="0" wp14:anchorId="57E8A4F2" wp14:editId="0F2F799D">
            <wp:extent cx="5731510" cy="3096895"/>
            <wp:effectExtent l="0" t="0" r="0" b="0"/>
            <wp:docPr id="12130534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534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11A3" w14:textId="42A69635" w:rsidR="00586060" w:rsidRDefault="00586060" w:rsidP="00586060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E6C4D">
        <w:rPr>
          <w:noProof/>
        </w:rPr>
        <w:t>15</w:t>
      </w:r>
      <w:r>
        <w:rPr>
          <w:noProof/>
        </w:rPr>
        <w:fldChar w:fldCharType="end"/>
      </w:r>
      <w:r>
        <w:t xml:space="preserve"> - </w:t>
      </w:r>
      <w:r w:rsidRPr="004338B7">
        <w:t>menu2_2_2.php</w:t>
      </w:r>
    </w:p>
    <w:p w14:paraId="790C224B" w14:textId="77777777" w:rsidR="00586060" w:rsidRDefault="00586060" w:rsidP="00586060">
      <w:pPr>
        <w:keepNext/>
      </w:pPr>
      <w:r w:rsidRPr="00586060">
        <w:rPr>
          <w:noProof/>
        </w:rPr>
        <w:drawing>
          <wp:inline distT="0" distB="0" distL="0" distR="0" wp14:anchorId="6361A22D" wp14:editId="56E31CEF">
            <wp:extent cx="5731510" cy="3096895"/>
            <wp:effectExtent l="0" t="0" r="0" b="0"/>
            <wp:docPr id="18009155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155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655F" w14:textId="3428967D" w:rsidR="00586060" w:rsidRDefault="00586060" w:rsidP="00586060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E6C4D">
        <w:rPr>
          <w:noProof/>
        </w:rPr>
        <w:t>16</w:t>
      </w:r>
      <w:r>
        <w:rPr>
          <w:noProof/>
        </w:rPr>
        <w:fldChar w:fldCharType="end"/>
      </w:r>
      <w:r>
        <w:t xml:space="preserve"> - menu3_1.php</w:t>
      </w:r>
    </w:p>
    <w:p w14:paraId="11797EEC" w14:textId="77777777" w:rsidR="00586060" w:rsidRDefault="00586060" w:rsidP="00586060">
      <w:pPr>
        <w:keepNext/>
      </w:pPr>
      <w:r w:rsidRPr="00586060">
        <w:rPr>
          <w:noProof/>
        </w:rPr>
        <w:lastRenderedPageBreak/>
        <w:drawing>
          <wp:inline distT="0" distB="0" distL="0" distR="0" wp14:anchorId="2FCCB588" wp14:editId="47FA3032">
            <wp:extent cx="5731510" cy="3096895"/>
            <wp:effectExtent l="0" t="0" r="0" b="0"/>
            <wp:docPr id="16825640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640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BF28" w14:textId="2E5CE33A" w:rsidR="00586060" w:rsidRDefault="00586060" w:rsidP="00586060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E6C4D">
        <w:rPr>
          <w:noProof/>
        </w:rPr>
        <w:t>17</w:t>
      </w:r>
      <w:r>
        <w:rPr>
          <w:noProof/>
        </w:rPr>
        <w:fldChar w:fldCharType="end"/>
      </w:r>
      <w:r>
        <w:t xml:space="preserve"> - menu3_1_1.php</w:t>
      </w:r>
    </w:p>
    <w:p w14:paraId="32058C9D" w14:textId="77777777" w:rsidR="00586060" w:rsidRDefault="00586060" w:rsidP="00586060">
      <w:pPr>
        <w:keepNext/>
      </w:pPr>
      <w:r w:rsidRPr="00586060">
        <w:rPr>
          <w:noProof/>
        </w:rPr>
        <w:drawing>
          <wp:inline distT="0" distB="0" distL="0" distR="0" wp14:anchorId="263CE2FE" wp14:editId="716294B4">
            <wp:extent cx="5731510" cy="3096895"/>
            <wp:effectExtent l="0" t="0" r="0" b="0"/>
            <wp:docPr id="15884766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766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BA66" w14:textId="7CCDFA88" w:rsidR="00586060" w:rsidRDefault="00586060" w:rsidP="00586060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E6C4D">
        <w:rPr>
          <w:noProof/>
        </w:rPr>
        <w:t>18</w:t>
      </w:r>
      <w:r>
        <w:rPr>
          <w:noProof/>
        </w:rPr>
        <w:fldChar w:fldCharType="end"/>
      </w:r>
      <w:r>
        <w:t xml:space="preserve"> - menu3_2.php</w:t>
      </w:r>
    </w:p>
    <w:p w14:paraId="3477F964" w14:textId="77777777" w:rsidR="00586060" w:rsidRDefault="00586060" w:rsidP="00586060">
      <w:pPr>
        <w:keepNext/>
      </w:pPr>
      <w:r w:rsidRPr="00586060">
        <w:rPr>
          <w:noProof/>
        </w:rPr>
        <w:lastRenderedPageBreak/>
        <w:drawing>
          <wp:inline distT="0" distB="0" distL="0" distR="0" wp14:anchorId="3E82178F" wp14:editId="262BAFB8">
            <wp:extent cx="5731510" cy="3096895"/>
            <wp:effectExtent l="0" t="0" r="0" b="0"/>
            <wp:docPr id="17043650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650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4947" w14:textId="06E4090C" w:rsidR="00586060" w:rsidRDefault="00586060" w:rsidP="00586060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E6C4D">
        <w:rPr>
          <w:noProof/>
        </w:rPr>
        <w:t>19</w:t>
      </w:r>
      <w:r>
        <w:rPr>
          <w:noProof/>
        </w:rPr>
        <w:fldChar w:fldCharType="end"/>
      </w:r>
      <w:r>
        <w:t xml:space="preserve"> - menu3_2_1.php</w:t>
      </w:r>
    </w:p>
    <w:p w14:paraId="37B7C0AA" w14:textId="77777777" w:rsidR="001E6C4D" w:rsidRDefault="001E6C4D" w:rsidP="001E6C4D">
      <w:pPr>
        <w:keepNext/>
      </w:pPr>
      <w:r w:rsidRPr="001E6C4D">
        <w:rPr>
          <w:noProof/>
        </w:rPr>
        <w:drawing>
          <wp:inline distT="0" distB="0" distL="0" distR="0" wp14:anchorId="3AE77006" wp14:editId="433DDD78">
            <wp:extent cx="5731510" cy="3096895"/>
            <wp:effectExtent l="0" t="0" r="0" b="0"/>
            <wp:docPr id="8859142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142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E8F2" w14:textId="699B107F" w:rsidR="00586060" w:rsidRDefault="001E6C4D" w:rsidP="001E6C4D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  <w:r>
        <w:t xml:space="preserve"> - menu4_1.php</w:t>
      </w:r>
    </w:p>
    <w:p w14:paraId="4B371E72" w14:textId="77777777" w:rsidR="001E6C4D" w:rsidRDefault="001E6C4D" w:rsidP="001E6C4D">
      <w:pPr>
        <w:keepNext/>
      </w:pPr>
      <w:r w:rsidRPr="001E6C4D">
        <w:rPr>
          <w:noProof/>
        </w:rPr>
        <w:lastRenderedPageBreak/>
        <w:drawing>
          <wp:inline distT="0" distB="0" distL="0" distR="0" wp14:anchorId="1325076B" wp14:editId="645781C0">
            <wp:extent cx="5731510" cy="3096895"/>
            <wp:effectExtent l="0" t="0" r="0" b="0"/>
            <wp:docPr id="4072777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777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4EA5" w14:textId="6F4D1DD9" w:rsidR="001E6C4D" w:rsidRDefault="001E6C4D" w:rsidP="001E6C4D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  <w:r>
        <w:t xml:space="preserve"> - menu4_2.php</w:t>
      </w:r>
    </w:p>
    <w:p w14:paraId="1DB2A3D6" w14:textId="77777777" w:rsidR="001E6C4D" w:rsidRDefault="001E6C4D" w:rsidP="001E6C4D">
      <w:pPr>
        <w:keepNext/>
      </w:pPr>
      <w:r w:rsidRPr="001E6C4D">
        <w:rPr>
          <w:noProof/>
        </w:rPr>
        <w:drawing>
          <wp:inline distT="0" distB="0" distL="0" distR="0" wp14:anchorId="7036526D" wp14:editId="5AA02697">
            <wp:extent cx="5731510" cy="3096895"/>
            <wp:effectExtent l="0" t="0" r="0" b="0"/>
            <wp:docPr id="4114890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890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7CEC" w14:textId="329DFF4D" w:rsidR="001E6C4D" w:rsidRDefault="001E6C4D" w:rsidP="001E6C4D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  <w:r>
        <w:t xml:space="preserve"> - menu4_2_1.php</w:t>
      </w:r>
    </w:p>
    <w:p w14:paraId="3C3C9229" w14:textId="77777777" w:rsidR="001E6C4D" w:rsidRDefault="001E6C4D" w:rsidP="001E6C4D">
      <w:pPr>
        <w:keepNext/>
      </w:pPr>
      <w:r w:rsidRPr="001E6C4D">
        <w:rPr>
          <w:noProof/>
        </w:rPr>
        <w:lastRenderedPageBreak/>
        <w:drawing>
          <wp:inline distT="0" distB="0" distL="0" distR="0" wp14:anchorId="1D32366A" wp14:editId="541A7CEB">
            <wp:extent cx="5731510" cy="3096895"/>
            <wp:effectExtent l="0" t="0" r="0" b="0"/>
            <wp:docPr id="4416657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657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03D6" w14:textId="003F0B7E" w:rsidR="001E6C4D" w:rsidRDefault="001E6C4D" w:rsidP="001E6C4D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  <w:r>
        <w:t xml:space="preserve"> - menu5_1.php</w:t>
      </w:r>
    </w:p>
    <w:p w14:paraId="5F1EF1A4" w14:textId="77777777" w:rsidR="001E6C4D" w:rsidRDefault="001E6C4D" w:rsidP="001E6C4D">
      <w:pPr>
        <w:keepNext/>
      </w:pPr>
      <w:r w:rsidRPr="001E6C4D">
        <w:rPr>
          <w:noProof/>
        </w:rPr>
        <w:drawing>
          <wp:inline distT="0" distB="0" distL="0" distR="0" wp14:anchorId="24FE07B7" wp14:editId="184B74F4">
            <wp:extent cx="5731510" cy="3096895"/>
            <wp:effectExtent l="0" t="0" r="0" b="0"/>
            <wp:docPr id="1516112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129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F611" w14:textId="3B79BC8D" w:rsidR="001E6C4D" w:rsidRDefault="001E6C4D" w:rsidP="001E6C4D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  <w:r>
        <w:t xml:space="preserve"> - menu5_2.php</w:t>
      </w:r>
    </w:p>
    <w:p w14:paraId="64195320" w14:textId="77777777" w:rsidR="001E6C4D" w:rsidRDefault="001E6C4D" w:rsidP="001E6C4D">
      <w:pPr>
        <w:keepNext/>
      </w:pPr>
      <w:r w:rsidRPr="001E6C4D">
        <w:rPr>
          <w:noProof/>
        </w:rPr>
        <w:lastRenderedPageBreak/>
        <w:drawing>
          <wp:inline distT="0" distB="0" distL="0" distR="0" wp14:anchorId="12168ED4" wp14:editId="13C3880C">
            <wp:extent cx="5731510" cy="3096895"/>
            <wp:effectExtent l="0" t="0" r="0" b="0"/>
            <wp:docPr id="19800455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455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79A5" w14:textId="0062358D" w:rsidR="001E6C4D" w:rsidRDefault="001E6C4D" w:rsidP="001E6C4D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  <w:r>
        <w:t xml:space="preserve"> - menu5_2_1.php</w:t>
      </w:r>
    </w:p>
    <w:p w14:paraId="4235B91E" w14:textId="77777777" w:rsidR="001E6C4D" w:rsidRDefault="001E6C4D" w:rsidP="001E6C4D">
      <w:pPr>
        <w:keepNext/>
      </w:pPr>
      <w:r w:rsidRPr="001E6C4D">
        <w:rPr>
          <w:noProof/>
        </w:rPr>
        <w:drawing>
          <wp:inline distT="0" distB="0" distL="0" distR="0" wp14:anchorId="18850E77" wp14:editId="659EC0F1">
            <wp:extent cx="5731510" cy="3096895"/>
            <wp:effectExtent l="0" t="0" r="0" b="0"/>
            <wp:docPr id="2898490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4906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6FBB" w14:textId="540D0C93" w:rsidR="001E6C4D" w:rsidRDefault="001E6C4D" w:rsidP="001E6C4D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  <w:r>
        <w:t xml:space="preserve"> - menu6_1.php</w:t>
      </w:r>
    </w:p>
    <w:p w14:paraId="2461D111" w14:textId="77777777" w:rsidR="001E6C4D" w:rsidRDefault="001E6C4D" w:rsidP="001E6C4D">
      <w:pPr>
        <w:keepNext/>
      </w:pPr>
      <w:r w:rsidRPr="001E6C4D">
        <w:rPr>
          <w:noProof/>
        </w:rPr>
        <w:lastRenderedPageBreak/>
        <w:drawing>
          <wp:inline distT="0" distB="0" distL="0" distR="0" wp14:anchorId="11EB28BC" wp14:editId="78DE9629">
            <wp:extent cx="5731510" cy="3096895"/>
            <wp:effectExtent l="0" t="0" r="0" b="0"/>
            <wp:docPr id="14800360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360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ED70" w14:textId="167577DB" w:rsidR="001E6C4D" w:rsidRDefault="001E6C4D" w:rsidP="00D22D14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  <w:r>
        <w:t xml:space="preserve"> - Message Box do tPainel.php</w:t>
      </w:r>
    </w:p>
    <w:p w14:paraId="638FC6BA" w14:textId="19E5B631" w:rsidR="00EE0BD3" w:rsidRDefault="00EE0BD3">
      <w:pPr>
        <w:spacing w:after="240" w:line="252" w:lineRule="auto"/>
        <w:ind w:left="0" w:right="0"/>
      </w:pPr>
      <w:r>
        <w:br w:type="page"/>
      </w:r>
    </w:p>
    <w:p w14:paraId="1DC7CA54" w14:textId="32A45D6E" w:rsidR="00D22D14" w:rsidRDefault="00D22D14">
      <w:pPr>
        <w:pStyle w:val="Ttulo2"/>
      </w:pPr>
      <w:r>
        <w:lastRenderedPageBreak/>
        <w:t>MODELAGEM DE BD</w:t>
      </w:r>
    </w:p>
    <w:p w14:paraId="4044F119" w14:textId="77777777" w:rsidR="00D22D14" w:rsidRPr="00D22D14" w:rsidRDefault="00D22D14" w:rsidP="00D22D14"/>
    <w:p w14:paraId="66A1174E" w14:textId="57CB4A9A" w:rsidR="00D22D14" w:rsidRDefault="00D22D14" w:rsidP="00D22D14">
      <w:pPr>
        <w:pStyle w:val="Ttulo3"/>
      </w:pPr>
      <w:r w:rsidRPr="00EE0BD3">
        <w:rPr>
          <w:i/>
          <w:iCs/>
        </w:rPr>
        <w:t>SCRIPT</w:t>
      </w:r>
      <w:r w:rsidR="003D0444">
        <w:t xml:space="preserve"> VERSÃO 1.0</w:t>
      </w:r>
    </w:p>
    <w:p w14:paraId="60B32A9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Script generated by MySQL Workbench</w:t>
      </w:r>
    </w:p>
    <w:p w14:paraId="54752AF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Thu Mar 28 13:04:53 2024</w:t>
      </w:r>
    </w:p>
    <w:p w14:paraId="2DFDE5E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Model: New Model    Version: 1.0</w:t>
      </w:r>
    </w:p>
    <w:p w14:paraId="0068994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Workbench Forward Engineering</w:t>
      </w:r>
    </w:p>
    <w:p w14:paraId="47CDA0B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69AAD5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@OLD_UNIQUE_CHECKS=@@UNIQUE_CHECKS, UNIQUE_CHECKS=0;</w:t>
      </w:r>
    </w:p>
    <w:p w14:paraId="66F8172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@OLD_FOREIGN_KEY_CHECKS=@@FOREIGN_KEY_CHECKS, FOREIGN_KEY_CHECKS=0;</w:t>
      </w:r>
    </w:p>
    <w:p w14:paraId="569D106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628A319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A9CDA8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E7825C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024D96F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5A43AA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86AB46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097592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79455F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577365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SCHEMA IF NOT EXISTS `sspmi` DEFAULT CHARACTER SET utf8 ;</w:t>
      </w:r>
    </w:p>
    <w:p w14:paraId="796DAA7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USE `sspmi` ;</w:t>
      </w:r>
    </w:p>
    <w:p w14:paraId="7F31438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1FF7DFE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0356006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`sspmi`.`secretaria`</w:t>
      </w:r>
    </w:p>
    <w:p w14:paraId="155B4F6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B03162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`sspmi`.`secretaria` (</w:t>
      </w:r>
    </w:p>
    <w:p w14:paraId="70751B1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`idsecretaria` INT NOT NULL AUTO_INCREMENT,</w:t>
      </w:r>
    </w:p>
    <w:p w14:paraId="579E6F5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742353C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0A51989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(`idsecretaria`),</w:t>
      </w:r>
    </w:p>
    <w:p w14:paraId="7758962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`idsecretaria_UNIQUE` (`idsecretaria` ASC))</w:t>
      </w:r>
    </w:p>
    <w:p w14:paraId="1C861FB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07B10D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C41B06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F19C8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0B1D343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`sspmi`.`departamento`</w:t>
      </w:r>
    </w:p>
    <w:p w14:paraId="7A697F2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C40764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`sspmi`.`departamento` (</w:t>
      </w:r>
    </w:p>
    <w:p w14:paraId="1005692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`iddepartamento` INT NOT NULL AUTO_INCREMENT,</w:t>
      </w:r>
    </w:p>
    <w:p w14:paraId="3AA04A0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324492E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0BC3C59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7080E5E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(`iddepartamento`, `secretaria_idsecretaria`),</w:t>
      </w:r>
    </w:p>
    <w:p w14:paraId="1C0004B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`iddepartamento_UNIQUE` (`iddepartamento` ASC),</w:t>
      </w:r>
    </w:p>
    <w:p w14:paraId="47C2A76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`fk_departamento_secretaria1_idx` (`secretaria_idsecretaria` ASC),</w:t>
      </w:r>
    </w:p>
    <w:p w14:paraId="119C944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`fk_departamento_secretaria1`</w:t>
      </w:r>
    </w:p>
    <w:p w14:paraId="3EF11F5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(`secretaria_idsecretaria`)</w:t>
      </w:r>
    </w:p>
    <w:p w14:paraId="434B30C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369A3D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562896E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6E31C2F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0610FC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4C04A5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FF02EE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C449BE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`sspmi`.`coordenacao`</w:t>
      </w:r>
    </w:p>
    <w:p w14:paraId="1F1DBF1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3399F6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`sspmi`.`coordenacao` (</w:t>
      </w:r>
    </w:p>
    <w:p w14:paraId="64A5843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`idcoordenacao` INT NOT NULL AUTO_INCREMENT,</w:t>
      </w:r>
    </w:p>
    <w:p w14:paraId="3CCE229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4B1221A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11A19D8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`departamento_iddepartamento` INT NOT NULL,</w:t>
      </w:r>
    </w:p>
    <w:p w14:paraId="0024C4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(`idcoordenacao`, `departamento_iddepartamento`),</w:t>
      </w:r>
    </w:p>
    <w:p w14:paraId="1D8D33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`idcoordenacao_UNIQUE` (`idcoordenacao` ASC),</w:t>
      </w:r>
    </w:p>
    <w:p w14:paraId="4CF691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`fk_coordenacao_departamento1_idx` (`departamento_iddepartamento` ASC),</w:t>
      </w:r>
    </w:p>
    <w:p w14:paraId="2A4B0D1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`fk_coordenacao_departamento1`</w:t>
      </w:r>
    </w:p>
    <w:p w14:paraId="1C42336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(`departamento_iddepartamento`)</w:t>
      </w:r>
    </w:p>
    <w:p w14:paraId="32BBB10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  REFERENCES `sspmi`.`departamento` (`iddepartamento`)</w:t>
      </w:r>
    </w:p>
    <w:p w14:paraId="6583C1A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0AA9B2B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2B38BD3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3ABEBD9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27B496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EBCCE1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C3A122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`sspmi`.`setor`</w:t>
      </w:r>
    </w:p>
    <w:p w14:paraId="5AD65F6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D17673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`sspmi`.`setor` (</w:t>
      </w:r>
    </w:p>
    <w:p w14:paraId="35DF463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`idsetor` INT NOT NULL AUTO_INCREMENT,</w:t>
      </w:r>
    </w:p>
    <w:p w14:paraId="51950CB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5E166B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1D38397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`coordenacao_idcoordenacao` INT NOT NULL,</w:t>
      </w:r>
    </w:p>
    <w:p w14:paraId="1100A10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(`idsetor`, `coordenacao_idcoordenacao`),</w:t>
      </w:r>
    </w:p>
    <w:p w14:paraId="602E88D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`idsetor_UNIQUE` (`idsetor` ASC),</w:t>
      </w:r>
    </w:p>
    <w:p w14:paraId="7444B79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`fk_setor_coordenacao1_idx` (`coordenacao_idcoordenacao` ASC),</w:t>
      </w:r>
    </w:p>
    <w:p w14:paraId="0B44C02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`fk_setor_coordenacao1`</w:t>
      </w:r>
    </w:p>
    <w:p w14:paraId="678C61F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(`coordenacao_idcoordenacao`)</w:t>
      </w:r>
    </w:p>
    <w:p w14:paraId="0F97641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`sspmi`.`coordenacao` (`idcoordenacao`)</w:t>
      </w:r>
    </w:p>
    <w:p w14:paraId="3DE705D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62D7FA3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12A8275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57FB0AE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4DD296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389980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09A0E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`sspmi`.`telefone`</w:t>
      </w:r>
    </w:p>
    <w:p w14:paraId="013C41E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FB98C5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`sspmi`.`telefone` (</w:t>
      </w:r>
    </w:p>
    <w:p w14:paraId="0C49D9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`idtelefone` INT NOT NULL AUTO_INCREMENT,</w:t>
      </w:r>
    </w:p>
    <w:p w14:paraId="0833483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CHAR(1) NOT NULL DEFAULT 'N',</w:t>
      </w:r>
    </w:p>
    <w:p w14:paraId="3266E31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`numero` VARCHAR(11) NULL,</w:t>
      </w:r>
    </w:p>
    <w:p w14:paraId="3022B32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(`idtelefone`),</w:t>
      </w:r>
    </w:p>
    <w:p w14:paraId="3E40028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UNIQUE INDEX `idtelefone_UNIQUE` (`idtelefone` ASC))</w:t>
      </w:r>
    </w:p>
    <w:p w14:paraId="38AD348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7C5102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E0ABF8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D63745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B7217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`sspmi`.`usuario`</w:t>
      </w:r>
    </w:p>
    <w:p w14:paraId="62EC10F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5539E4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`sspmi`.`usuario` (</w:t>
      </w:r>
    </w:p>
    <w:p w14:paraId="43EC261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`idusuario` INT NOT NULL AUTO_INCREMENT,</w:t>
      </w:r>
    </w:p>
    <w:p w14:paraId="557E3CC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`nome` VARCHAR(100) NOT NULL,</w:t>
      </w:r>
    </w:p>
    <w:p w14:paraId="66EFC6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`sobrenome` VARCHAR(200) NOT NULL,</w:t>
      </w:r>
    </w:p>
    <w:p w14:paraId="178F219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`sexo` CHAR(1) NOT NULL,</w:t>
      </w:r>
    </w:p>
    <w:p w14:paraId="69098C4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NOT NULL,</w:t>
      </w:r>
    </w:p>
    <w:p w14:paraId="2E567B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`imagem` VARCHAR(45) NOT NULL DEFAULT 'default.jpg',</w:t>
      </w:r>
    </w:p>
    <w:p w14:paraId="46DFAC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`situacao` CHAR(1) NOT NULL DEFAULT 0,</w:t>
      </w:r>
    </w:p>
    <w:p w14:paraId="0DD8FE7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`setor_idsetor` INT NOT NULL,</w:t>
      </w:r>
    </w:p>
    <w:p w14:paraId="58A7D3F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NOT NULL,</w:t>
      </w:r>
    </w:p>
    <w:p w14:paraId="397C247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(`idusuario`, `setor_idsetor`),</w:t>
      </w:r>
    </w:p>
    <w:p w14:paraId="6A8FD2B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`idusuario_UNIQUE` (`idusuario` ASC),</w:t>
      </w:r>
    </w:p>
    <w:p w14:paraId="2A94202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`email_UNIQUE` (`email` ASC),</w:t>
      </w:r>
    </w:p>
    <w:p w14:paraId="0FA3732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`fk_usuario_setor_idx` (`setor_idsetor` ASC),</w:t>
      </w:r>
    </w:p>
    <w:p w14:paraId="0C85955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`fk_usuario_telefone1_idx` (`telefone_idtelefone` ASC),</w:t>
      </w:r>
    </w:p>
    <w:p w14:paraId="7BBEA28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`fk_usuario_setor`</w:t>
      </w:r>
    </w:p>
    <w:p w14:paraId="5B6D641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(`setor_idsetor`)</w:t>
      </w:r>
    </w:p>
    <w:p w14:paraId="0EA695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`sspmi`.`setor` (`idsetor`)</w:t>
      </w:r>
    </w:p>
    <w:p w14:paraId="27BCC8A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106BA86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0D27840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`fk_usuario_telefone1`</w:t>
      </w:r>
    </w:p>
    <w:p w14:paraId="4000E4D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7D59212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5F5A468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254FEB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061CAE3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15551A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CE761A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399BE0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C1CBAB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`sspmi`.`historico`</w:t>
      </w:r>
    </w:p>
    <w:p w14:paraId="0534991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DE2A6B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`sspmi`.`historico` (</w:t>
      </w:r>
    </w:p>
    <w:p w14:paraId="0B2237F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`idhistorico` INT NOT NULL AUTO_INCREMENT,</w:t>
      </w:r>
    </w:p>
    <w:p w14:paraId="3AC89EE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`pagina` VARCHAR(45) NOT NULL,</w:t>
      </w:r>
    </w:p>
    <w:p w14:paraId="3D8588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`acao` VARCHAR(45) NOT NULL,</w:t>
      </w:r>
    </w:p>
    <w:p w14:paraId="46C1E73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`campo` VARCHAR(100) NOT NULL,</w:t>
      </w:r>
    </w:p>
    <w:p w14:paraId="17CF15A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`valorAtual` VARCHAR(100) NOT NULL,</w:t>
      </w:r>
    </w:p>
    <w:p w14:paraId="7E7F3D4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`valorAnterior` VARCHAR(100) NOT NULL,</w:t>
      </w:r>
    </w:p>
    <w:p w14:paraId="725EA5C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`dataHora` TIMESTAMP NOT NULL,</w:t>
      </w:r>
    </w:p>
    <w:p w14:paraId="340BC7F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`ip` VARCHAR(12) NOT NULL,</w:t>
      </w:r>
    </w:p>
    <w:p w14:paraId="43026F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`navegador` VARCHAR(100) NOT NULL,</w:t>
      </w:r>
    </w:p>
    <w:p w14:paraId="4F767A6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`historicocol` VARCHAR(45) NULL,</w:t>
      </w:r>
    </w:p>
    <w:p w14:paraId="0F42AFC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`usuario_idusuario` INT NOT NULL,</w:t>
      </w:r>
    </w:p>
    <w:p w14:paraId="0C5EA13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`usuario_setor_idsetor` INT NOT NULL,</w:t>
      </w:r>
    </w:p>
    <w:p w14:paraId="255B83B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(`idhistorico`, `usuario_idusuario`, `usuario_setor_idsetor`),</w:t>
      </w:r>
    </w:p>
    <w:p w14:paraId="42D9AB7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`idhistorico_UNIQUE` (`idhistorico` ASC),</w:t>
      </w:r>
    </w:p>
    <w:p w14:paraId="339320B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`fk_historico_usuario1_idx` (`usuario_idusuario` ASC, `usuario_setor_idsetor` ASC),</w:t>
      </w:r>
    </w:p>
    <w:p w14:paraId="2E59C57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`fk_historico_usuario1`</w:t>
      </w:r>
    </w:p>
    <w:p w14:paraId="44F97C0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(`usuario_idusuario` , `usuario_setor_idsetor`)</w:t>
      </w:r>
    </w:p>
    <w:p w14:paraId="32175C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`sspmi`.`usuario` (`idusuario` , `setor_idsetor`)</w:t>
      </w:r>
    </w:p>
    <w:p w14:paraId="454E0D8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5E6A2E2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2A79E29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20F692D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E6B659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9245F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SQL_MODE=@OLD_SQL_MODE;</w:t>
      </w:r>
    </w:p>
    <w:p w14:paraId="336B5E0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FOREIGN_KEY_CHECKS=@OLD_FOREIGN_KEY_CHECKS;</w:t>
      </w:r>
    </w:p>
    <w:p w14:paraId="24283E88" w14:textId="390249CB" w:rsidR="00EE0BD3" w:rsidRDefault="00486A80" w:rsidP="00486A80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555A3C" w:themeColor="accent3" w:themeShade="80"/>
        </w:rPr>
      </w:pPr>
      <w:r w:rsidRPr="00486A80">
        <w:rPr>
          <w:sz w:val="14"/>
          <w:szCs w:val="14"/>
        </w:rPr>
        <w:t>SET UNIQUE_CHECKS=@OLD_UNIQUE_CHECKS;</w:t>
      </w:r>
      <w:r w:rsidR="00EE0BD3">
        <w:br w:type="page"/>
      </w:r>
    </w:p>
    <w:p w14:paraId="3F0D2DC9" w14:textId="2F3248B5" w:rsidR="00EE0BD3" w:rsidRDefault="00EE0BD3">
      <w:pPr>
        <w:pStyle w:val="Ttulo3"/>
      </w:pPr>
      <w:r w:rsidRPr="00EE0BD3">
        <w:rPr>
          <w:i/>
          <w:iCs/>
        </w:rPr>
        <w:lastRenderedPageBreak/>
        <w:t xml:space="preserve">SCRIPT </w:t>
      </w:r>
      <w:r>
        <w:t>VERSÃO 2.0</w:t>
      </w:r>
    </w:p>
    <w:p w14:paraId="047DC9A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Script generated by MySQL Workbench</w:t>
      </w:r>
    </w:p>
    <w:p w14:paraId="68AE41B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Sun Apr  7 21:30:03 2024</w:t>
      </w:r>
    </w:p>
    <w:p w14:paraId="001CFEB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Model: New Model    Version: 1.0</w:t>
      </w:r>
    </w:p>
    <w:p w14:paraId="7363E9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Workbench Forward Engineering</w:t>
      </w:r>
    </w:p>
    <w:p w14:paraId="5AFBF0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E4FA9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@OLD_UNIQUE_CHECKS=@@UNIQUE_CHECKS, UNIQUE_CHECKS=0;</w:t>
      </w:r>
    </w:p>
    <w:p w14:paraId="212767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@OLD_FOREIGN_KEY_CHECKS=@@FOREIGN_KEY_CHECKS, FOREIGN_KEY_CHECKS=0;</w:t>
      </w:r>
    </w:p>
    <w:p w14:paraId="7FAFE4F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19F01A8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B372A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E6743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5A8EAF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EF0A8E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18D98F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03201C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697B75D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065135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SCHEMA IF NOT EXISTS `sspmi` DEFAULT CHARACTER SET utf8 ;</w:t>
      </w:r>
    </w:p>
    <w:p w14:paraId="00A501E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USE `sspmi` ;</w:t>
      </w:r>
    </w:p>
    <w:p w14:paraId="55478F7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55825D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1B1A63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`sspmi`.`secretaria`</w:t>
      </w:r>
    </w:p>
    <w:p w14:paraId="674178E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5C7D3E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`sspmi`.`secretaria` (</w:t>
      </w:r>
    </w:p>
    <w:p w14:paraId="6E189E7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`idsecretaria` INT NOT NULL AUTO_INCREMENT,</w:t>
      </w:r>
    </w:p>
    <w:p w14:paraId="4184A78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191CC88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0045CA0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NOT NULL,</w:t>
      </w:r>
    </w:p>
    <w:p w14:paraId="106305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41C9173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(`idsecretaria`),</w:t>
      </w:r>
    </w:p>
    <w:p w14:paraId="5A8B5D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`idsecretaria_UNIQUE` (`idsecretaria` ASC))</w:t>
      </w:r>
    </w:p>
    <w:p w14:paraId="2F9CDA0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2F640F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CAE22B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F76048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D99285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`sspmi`.`departamento`</w:t>
      </w:r>
    </w:p>
    <w:p w14:paraId="57AD049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39517A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`sspmi`.`departamento` (</w:t>
      </w:r>
    </w:p>
    <w:p w14:paraId="29B9278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`iddepartamento` INT NOT NULL AUTO_INCREMENT,</w:t>
      </w:r>
    </w:p>
    <w:p w14:paraId="3F2D3E6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45C0CF2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10D74F0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2EFE924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NULL,</w:t>
      </w:r>
    </w:p>
    <w:p w14:paraId="773FBC5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63290EB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(`iddepartamento`, `secretaria_idsecretaria`),</w:t>
      </w:r>
    </w:p>
    <w:p w14:paraId="3925D2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`iddepartamento_UNIQUE` (`iddepartamento` ASC),</w:t>
      </w:r>
    </w:p>
    <w:p w14:paraId="7B12F4E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`fk_departamento_secretaria1_idx` (`secretaria_idsecretaria` ASC),</w:t>
      </w:r>
    </w:p>
    <w:p w14:paraId="214A240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`fk_departamento_secretaria1`</w:t>
      </w:r>
    </w:p>
    <w:p w14:paraId="3453E50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(`secretaria_idsecretaria`)</w:t>
      </w:r>
    </w:p>
    <w:p w14:paraId="1184F20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3446369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04A8E0E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5DC7B6A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51B832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266600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C7E541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56DD47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`sspmi`.`usuario`</w:t>
      </w:r>
    </w:p>
    <w:p w14:paraId="017DDE9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4CFE64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`sspmi`.`usuario` (</w:t>
      </w:r>
    </w:p>
    <w:p w14:paraId="46C2BCF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`idusuario` INT NOT NULL AUTO_INCREMENT,</w:t>
      </w:r>
    </w:p>
    <w:p w14:paraId="37D910E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`departamento_iddepartamento` INT NOT NULL,</w:t>
      </w:r>
    </w:p>
    <w:p w14:paraId="1D69287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`departamento_secretaria_idsecretaria` INT NOT NULL,</w:t>
      </w:r>
    </w:p>
    <w:p w14:paraId="6642DEF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`nome` VARCHAR(100) NOT NULL,</w:t>
      </w:r>
    </w:p>
    <w:p w14:paraId="2E713D6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`sobrenome` VARCHAR(200) NOT NULL,</w:t>
      </w:r>
    </w:p>
    <w:p w14:paraId="494D08F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`sexo` CHAR(1) NOT NULL,</w:t>
      </w:r>
    </w:p>
    <w:p w14:paraId="2B5E755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NOT NULL,</w:t>
      </w:r>
    </w:p>
    <w:p w14:paraId="61C8D45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`imagem` VARCHAR(45) NOT NULL DEFAULT 'default.jpg',</w:t>
      </w:r>
    </w:p>
    <w:p w14:paraId="7085DA0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`situacao` TINYINT NOT NULL DEFAULT 0,</w:t>
      </w:r>
    </w:p>
    <w:p w14:paraId="5A0923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NULL,</w:t>
      </w:r>
    </w:p>
    <w:p w14:paraId="2B9600B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34A5F76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(`idusuario`, `departamento_iddepartamento`, `departamento_secretaria_idsecretaria`),</w:t>
      </w:r>
    </w:p>
    <w:p w14:paraId="5E11B1A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`idusuario_UNIQUE` (`idusuario` ASC),</w:t>
      </w:r>
    </w:p>
    <w:p w14:paraId="67D8BE6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`email_UNIQUE` (`email` ASC),</w:t>
      </w:r>
    </w:p>
    <w:p w14:paraId="010CC5B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`fk_usuario_departamento1_idx` (`departamento_iddepartamento` ASC, `departamento_secretaria_idsecretaria` ASC),</w:t>
      </w:r>
    </w:p>
    <w:p w14:paraId="6208D61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`fk_usuario_departamento1`</w:t>
      </w:r>
    </w:p>
    <w:p w14:paraId="080A127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(`departamento_iddepartamento` , `departamento_secretaria_idsecretaria`)</w:t>
      </w:r>
    </w:p>
    <w:p w14:paraId="05722F1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`sspmi`.`departamento` (`iddepartamento` , `secretaria_idsecretaria`)</w:t>
      </w:r>
    </w:p>
    <w:p w14:paraId="0884C4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686C3E2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1B99392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031947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91934C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70B96A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2A074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`sspmi`.`historico`</w:t>
      </w:r>
    </w:p>
    <w:p w14:paraId="40B0327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28C62C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`sspmi`.`historico` (</w:t>
      </w:r>
    </w:p>
    <w:p w14:paraId="1EB5856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`idhistorico` INT NOT NULL AUTO_INCREMENT,</w:t>
      </w:r>
    </w:p>
    <w:p w14:paraId="34CC24A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`usuario_idusuario` INT NOT NULL,</w:t>
      </w:r>
    </w:p>
    <w:p w14:paraId="16A6D8C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`pagina` VARCHAR(45) NOT NULL,</w:t>
      </w:r>
    </w:p>
    <w:p w14:paraId="19D760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`acao` VARCHAR(45) NOT NULL,</w:t>
      </w:r>
    </w:p>
    <w:p w14:paraId="76A7756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`campo` VARCHAR(100) NOT NULL,</w:t>
      </w:r>
    </w:p>
    <w:p w14:paraId="114FA71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`valorAtual` VARCHAR(100) NOT NULL,</w:t>
      </w:r>
    </w:p>
    <w:p w14:paraId="37CAF47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`valorAnterior` VARCHAR(100) NULL,</w:t>
      </w:r>
    </w:p>
    <w:p w14:paraId="0010D5B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`dataHora` TIMESTAMP NOT NULL,</w:t>
      </w:r>
    </w:p>
    <w:p w14:paraId="20E3A39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`ip` VARCHAR(12) NOT NULL,</w:t>
      </w:r>
    </w:p>
    <w:p w14:paraId="58070CE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`navegador` VARCHAR(100) NOT NULL,</w:t>
      </w:r>
    </w:p>
    <w:p w14:paraId="2187D5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(`idhistorico`, `usuario_idusuario`),</w:t>
      </w:r>
    </w:p>
    <w:p w14:paraId="73110E8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`idhistorico_UNIQUE` (`idhistorico` ASC),</w:t>
      </w:r>
    </w:p>
    <w:p w14:paraId="70671E4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`fk_historico_usuario1_idx` (`usuario_idusuario` ASC),</w:t>
      </w:r>
    </w:p>
    <w:p w14:paraId="3F02079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CONSTRAINT `fk_historico_usuario1`</w:t>
      </w:r>
    </w:p>
    <w:p w14:paraId="4BE974A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(`usuario_idusuario`)</w:t>
      </w:r>
    </w:p>
    <w:p w14:paraId="562C49B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`sspmi`.`usuario` (`idusuario`)</w:t>
      </w:r>
    </w:p>
    <w:p w14:paraId="7C14A34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3EC9DF8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6190D8A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0CD3F7E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ADB0B9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058D7E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SQL_MODE=@OLD_SQL_MODE;</w:t>
      </w:r>
    </w:p>
    <w:p w14:paraId="6B5EB0C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FOREIGN_KEY_CHECKS=@OLD_FOREIGN_KEY_CHECKS;</w:t>
      </w:r>
    </w:p>
    <w:p w14:paraId="75CC65DF" w14:textId="2AB07433" w:rsid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UNIQUE_CHECKS=@OLD_UNIQUE_CHECKS;</w:t>
      </w:r>
      <w:r>
        <w:rPr>
          <w:caps/>
          <w:sz w:val="14"/>
          <w:szCs w:val="14"/>
        </w:rPr>
        <w:br w:type="page"/>
      </w:r>
    </w:p>
    <w:p w14:paraId="284F59EF" w14:textId="085D13C7" w:rsidR="00EE0BD3" w:rsidRDefault="00EE0BD3" w:rsidP="00486A80">
      <w:pPr>
        <w:pStyle w:val="Ttulo3"/>
      </w:pPr>
      <w:r w:rsidRPr="00B31CC2">
        <w:rPr>
          <w:i/>
          <w:iCs/>
        </w:rPr>
        <w:lastRenderedPageBreak/>
        <w:t>SCRIPT</w:t>
      </w:r>
      <w:r>
        <w:t xml:space="preserve"> VERSÃO 3.0</w:t>
      </w:r>
    </w:p>
    <w:p w14:paraId="5C8870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Script generated by MySQL Workbench</w:t>
      </w:r>
    </w:p>
    <w:p w14:paraId="794ADF7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Mon Apr  8 09:42:41 2024</w:t>
      </w:r>
    </w:p>
    <w:p w14:paraId="486CEAD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Model: New Model    Version: 1.0</w:t>
      </w:r>
    </w:p>
    <w:p w14:paraId="1579527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Workbench Forward Engineering</w:t>
      </w:r>
    </w:p>
    <w:p w14:paraId="6A5E0A8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4C5DE3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@OLD_UNIQUE_CHECKS=@@UNIQUE_CHECKS, UNIQUE_CHECKS=0;</w:t>
      </w:r>
    </w:p>
    <w:p w14:paraId="25E9C3C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@OLD_FOREIGN_KEY_CHECKS=@@FOREIGN_KEY_CHECKS, FOREIGN_KEY_CHECKS=0;</w:t>
      </w:r>
    </w:p>
    <w:p w14:paraId="1408C28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2F1B53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6638C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40166C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74D1C5A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E976E6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273593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E312BE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5F6E0F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C63850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SCHEMA IF NOT EXISTS `sspmi` DEFAULT CHARACTER SET utf8 ;</w:t>
      </w:r>
    </w:p>
    <w:p w14:paraId="30F40F8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USE `sspmi` ;</w:t>
      </w:r>
    </w:p>
    <w:p w14:paraId="1E05672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053B96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6FBB97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`sspmi`.`secretaria`</w:t>
      </w:r>
    </w:p>
    <w:p w14:paraId="72080F4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A3E33D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`sspmi`.`secretaria` (</w:t>
      </w:r>
    </w:p>
    <w:p w14:paraId="7F568E7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`idsecretaria` INT NOT NULL AUTO_INCREMENT,</w:t>
      </w:r>
    </w:p>
    <w:p w14:paraId="36A5997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09FD69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59D1F70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NOT NULL,</w:t>
      </w:r>
    </w:p>
    <w:p w14:paraId="66FEC1E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566186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NULL,</w:t>
      </w:r>
    </w:p>
    <w:p w14:paraId="766421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(`idsecretaria`),</w:t>
      </w:r>
    </w:p>
    <w:p w14:paraId="7A60EA8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`idsecretaria_UNIQUE` (`idsecretaria` ASC))</w:t>
      </w:r>
    </w:p>
    <w:p w14:paraId="73119B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059A81F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1377E19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915BB3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1BCF0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`sspmi`.`departamento`</w:t>
      </w:r>
    </w:p>
    <w:p w14:paraId="5855A55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8B3E12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`sspmi`.`departamento` (</w:t>
      </w:r>
    </w:p>
    <w:p w14:paraId="57D16F0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`iddepartamento` INT NOT NULL AUTO_INCREMENT,</w:t>
      </w:r>
    </w:p>
    <w:p w14:paraId="189C716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44B72F7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42A3F6A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2739BD5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6D2131D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NULL,</w:t>
      </w:r>
    </w:p>
    <w:p w14:paraId="2D827F7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NULL,</w:t>
      </w:r>
    </w:p>
    <w:p w14:paraId="025FE6A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(`iddepartamento`, `secretaria_idsecretaria`),</w:t>
      </w:r>
    </w:p>
    <w:p w14:paraId="3420248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`iddepartamento_UNIQUE` (`iddepartamento` ASC),</w:t>
      </w:r>
    </w:p>
    <w:p w14:paraId="5027228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`fk_departamento_secretaria_idx` (`secretaria_idsecretaria` ASC),</w:t>
      </w:r>
    </w:p>
    <w:p w14:paraId="08651FD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`fk_departamento_secretaria`</w:t>
      </w:r>
    </w:p>
    <w:p w14:paraId="2A84344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(`secretaria_idsecretaria`)</w:t>
      </w:r>
    </w:p>
    <w:p w14:paraId="2CD7781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6125F4F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0832E0C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22E5E53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89869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A06805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6756F0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023143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`sspmi`.`cargo`</w:t>
      </w:r>
    </w:p>
    <w:p w14:paraId="3708840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CBE476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`sspmi`.`cargo` (</w:t>
      </w:r>
    </w:p>
    <w:p w14:paraId="0AC62E1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`idcargo` INT NOT NULL AUTO_INCREMENT,</w:t>
      </w:r>
    </w:p>
    <w:p w14:paraId="6FE3AD0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0C71E2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(`idcargo`),</w:t>
      </w:r>
    </w:p>
    <w:p w14:paraId="081D46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`idcargo_UNIQUE` (`idcargo` ASC))</w:t>
      </w:r>
    </w:p>
    <w:p w14:paraId="663964A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2D62C9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D7A386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4D1EE0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4A567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`sspmi`.`permissao`</w:t>
      </w:r>
    </w:p>
    <w:p w14:paraId="1893793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C9E8CD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`sspmi`.`permissao` (</w:t>
      </w:r>
    </w:p>
    <w:p w14:paraId="198F28F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`idpermissao` INT NOT NULL AUTO_INCREMENT,</w:t>
      </w:r>
    </w:p>
    <w:p w14:paraId="24228E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5CD3D61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`classificacao` INT NOT NULL DEFAULT 1,</w:t>
      </w:r>
    </w:p>
    <w:p w14:paraId="45C96FA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(`idpermissao`),</w:t>
      </w:r>
    </w:p>
    <w:p w14:paraId="5BCD02B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`idpermissao_UNIQUE` (`idpermissao` ASC),</w:t>
      </w:r>
    </w:p>
    <w:p w14:paraId="62EE88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`nomenclatura_UNIQUE` (`nomenclatura` ASC))</w:t>
      </w:r>
    </w:p>
    <w:p w14:paraId="73E7B11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1A82D9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8D0FCB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47AD82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7C2754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`sspmi`.`usuario`</w:t>
      </w:r>
    </w:p>
    <w:p w14:paraId="6A1A186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0627320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`sspmi`.`usuario` (</w:t>
      </w:r>
    </w:p>
    <w:p w14:paraId="28B75E7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`idusuario` INT NOT NULL AUTO_INCREMENT,</w:t>
      </w:r>
    </w:p>
    <w:p w14:paraId="1DAF8A8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`departamento_iddepartamento` INT NOT NULL,</w:t>
      </w:r>
    </w:p>
    <w:p w14:paraId="7261C5E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`departamento_secretaria_idsecretaria` INT NOT NULL,</w:t>
      </w:r>
    </w:p>
    <w:p w14:paraId="2BF190C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`cargo_idcargo` INT NOT NULL,</w:t>
      </w:r>
    </w:p>
    <w:p w14:paraId="6D4CBB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`permissao_idpermissao` INT NOT NULL,</w:t>
      </w:r>
    </w:p>
    <w:p w14:paraId="33BC2BF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`nome` VARCHAR(100) NOT NULL,</w:t>
      </w:r>
    </w:p>
    <w:p w14:paraId="54F036B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`sobrenome` VARCHAR(200) NOT NULL,</w:t>
      </w:r>
    </w:p>
    <w:p w14:paraId="1E6EFD7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`sexo` CHAR(1) NOT NULL,</w:t>
      </w:r>
    </w:p>
    <w:p w14:paraId="22FE9DE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NOT NULL,</w:t>
      </w:r>
    </w:p>
    <w:p w14:paraId="1CFCF22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`imagem` VARCHAR(45) NOT NULL DEFAULT 'default.jpg',</w:t>
      </w:r>
    </w:p>
    <w:p w14:paraId="2EE1807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`situacao` TINYINT NOT NULL DEFAULT 0,</w:t>
      </w:r>
    </w:p>
    <w:p w14:paraId="1C0AB3C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619F522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NULL,</w:t>
      </w:r>
    </w:p>
    <w:p w14:paraId="3820585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(`idusuario`, `departamento_iddepartamento`, `departamento_secretaria_idsecretaria`, `cargo_idcargo`, `permissao_idpermissao`),</w:t>
      </w:r>
    </w:p>
    <w:p w14:paraId="4BEB0E0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UNIQUE INDEX `idusuario_UNIQUE` (`idusuario` ASC),</w:t>
      </w:r>
    </w:p>
    <w:p w14:paraId="1386E4E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`email_UNIQUE` (`email` ASC),</w:t>
      </w:r>
    </w:p>
    <w:p w14:paraId="39079B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`fk_usuario_departamento_idx` (`departamento_iddepartamento` ASC, `departamento_secretaria_idsecretaria` ASC),</w:t>
      </w:r>
    </w:p>
    <w:p w14:paraId="73F7928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`fk_usuario_cargo_idx` (`cargo_idcargo` ASC),</w:t>
      </w:r>
    </w:p>
    <w:p w14:paraId="7BBDDEB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`fk_usuario_permissao_idx` (`permissao_idpermissao` ASC),</w:t>
      </w:r>
    </w:p>
    <w:p w14:paraId="3E154AC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`fk_usuario_departamento`</w:t>
      </w:r>
    </w:p>
    <w:p w14:paraId="51E26E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(`departamento_iddepartamento` , `departamento_secretaria_idsecretaria`)</w:t>
      </w:r>
    </w:p>
    <w:p w14:paraId="76B0B6D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`sspmi`.`departamento` (`iddepartamento` , `secretaria_idsecretaria`)</w:t>
      </w:r>
    </w:p>
    <w:p w14:paraId="7463DDE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3645BC5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2C5831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`fk_usuario_cargo`</w:t>
      </w:r>
    </w:p>
    <w:p w14:paraId="4E80FBE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(`cargo_idcargo`)</w:t>
      </w:r>
    </w:p>
    <w:p w14:paraId="454D022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`sspmi`.`cargo` (`idcargo`)</w:t>
      </w:r>
    </w:p>
    <w:p w14:paraId="3659145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126F57C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548844C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`fk_usuario_permissao`</w:t>
      </w:r>
    </w:p>
    <w:p w14:paraId="0AC2DF4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(`permissao_idpermissao`)</w:t>
      </w:r>
    </w:p>
    <w:p w14:paraId="70FBA87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`sspmi`.`permissao` (`idpermissao`)</w:t>
      </w:r>
    </w:p>
    <w:p w14:paraId="017AADA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5A63CF9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421F55A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725DAC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12461E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705DB1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6B3277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`sspmi`.`historico`</w:t>
      </w:r>
    </w:p>
    <w:p w14:paraId="41FE1B2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C65A5D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`sspmi`.`historico` (</w:t>
      </w:r>
    </w:p>
    <w:p w14:paraId="729781F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`idhistorico` INT NOT NULL AUTO_INCREMENT,</w:t>
      </w:r>
    </w:p>
    <w:p w14:paraId="3962CE2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`usuario_idusuario` INT NOT NULL,</w:t>
      </w:r>
    </w:p>
    <w:p w14:paraId="1E8BA92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`pagina` VARCHAR(45) NOT NULL,</w:t>
      </w:r>
    </w:p>
    <w:p w14:paraId="6EE40D3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`acao` VARCHAR(45) NOT NULL,</w:t>
      </w:r>
    </w:p>
    <w:p w14:paraId="3DDCA41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`campo` VARCHAR(100) NOT NULL,</w:t>
      </w:r>
    </w:p>
    <w:p w14:paraId="5490ED5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`valorAtual` VARCHAR(100) NOT NULL,</w:t>
      </w:r>
    </w:p>
    <w:p w14:paraId="56EDDF4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`valorAnterior` VARCHAR(100) NULL,</w:t>
      </w:r>
    </w:p>
    <w:p w14:paraId="7E9C456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`dataHora` TIMESTAMP NOT NULL,</w:t>
      </w:r>
    </w:p>
    <w:p w14:paraId="4C1F04E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`ip` VARCHAR(12) NOT NULL,</w:t>
      </w:r>
    </w:p>
    <w:p w14:paraId="5D0C5A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`navegador` VARCHAR(100) NOT NULL,</w:t>
      </w:r>
    </w:p>
    <w:p w14:paraId="3E0A033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(`idhistorico`, `usuario_idusuario`),</w:t>
      </w:r>
    </w:p>
    <w:p w14:paraId="212AB7F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`idhistorico_UNIQUE` (`idhistorico` ASC),</w:t>
      </w:r>
    </w:p>
    <w:p w14:paraId="7EDF534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`fk_historico_usuario_idx` (`usuario_idusuario` ASC),</w:t>
      </w:r>
    </w:p>
    <w:p w14:paraId="588B4DA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`fk_historico_usuario`</w:t>
      </w:r>
    </w:p>
    <w:p w14:paraId="732F88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(`usuario_idusuario`)</w:t>
      </w:r>
    </w:p>
    <w:p w14:paraId="01A1734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`sspmi`.`usuario` (`idusuario`)</w:t>
      </w:r>
    </w:p>
    <w:p w14:paraId="29D0363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33BDE55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1714AA9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0EE037F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AD07C5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B3E60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SQL_MODE=@OLD_SQL_MODE;</w:t>
      </w:r>
    </w:p>
    <w:p w14:paraId="62F8618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FOREIGN_KEY_CHECKS=@OLD_FOREIGN_KEY_CHECKS;</w:t>
      </w:r>
    </w:p>
    <w:p w14:paraId="236256FA" w14:textId="6DC1C9A9" w:rsidR="00064B9A" w:rsidRDefault="00486A80" w:rsidP="00486A80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555A3C" w:themeColor="accent3" w:themeShade="80"/>
        </w:rPr>
      </w:pPr>
      <w:r w:rsidRPr="00486A80">
        <w:rPr>
          <w:sz w:val="14"/>
          <w:szCs w:val="14"/>
        </w:rPr>
        <w:t>SET UNIQUE_CHECKS=@OLD_UNIQUE_CHECKS;</w:t>
      </w:r>
      <w:r w:rsidR="00064B9A">
        <w:br w:type="page"/>
      </w:r>
    </w:p>
    <w:p w14:paraId="7CCAA00D" w14:textId="675CF49C" w:rsidR="00064B9A" w:rsidRDefault="00064B9A">
      <w:pPr>
        <w:pStyle w:val="Ttulo3"/>
      </w:pPr>
      <w:r w:rsidRPr="00B31CC2">
        <w:rPr>
          <w:i/>
          <w:iCs/>
        </w:rPr>
        <w:lastRenderedPageBreak/>
        <w:t>SCRIPT</w:t>
      </w:r>
      <w:r>
        <w:t xml:space="preserve"> VERSÃO 4.0</w:t>
      </w:r>
    </w:p>
    <w:p w14:paraId="74F34FC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Script generated by MySQL Workbench</w:t>
      </w:r>
    </w:p>
    <w:p w14:paraId="3548E94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Fri Apr 19 12:54:39 2024</w:t>
      </w:r>
    </w:p>
    <w:p w14:paraId="492AFE9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Model: New Model    Version: 1.0</w:t>
      </w:r>
    </w:p>
    <w:p w14:paraId="1176F6D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Workbench Forward Engineering</w:t>
      </w:r>
    </w:p>
    <w:p w14:paraId="1BE7C70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5CC4C1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@OLD_UNIQUE_CHECKS=@@UNIQUE_CHECKS, UNIQUE_CHECKS=0;</w:t>
      </w:r>
    </w:p>
    <w:p w14:paraId="298FC65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@OLD_FOREIGN_KEY_CHECKS=@@FOREIGN_KEY_CHECKS, FOREIGN_KEY_CHECKS=0;</w:t>
      </w:r>
    </w:p>
    <w:p w14:paraId="0BB8524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3939CF8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9DC38E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080BAB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358881A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0E2EF2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CFEC02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41E8F7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6372359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F7E197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SCHEMA IF NOT EXISTS `sspmi` DEFAULT CHARACTER SET utf8 ;</w:t>
      </w:r>
    </w:p>
    <w:p w14:paraId="13A4255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USE `sspmi` ;</w:t>
      </w:r>
    </w:p>
    <w:p w14:paraId="1B38D0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D9DAF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552C7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`sspmi`.`secretaria`</w:t>
      </w:r>
    </w:p>
    <w:p w14:paraId="63AE9C7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CB6ADF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`sspmi`.`secretaria` (</w:t>
      </w:r>
    </w:p>
    <w:p w14:paraId="473CEA4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`idsecretaria` INT NOT NULL AUTO_INCREMENT,</w:t>
      </w:r>
    </w:p>
    <w:p w14:paraId="06F4377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6201181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5F05085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(`idsecretaria`),</w:t>
      </w:r>
    </w:p>
    <w:p w14:paraId="5F1E968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`idsecretaria_UNIQUE` (`idsecretaria` ASC))</w:t>
      </w:r>
    </w:p>
    <w:p w14:paraId="338087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4DF671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9824A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66A26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15D49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>-- Table `sspmi`.`departamento`</w:t>
      </w:r>
    </w:p>
    <w:p w14:paraId="22ECA8F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C1A997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`sspmi`.`departamento` (</w:t>
      </w:r>
    </w:p>
    <w:p w14:paraId="537D671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`iddepartamento` INT NOT NULL AUTO_INCREMENT,</w:t>
      </w:r>
    </w:p>
    <w:p w14:paraId="0CE955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6E8B392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6E1D8DC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7ED4CCB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(`iddepartamento`, `secretaria_idsecretaria`),</w:t>
      </w:r>
    </w:p>
    <w:p w14:paraId="44BE054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`iddepartamento_UNIQUE` (`iddepartamento` ASC),</w:t>
      </w:r>
    </w:p>
    <w:p w14:paraId="48DC962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`fk_departamento_secretaria1_idx` (`secretaria_idsecretaria` ASC),</w:t>
      </w:r>
    </w:p>
    <w:p w14:paraId="51796CE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`fk_departamento_secretaria1`</w:t>
      </w:r>
    </w:p>
    <w:p w14:paraId="3A54854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(`secretaria_idsecretaria`)</w:t>
      </w:r>
    </w:p>
    <w:p w14:paraId="5789018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3E0D707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24A1455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59ED59C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019A960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279E60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97B6F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F6A5FA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`sspmi`.`coordenacao`</w:t>
      </w:r>
    </w:p>
    <w:p w14:paraId="3EE4C7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9D336B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`sspmi`.`coordenacao` (</w:t>
      </w:r>
    </w:p>
    <w:p w14:paraId="66E7838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`idcoordenacao` INT NOT NULL AUTO_INCREMENT,</w:t>
      </w:r>
    </w:p>
    <w:p w14:paraId="5AAE3CA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695954E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231B801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`departamento_secretaria_idsecretaria` INT NOT NULL,</w:t>
      </w:r>
    </w:p>
    <w:p w14:paraId="710D6EC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(`idcoordenacao`, `departamento_secretaria_idsecretaria`),</w:t>
      </w:r>
    </w:p>
    <w:p w14:paraId="2B5EED1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`idcoordenacao_UNIQUE` (`idcoordenacao` ASC),</w:t>
      </w:r>
    </w:p>
    <w:p w14:paraId="73BAFC8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`fk_coordenacao_departamento1_idx` (`departamento_secretaria_idsecretaria` ASC),</w:t>
      </w:r>
    </w:p>
    <w:p w14:paraId="67777B9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`fk_coordenacao_departamento1`</w:t>
      </w:r>
    </w:p>
    <w:p w14:paraId="6DCD766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(`departamento_secretaria_idsecretaria`)</w:t>
      </w:r>
    </w:p>
    <w:p w14:paraId="7E44DEE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`sspmi`.`departamento` (`secretaria_idsecretaria`)</w:t>
      </w:r>
    </w:p>
    <w:p w14:paraId="332843D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2ABEAB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  ON UPDATE NO ACTION)</w:t>
      </w:r>
    </w:p>
    <w:p w14:paraId="6FC7248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5D0F14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BC557C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CC6755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48F8B7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`sspmi`.`setor`</w:t>
      </w:r>
    </w:p>
    <w:p w14:paraId="51E5B1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3DBB10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`sspmi`.`setor` (</w:t>
      </w:r>
    </w:p>
    <w:p w14:paraId="4E22F6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`idsetor` INT NOT NULL AUTO_INCREMENT,</w:t>
      </w:r>
    </w:p>
    <w:p w14:paraId="2E5BD12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1373C97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5C05B8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`coordenacao_departamento_iddepartamento` INT NULL,</w:t>
      </w:r>
    </w:p>
    <w:p w14:paraId="6273677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`coordenacao_departamento_secretaria_idsecretaria` INT NULL,</w:t>
      </w:r>
    </w:p>
    <w:p w14:paraId="005489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(`idsetor`),</w:t>
      </w:r>
    </w:p>
    <w:p w14:paraId="462FEF8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`idsetor_UNIQUE` (`idsetor` ASC),</w:t>
      </w:r>
    </w:p>
    <w:p w14:paraId="3805D1C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524ED56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`fk_setor_coordenacao1`</w:t>
      </w:r>
    </w:p>
    <w:p w14:paraId="355DBD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(`coordenacao_departamento_secretaria_idsecretaria`)</w:t>
      </w:r>
    </w:p>
    <w:p w14:paraId="682DD70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`sspmi`.`coordenacao` (`departamento_secretaria_idsecretaria`)</w:t>
      </w:r>
    </w:p>
    <w:p w14:paraId="41A031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398A11F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00E0DD9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DA0E8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1056F9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897C6E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1B6893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`sspmi`.`telefone`</w:t>
      </w:r>
    </w:p>
    <w:p w14:paraId="42BA37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D02527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`sspmi`.`telefone` (</w:t>
      </w:r>
    </w:p>
    <w:p w14:paraId="5D22F84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`idtelefone` INT NOT NULL AUTO_INCREMENT,</w:t>
      </w:r>
    </w:p>
    <w:p w14:paraId="219C5DB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CHAR(1) NOT NULL DEFAULT 'N',</w:t>
      </w:r>
    </w:p>
    <w:p w14:paraId="06C320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`numero` VARCHAR(11) NULL,</w:t>
      </w:r>
    </w:p>
    <w:p w14:paraId="06B80B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(`idtelefone`),</w:t>
      </w:r>
    </w:p>
    <w:p w14:paraId="5D90352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`idtelefone_UNIQUE` (`idtelefone` ASC))</w:t>
      </w:r>
    </w:p>
    <w:p w14:paraId="0053E12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>ENGINE = InnoDB;</w:t>
      </w:r>
    </w:p>
    <w:p w14:paraId="2CF2442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52E617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F5E08C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5832EA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`sspmi`.`usuario`</w:t>
      </w:r>
    </w:p>
    <w:p w14:paraId="64A29D2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D72E59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`sspmi`.`usuario` (</w:t>
      </w:r>
    </w:p>
    <w:p w14:paraId="4BDF7DB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`idusuario` INT NOT NULL AUTO_INCREMENT,</w:t>
      </w:r>
    </w:p>
    <w:p w14:paraId="57E6D2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`nome` VARCHAR(100) NOT NULL,</w:t>
      </w:r>
    </w:p>
    <w:p w14:paraId="4D33312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`sobrenome` VARCHAR(200) NOT NULL,</w:t>
      </w:r>
    </w:p>
    <w:p w14:paraId="3FF1CE6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`sexo` CHAR(1) NOT NULL,</w:t>
      </w:r>
    </w:p>
    <w:p w14:paraId="3A89385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NOT NULL,</w:t>
      </w:r>
    </w:p>
    <w:p w14:paraId="3D42338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`imagem` VARCHAR(45) NOT NULL DEFAULT 'default.jpg',</w:t>
      </w:r>
    </w:p>
    <w:p w14:paraId="2FC05D9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`situacao` CHAR(1) NOT NULL DEFAULT 0,</w:t>
      </w:r>
    </w:p>
    <w:p w14:paraId="01D2907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`setor_idsetor` INT NULL,</w:t>
      </w:r>
    </w:p>
    <w:p w14:paraId="05FD0AB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`setor_coordenacao_idcoordenacao` INT NULL,</w:t>
      </w:r>
    </w:p>
    <w:p w14:paraId="578FB32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`coordenacao_idcoordenacao` INT NULL,</w:t>
      </w:r>
    </w:p>
    <w:p w14:paraId="3ED9500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`coordenacao_departamento_iddepartamento` INT NULL,</w:t>
      </w:r>
    </w:p>
    <w:p w14:paraId="31E0F2A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`departamento_iddepartamento` INT NULL,</w:t>
      </w:r>
    </w:p>
    <w:p w14:paraId="1DCA4B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`departamento_secretaria_idsecretaria` INT NULL,</w:t>
      </w:r>
    </w:p>
    <w:p w14:paraId="74CC0FA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538276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NULL,</w:t>
      </w:r>
    </w:p>
    <w:p w14:paraId="4EFE7E3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(`idusuario`, `secretaria_idsecretaria`),</w:t>
      </w:r>
    </w:p>
    <w:p w14:paraId="143BDF9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`idusuario_UNIQUE` (`idusuario` ASC),</w:t>
      </w:r>
    </w:p>
    <w:p w14:paraId="57FD69C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`email_UNIQUE` (`email` ASC),</w:t>
      </w:r>
    </w:p>
    <w:p w14:paraId="2FCF49B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`fk_usuario_setor1_idx` (`setor_idsetor` ASC, `setor_coordenacao_idcoordenacao` ASC),</w:t>
      </w:r>
    </w:p>
    <w:p w14:paraId="3E4CA0B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`fk_usuario_coordenacao1_idx` (`coordenacao_idcoordenacao` ASC, `coordenacao_departamento_iddepartamento` ASC),</w:t>
      </w:r>
    </w:p>
    <w:p w14:paraId="1CBE6A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`fk_usuario_departamento1_idx` (`departamento_iddepartamento` ASC, `departamento_secretaria_idsecretaria` ASC),</w:t>
      </w:r>
    </w:p>
    <w:p w14:paraId="4FFAC2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`fk_usuario_secretaria1_idx` (`secretaria_idsecretaria` ASC),</w:t>
      </w:r>
    </w:p>
    <w:p w14:paraId="621285A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`fk_usuario_telefone1_idx` (`telefone_idtelefone` ASC),</w:t>
      </w:r>
    </w:p>
    <w:p w14:paraId="7B9F458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`fk_usuario_setor1`</w:t>
      </w:r>
    </w:p>
    <w:p w14:paraId="283BBD7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(`setor_idsetor`)</w:t>
      </w:r>
    </w:p>
    <w:p w14:paraId="16E03B4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`sspmi`.`setor` (`idsetor`)</w:t>
      </w:r>
    </w:p>
    <w:p w14:paraId="334FADE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  ON DELETE NO ACTION</w:t>
      </w:r>
    </w:p>
    <w:p w14:paraId="12CE26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09BAB61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`fk_usuario_coordenacao1`</w:t>
      </w:r>
    </w:p>
    <w:p w14:paraId="5AE865B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(`coordenacao_idcoordenacao`)</w:t>
      </w:r>
    </w:p>
    <w:p w14:paraId="2092599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`sspmi`.`coordenacao` (`idcoordenacao`)</w:t>
      </w:r>
    </w:p>
    <w:p w14:paraId="298406B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4901926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5C5AA56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`fk_usuario_departamento1`</w:t>
      </w:r>
    </w:p>
    <w:p w14:paraId="1C874EE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(`departamento_iddepartamento` , `departamento_secretaria_idsecretaria`)</w:t>
      </w:r>
    </w:p>
    <w:p w14:paraId="0DEAFD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`sspmi`.`departamento` (`iddepartamento` , `secretaria_idsecretaria`)</w:t>
      </w:r>
    </w:p>
    <w:p w14:paraId="0B19CA2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776BE1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00C9F29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`fk_usuario_secretaria1`</w:t>
      </w:r>
    </w:p>
    <w:p w14:paraId="5E6B732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(`secretaria_idsecretaria`)</w:t>
      </w:r>
    </w:p>
    <w:p w14:paraId="5B2C734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534F829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2C52019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61131DA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`fk_usuario_telefone1`</w:t>
      </w:r>
    </w:p>
    <w:p w14:paraId="35653A7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0780431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5E9B9A9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12871BC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64426C1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339F91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21694F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75CBF5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C2616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`sspmi`.`historico`</w:t>
      </w:r>
    </w:p>
    <w:p w14:paraId="1C2C6EA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F9E7F2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`sspmi`.`historico` (</w:t>
      </w:r>
    </w:p>
    <w:p w14:paraId="2E8187C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`idhistorico` INT NOT NULL AUTO_INCREMENT,</w:t>
      </w:r>
    </w:p>
    <w:p w14:paraId="3A430AE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`pagina` VARCHAR(45) NOT NULL,</w:t>
      </w:r>
    </w:p>
    <w:p w14:paraId="3906147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`acao` VARCHAR(45) NOT NULL,</w:t>
      </w:r>
    </w:p>
    <w:p w14:paraId="394AE25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`campo` VARCHAR(100) NOT NULL,</w:t>
      </w:r>
    </w:p>
    <w:p w14:paraId="08D9A1F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`valorAtual` VARCHAR(100) NOT NULL,</w:t>
      </w:r>
    </w:p>
    <w:p w14:paraId="20270D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`valorAnterior` VARCHAR(100) NOT NULL,</w:t>
      </w:r>
    </w:p>
    <w:p w14:paraId="1550A8E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`dataHora` TIMESTAMP NOT NULL,</w:t>
      </w:r>
    </w:p>
    <w:p w14:paraId="526BB74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`ip` VARCHAR(12) NOT NULL,</w:t>
      </w:r>
    </w:p>
    <w:p w14:paraId="0961E1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`navegador` VARCHAR(100) NOT NULL,</w:t>
      </w:r>
    </w:p>
    <w:p w14:paraId="0B0A32C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`usuario_idusuario` INT NOT NULL,</w:t>
      </w:r>
    </w:p>
    <w:p w14:paraId="214AEBC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`usuario_secretaria_idsecretaria` INT NOT NULL,</w:t>
      </w:r>
    </w:p>
    <w:p w14:paraId="524462A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(`idhistorico`, `usuario_idusuario`, `usuario_secretaria_idsecretaria`),</w:t>
      </w:r>
    </w:p>
    <w:p w14:paraId="248951F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`idhistorico_UNIQUE` (`idhistorico` ASC),</w:t>
      </w:r>
    </w:p>
    <w:p w14:paraId="431A84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6B67F01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`fk_historico_usuario1`</w:t>
      </w:r>
    </w:p>
    <w:p w14:paraId="0D72B27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(`usuario_idusuario` , `usuario_secretaria_idsecretaria`)</w:t>
      </w:r>
    </w:p>
    <w:p w14:paraId="04347E4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`sspmi`.`usuario` (`idusuario` , `secretaria_idsecretaria`)</w:t>
      </w:r>
    </w:p>
    <w:p w14:paraId="6CDD52D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01BFF54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3C3138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76296C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C3FFCC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DD0607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E1276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`sspmi`.`telefone_has_secretaria`</w:t>
      </w:r>
    </w:p>
    <w:p w14:paraId="154E483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7363CB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`sspmi`.`telefone_has_secretaria` (</w:t>
      </w:r>
    </w:p>
    <w:p w14:paraId="76C3987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NOT NULL,</w:t>
      </w:r>
    </w:p>
    <w:p w14:paraId="48BDB7D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3141C6F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(`telefone_idtelefone`, `secretaria_idsecretaria`),</w:t>
      </w:r>
    </w:p>
    <w:p w14:paraId="437B874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`fk_telefone_has_secretaria_secretaria1_idx` (`secretaria_idsecretaria` ASC),</w:t>
      </w:r>
    </w:p>
    <w:p w14:paraId="75010D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`fk_telefone_has_secretaria_telefone1_idx` (`telefone_idtelefone` ASC),</w:t>
      </w:r>
    </w:p>
    <w:p w14:paraId="4479549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`fk_telefone_has_secretaria_telefone1`</w:t>
      </w:r>
    </w:p>
    <w:p w14:paraId="7DB011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669D69F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3FF727B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07BC2C9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5906854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`fk_telefone_has_secretaria_secretaria1`</w:t>
      </w:r>
    </w:p>
    <w:p w14:paraId="6A33BD0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  FOREIGN KEY (`secretaria_idsecretaria`)</w:t>
      </w:r>
    </w:p>
    <w:p w14:paraId="5DE76CE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124A2FC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4317351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6C5D7B3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594DCDF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18E371D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89341A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449DFB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`sspmi`.`telefone_has_departamento`</w:t>
      </w:r>
    </w:p>
    <w:p w14:paraId="5118064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1B4F43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`sspmi`.`telefone_has_departamento` (</w:t>
      </w:r>
    </w:p>
    <w:p w14:paraId="3609741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NOT NULL,</w:t>
      </w:r>
    </w:p>
    <w:p w14:paraId="23B854B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`departamento_iddepartamento` INT NOT NULL,</w:t>
      </w:r>
    </w:p>
    <w:p w14:paraId="7197356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`departamento_secretaria_idsecretaria` INT NOT NULL,</w:t>
      </w:r>
    </w:p>
    <w:p w14:paraId="50E824A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(`telefone_idtelefone`, `departamento_iddepartamento`, `departamento_secretaria_idsecretaria`),</w:t>
      </w:r>
    </w:p>
    <w:p w14:paraId="74D307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`fk_telefone_has_departamento_departamento1_idx` (`departamento_iddepartamento` ASC, `departamento_secretaria_idsecretaria` ASC),</w:t>
      </w:r>
    </w:p>
    <w:p w14:paraId="5EC3D0D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`fk_telefone_has_departamento_telefone1_idx` (`telefone_idtelefone` ASC),</w:t>
      </w:r>
    </w:p>
    <w:p w14:paraId="192F15F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`fk_telefone_has_departamento_telefone1`</w:t>
      </w:r>
    </w:p>
    <w:p w14:paraId="3E6B042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2A8BB22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4C3D3A8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63FC5DF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63AE64D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`fk_telefone_has_departamento_departamento1`</w:t>
      </w:r>
    </w:p>
    <w:p w14:paraId="345E585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(`departamento_iddepartamento` , `departamento_secretaria_idsecretaria`)</w:t>
      </w:r>
    </w:p>
    <w:p w14:paraId="227057E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`sspmi`.`departamento` (`iddepartamento` , `secretaria_idsecretaria`)</w:t>
      </w:r>
    </w:p>
    <w:p w14:paraId="4AE8FF4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67960FC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02E7F5A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17C6B4A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D0DF1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AE8EDE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4FCCD5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`sspmi`.`telefone_has_coordenacao`</w:t>
      </w:r>
    </w:p>
    <w:p w14:paraId="615DF1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C100B3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>CREATE TABLE IF NOT EXISTS `sspmi`.`telefone_has_coordenacao` (</w:t>
      </w:r>
    </w:p>
    <w:p w14:paraId="3E8C481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NOT NULL,</w:t>
      </w:r>
    </w:p>
    <w:p w14:paraId="26B5F92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`coordenacao_idcoordenacao` INT NOT NULL,</w:t>
      </w:r>
    </w:p>
    <w:p w14:paraId="2E24883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`coordenacao_departamento_iddepartamento` INT NOT NULL,</w:t>
      </w:r>
    </w:p>
    <w:p w14:paraId="4A8981A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(`telefone_idtelefone`, `coordenacao_idcoordenacao`, `coordenacao_departamento_iddepartamento`),</w:t>
      </w:r>
    </w:p>
    <w:p w14:paraId="184023A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`fk_telefone_has_coordenacao_coordenacao1_idx` (`coordenacao_idcoordenacao` ASC, `coordenacao_departamento_iddepartamento` ASC),</w:t>
      </w:r>
    </w:p>
    <w:p w14:paraId="6FA3E5A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`fk_telefone_has_coordenacao_telefone1_idx` (`telefone_idtelefone` ASC),</w:t>
      </w:r>
    </w:p>
    <w:p w14:paraId="7DAD1AE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`fk_telefone_has_coordenacao_telefone1`</w:t>
      </w:r>
    </w:p>
    <w:p w14:paraId="74EE838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7D37FFD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685EF7C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1E54864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2BB11F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`fk_telefone_has_coordenacao_coordenacao1`</w:t>
      </w:r>
    </w:p>
    <w:p w14:paraId="4507B3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(`coordenacao_idcoordenacao`)</w:t>
      </w:r>
    </w:p>
    <w:p w14:paraId="536E23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`sspmi`.`coordenacao` (`idcoordenacao`)</w:t>
      </w:r>
    </w:p>
    <w:p w14:paraId="435928F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4E85208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643EFAD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5F29213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7EBBCB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9B3260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8C7805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`sspmi`.`telefone_has_setor`</w:t>
      </w:r>
    </w:p>
    <w:p w14:paraId="0893454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4D4723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`sspmi`.`telefone_has_setor` (</w:t>
      </w:r>
    </w:p>
    <w:p w14:paraId="352E197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NOT NULL,</w:t>
      </w:r>
    </w:p>
    <w:p w14:paraId="4492FB1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`setor_idsetor` INT NOT NULL,</w:t>
      </w:r>
    </w:p>
    <w:p w14:paraId="55B8531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`setor_coordenacao_idcoordenacao` INT NOT NULL,</w:t>
      </w:r>
    </w:p>
    <w:p w14:paraId="1B576A4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(`telefone_idtelefone`, `setor_idsetor`, `setor_coordenacao_idcoordenacao`),</w:t>
      </w:r>
    </w:p>
    <w:p w14:paraId="0393E02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`fk_telefone_has_setor_setor1_idx` (`setor_idsetor` ASC, `setor_coordenacao_idcoordenacao` ASC),</w:t>
      </w:r>
    </w:p>
    <w:p w14:paraId="5B0A4B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`fk_telefone_has_setor_telefone1_idx` (`telefone_idtelefone` ASC),</w:t>
      </w:r>
    </w:p>
    <w:p w14:paraId="3508BE9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`fk_telefone_has_setor_telefone1`</w:t>
      </w:r>
    </w:p>
    <w:p w14:paraId="2B84AF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1C572D1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576AC5F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  ON DELETE NO ACTION</w:t>
      </w:r>
    </w:p>
    <w:p w14:paraId="36398E6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591951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`fk_telefone_has_setor_setor1`</w:t>
      </w:r>
    </w:p>
    <w:p w14:paraId="3B61F30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(`setor_idsetor`)</w:t>
      </w:r>
    </w:p>
    <w:p w14:paraId="37B59AA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`sspmi`.`setor` (`idsetor`)</w:t>
      </w:r>
    </w:p>
    <w:p w14:paraId="4CF9DDB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28BB9D6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4092762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DCB61B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E6FFE5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97C780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SQL_MODE=@OLD_SQL_MODE;</w:t>
      </w:r>
    </w:p>
    <w:p w14:paraId="3714FE5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FOREIGN_KEY_CHECKS=@OLD_FOREIGN_KEY_CHECKS;</w:t>
      </w:r>
    </w:p>
    <w:p w14:paraId="7DFA6C2A" w14:textId="3B6DC471" w:rsidR="00064B9A" w:rsidRDefault="00486A80" w:rsidP="00486A80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555A3C" w:themeColor="accent3" w:themeShade="80"/>
        </w:rPr>
      </w:pPr>
      <w:r w:rsidRPr="00486A80">
        <w:rPr>
          <w:sz w:val="14"/>
          <w:szCs w:val="14"/>
        </w:rPr>
        <w:t>SET UNIQUE_CHECKS=@OLD_UNIQUE_CHECKS;</w:t>
      </w:r>
    </w:p>
    <w:p w14:paraId="4F34ACC4" w14:textId="77777777" w:rsidR="00486A80" w:rsidRDefault="00486A80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i/>
          <w:iCs/>
          <w:caps/>
          <w:color w:val="555A3C" w:themeColor="accent3" w:themeShade="80"/>
        </w:rPr>
      </w:pPr>
      <w:r>
        <w:rPr>
          <w:i/>
          <w:iCs/>
        </w:rPr>
        <w:br w:type="page"/>
      </w:r>
    </w:p>
    <w:p w14:paraId="7A01BFB2" w14:textId="111F3A34" w:rsidR="00B31CC2" w:rsidRDefault="00B31CC2">
      <w:pPr>
        <w:pStyle w:val="Ttulo3"/>
      </w:pPr>
      <w:r w:rsidRPr="00B31CC2">
        <w:rPr>
          <w:i/>
          <w:iCs/>
        </w:rPr>
        <w:lastRenderedPageBreak/>
        <w:t>SCRIPT</w:t>
      </w:r>
      <w:r>
        <w:t xml:space="preserve"> VERSÃO 5.0</w:t>
      </w:r>
    </w:p>
    <w:p w14:paraId="7BDC1F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Script generated by MySQL Workbench</w:t>
      </w:r>
    </w:p>
    <w:p w14:paraId="46A1B1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Wed Apr 24 08:35:18 2024</w:t>
      </w:r>
    </w:p>
    <w:p w14:paraId="441848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Model: New Model    Version: 1.0</w:t>
      </w:r>
    </w:p>
    <w:p w14:paraId="72968F5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Workbench Forward Engineering</w:t>
      </w:r>
    </w:p>
    <w:p w14:paraId="1506BD8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EA1965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@OLD_UNIQUE_CHECKS=@@UNIQUE_CHECKS, UNIQUE_CHECKS=0;</w:t>
      </w:r>
    </w:p>
    <w:p w14:paraId="58109D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@OLD_FOREIGN_KEY_CHECKS=@@FOREIGN_KEY_CHECKS, FOREIGN_KEY_CHECKS=0;</w:t>
      </w:r>
    </w:p>
    <w:p w14:paraId="106617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378F15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74A0F6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F3CB8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1783E1C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978D7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BF1EA4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AB681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06801F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42F3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SCHEMA IF NOT EXISTS `sspmi` DEFAULT CHARACTER SET utf8 ;</w:t>
      </w:r>
    </w:p>
    <w:p w14:paraId="2F7A46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USE `sspmi` ;</w:t>
      </w:r>
    </w:p>
    <w:p w14:paraId="00DE20F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4A264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4EB615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`sspmi`.`secretaria`</w:t>
      </w:r>
    </w:p>
    <w:p w14:paraId="1501C68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02A224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`sspmi`.`secretaria` (</w:t>
      </w:r>
    </w:p>
    <w:p w14:paraId="6B71D3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`idsecretaria` INT NOT NULL AUTO_INCREMENT,</w:t>
      </w:r>
    </w:p>
    <w:p w14:paraId="08CEFA8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076D2D5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0271FDF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(`idsecretaria`),</w:t>
      </w:r>
    </w:p>
    <w:p w14:paraId="6A2985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`idsecretaria_UNIQUE` (`idsecretaria` ASC))</w:t>
      </w:r>
    </w:p>
    <w:p w14:paraId="55E197F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A8FCC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9A8082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E4EB2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1B8C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-- Table `sspmi`.`departamento`</w:t>
      </w:r>
    </w:p>
    <w:p w14:paraId="47ED5B6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7D8D45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`sspmi`.`departamento` (</w:t>
      </w:r>
    </w:p>
    <w:p w14:paraId="5456D77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`iddepartamento` INT NOT NULL AUTO_INCREMENT,</w:t>
      </w:r>
    </w:p>
    <w:p w14:paraId="22958DC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5E6D14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19B4E96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4C6B8F9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(`iddepartamento`, `secretaria_idsecretaria`),</w:t>
      </w:r>
    </w:p>
    <w:p w14:paraId="556FF5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`iddepartamento_UNIQUE` (`iddepartamento` ASC),</w:t>
      </w:r>
    </w:p>
    <w:p w14:paraId="431EE7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`fk_departamento_secretaria1_idx` (`secretaria_idsecretaria` ASC),</w:t>
      </w:r>
    </w:p>
    <w:p w14:paraId="139BF77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`fk_departamento_secretaria1`</w:t>
      </w:r>
    </w:p>
    <w:p w14:paraId="6170AA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3A37B1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05A7F9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81166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6E8CEE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FAC86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8AF38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50C0CD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A5567C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`sspmi`.`coordenacao`</w:t>
      </w:r>
    </w:p>
    <w:p w14:paraId="397BF9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4139E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`sspmi`.`coordenacao` (</w:t>
      </w:r>
    </w:p>
    <w:p w14:paraId="5FC1C0B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`idcoordenacao` INT NOT NULL AUTO_INCREMENT,</w:t>
      </w:r>
    </w:p>
    <w:p w14:paraId="270A73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56EB07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1193D83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6FDA7C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(`idcoordenacao`, `departamento_secretaria_idsecretaria`),</w:t>
      </w:r>
    </w:p>
    <w:p w14:paraId="2BE97E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`idcoordenacao_UNIQUE` (`idcoordenacao` ASC),</w:t>
      </w:r>
    </w:p>
    <w:p w14:paraId="379B34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`fk_coordenacao_departamento1_idx` (`departamento_secretaria_idsecretaria` ASC),</w:t>
      </w:r>
    </w:p>
    <w:p w14:paraId="584A76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`fk_coordenacao_departamento1`</w:t>
      </w:r>
    </w:p>
    <w:p w14:paraId="3BAF6B3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(`departamento_secretaria_idsecretaria`)</w:t>
      </w:r>
    </w:p>
    <w:p w14:paraId="53B077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(`secretaria_idsecretaria`)</w:t>
      </w:r>
    </w:p>
    <w:p w14:paraId="33EBA36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1E9714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ACTION)</w:t>
      </w:r>
    </w:p>
    <w:p w14:paraId="23AC759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A28A5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45009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D78668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F0240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`sspmi`.`setor`</w:t>
      </w:r>
    </w:p>
    <w:p w14:paraId="246D96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B3FC3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`sspmi`.`setor` (</w:t>
      </w:r>
    </w:p>
    <w:p w14:paraId="7831E9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`idsetor` INT NOT NULL AUTO_INCREMENT,</w:t>
      </w:r>
    </w:p>
    <w:p w14:paraId="2DE72E9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18F3317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44BCAD0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NULL,</w:t>
      </w:r>
    </w:p>
    <w:p w14:paraId="154755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`coordenacao_departamento_secretaria_idsecretaria` INT NULL,</w:t>
      </w:r>
    </w:p>
    <w:p w14:paraId="6CA9611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(`idsetor`),</w:t>
      </w:r>
    </w:p>
    <w:p w14:paraId="38FF17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`idsetor_UNIQUE` (`idsetor` ASC),</w:t>
      </w:r>
    </w:p>
    <w:p w14:paraId="2D3D5E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266FCB0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`fk_setor_coordenacao1`</w:t>
      </w:r>
    </w:p>
    <w:p w14:paraId="29CD452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(`coordenacao_departamento_secretaria_idsecretaria`)</w:t>
      </w:r>
    </w:p>
    <w:p w14:paraId="42E1DE8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(`departamento_secretaria_idsecretaria`)</w:t>
      </w:r>
    </w:p>
    <w:p w14:paraId="6E239F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7B2F6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7B360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7863D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3E9181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04F1C8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605400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`sspmi`.`telefone`</w:t>
      </w:r>
    </w:p>
    <w:p w14:paraId="32762B2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A6346F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`sspmi`.`telefone` (</w:t>
      </w:r>
    </w:p>
    <w:p w14:paraId="4DA782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`idtelefone` INT NOT NULL AUTO_INCREMENT,</w:t>
      </w:r>
    </w:p>
    <w:p w14:paraId="2E5298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`whatsApp` CHAR(1) NOT NULL DEFAULT 'N',</w:t>
      </w:r>
    </w:p>
    <w:p w14:paraId="31B3CA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`numero` VARCHAR(11) NULL,</w:t>
      </w:r>
    </w:p>
    <w:p w14:paraId="596099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(`idtelefone`),</w:t>
      </w:r>
    </w:p>
    <w:p w14:paraId="69F2C1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`idtelefone_UNIQUE` (`idtelefone` ASC))</w:t>
      </w:r>
    </w:p>
    <w:p w14:paraId="2105A3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ENGINE = InnoDB;</w:t>
      </w:r>
    </w:p>
    <w:p w14:paraId="706D4E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C57211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59DFC6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8E99F7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`sspmi`.`cargo`</w:t>
      </w:r>
    </w:p>
    <w:p w14:paraId="759859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0B21E9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`sspmi`.`cargo` (</w:t>
      </w:r>
    </w:p>
    <w:p w14:paraId="7C4C89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`idcargo` INT NOT NULL AUTO_INCREMENT,</w:t>
      </w:r>
    </w:p>
    <w:p w14:paraId="1F36989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0C881F8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(`idcargo`),</w:t>
      </w:r>
    </w:p>
    <w:p w14:paraId="5D2EA65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`idcargo_UNIQUE` (`idcargo` ASC),</w:t>
      </w:r>
    </w:p>
    <w:p w14:paraId="61AFE35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33B27A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11F87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196CF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1A4EC4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F091F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`sspmi`.`usuario`</w:t>
      </w:r>
    </w:p>
    <w:p w14:paraId="6BF85B6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1D88F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`sspmi`.`usuario` (</w:t>
      </w:r>
    </w:p>
    <w:p w14:paraId="5C14B3E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`idusuario` INT NOT NULL AUTO_INCREMENT,</w:t>
      </w:r>
    </w:p>
    <w:p w14:paraId="2147A1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`nome` VARCHAR(100) NOT NULL,</w:t>
      </w:r>
    </w:p>
    <w:p w14:paraId="541353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`sobrenome` VARCHAR(200) NOT NULL,</w:t>
      </w:r>
    </w:p>
    <w:p w14:paraId="048972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`sexo` CHAR(1) NOT NULL,</w:t>
      </w:r>
    </w:p>
    <w:p w14:paraId="27FFC8B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`email` VARCHAR(100) NOT NULL,</w:t>
      </w:r>
    </w:p>
    <w:p w14:paraId="1AC48E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`imagem` VARCHAR(45) NOT NULL DEFAULT 'default.jpg',</w:t>
      </w:r>
    </w:p>
    <w:p w14:paraId="01AA9C5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`situacao` CHAR(1) NOT NULL DEFAULT 0,</w:t>
      </w:r>
    </w:p>
    <w:p w14:paraId="093BA0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NULL,</w:t>
      </w:r>
    </w:p>
    <w:p w14:paraId="4F9A55B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NULL,</w:t>
      </w:r>
    </w:p>
    <w:p w14:paraId="6ED7D46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NULL,</w:t>
      </w:r>
    </w:p>
    <w:p w14:paraId="68FBFF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NULL,</w:t>
      </w:r>
    </w:p>
    <w:p w14:paraId="268D94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2086D2D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NULL,</w:t>
      </w:r>
    </w:p>
    <w:p w14:paraId="6F540C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`cargo_idcargo` INT NOT NULL,</w:t>
      </w:r>
    </w:p>
    <w:p w14:paraId="065E34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PRIMARY KEY (`idusuario`, `secretaria_idsecretaria`, `cargo_idcargo`),</w:t>
      </w:r>
    </w:p>
    <w:p w14:paraId="671772F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`idusuario_UNIQUE` (`idusuario` ASC),</w:t>
      </w:r>
    </w:p>
    <w:p w14:paraId="09A153D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`email_UNIQUE` (`email` ASC),</w:t>
      </w:r>
    </w:p>
    <w:p w14:paraId="0D19C2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`fk_usuario_setor1_idx` (`setor_idsetor` ASC),</w:t>
      </w:r>
    </w:p>
    <w:p w14:paraId="3043FA2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`fk_usuario_coordenacao1_idx` (`coordenacao_idcoordenacao` ASC),</w:t>
      </w:r>
    </w:p>
    <w:p w14:paraId="3AE18DD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`fk_usuario_departamento1_idx` (`departamento_iddepartamento` ASC, `departamento_secretaria_idsecretaria` ASC),</w:t>
      </w:r>
    </w:p>
    <w:p w14:paraId="7A0BC7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`fk_usuario_secretaria1_idx` (`secretaria_idsecretaria` ASC),</w:t>
      </w:r>
    </w:p>
    <w:p w14:paraId="30F3408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`fk_usuario_telefone1_idx` (`telefone_idtelefone` ASC),</w:t>
      </w:r>
    </w:p>
    <w:p w14:paraId="7EFEEF2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`fk_usuario_cargo1_idx` (`cargo_idcargo` ASC),</w:t>
      </w:r>
    </w:p>
    <w:p w14:paraId="1528A3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`fk_usuario_setor1`</w:t>
      </w:r>
    </w:p>
    <w:p w14:paraId="531154C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5AEF00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1DF912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738974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110A09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`fk_usuario_coordenacao1`</w:t>
      </w:r>
    </w:p>
    <w:p w14:paraId="05EC947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6007B4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22B6B3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609CB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0CCB88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`fk_usuario_departamento1`</w:t>
      </w:r>
    </w:p>
    <w:p w14:paraId="58D0274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 , `departamento_secretaria_idsecretaria`)</w:t>
      </w:r>
    </w:p>
    <w:p w14:paraId="447EA7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 , `secretaria_idsecretaria`)</w:t>
      </w:r>
    </w:p>
    <w:p w14:paraId="49DA9D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2CB79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312FD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`fk_usuario_secretaria1`</w:t>
      </w:r>
    </w:p>
    <w:p w14:paraId="7A99D25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7A2782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58CB8D0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3EEB3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75B45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`fk_usuario_telefone1`</w:t>
      </w:r>
    </w:p>
    <w:p w14:paraId="137C3B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1FF8385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10975F5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A325E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ACTION,</w:t>
      </w:r>
    </w:p>
    <w:p w14:paraId="1955E9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`fk_usuario_cargo1`</w:t>
      </w:r>
    </w:p>
    <w:p w14:paraId="0FE80A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(`cargo_idcargo`)</w:t>
      </w:r>
    </w:p>
    <w:p w14:paraId="53F35A6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`sspmi`.`cargo` (`idcargo`)</w:t>
      </w:r>
    </w:p>
    <w:p w14:paraId="39DEF10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8D1D0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642AE82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D1993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93AE78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3D1728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5234CE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`sspmi`.`historico`</w:t>
      </w:r>
    </w:p>
    <w:p w14:paraId="264A2C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688214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`sspmi`.`historico` (</w:t>
      </w:r>
    </w:p>
    <w:p w14:paraId="2F704EC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`idhistorico` INT NOT NULL AUTO_INCREMENT,</w:t>
      </w:r>
    </w:p>
    <w:p w14:paraId="028AB0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`pagina` VARCHAR(45) NOT NULL,</w:t>
      </w:r>
    </w:p>
    <w:p w14:paraId="1D9211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`acao` VARCHAR(45) NOT NULL,</w:t>
      </w:r>
    </w:p>
    <w:p w14:paraId="07BB654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`campo` VARCHAR(100) NOT NULL,</w:t>
      </w:r>
    </w:p>
    <w:p w14:paraId="3B29DF3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`valorAtual` VARCHAR(100) NOT NULL,</w:t>
      </w:r>
    </w:p>
    <w:p w14:paraId="5065FD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`valorAnterior` VARCHAR(100) NOT NULL,</w:t>
      </w:r>
    </w:p>
    <w:p w14:paraId="73C2B45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`dataHora` TIMESTAMP NOT NULL,</w:t>
      </w:r>
    </w:p>
    <w:p w14:paraId="0F8E22B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`ip` VARCHAR(12) NOT NULL,</w:t>
      </w:r>
    </w:p>
    <w:p w14:paraId="5AD577C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`navegador` VARCHAR(100) NOT NULL,</w:t>
      </w:r>
    </w:p>
    <w:p w14:paraId="4A5FFB5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`usuario_idusuario` INT NOT NULL,</w:t>
      </w:r>
    </w:p>
    <w:p w14:paraId="5F39CC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`usuario_secretaria_idsecretaria` INT NOT NULL,</w:t>
      </w:r>
    </w:p>
    <w:p w14:paraId="47546A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(`idhistorico`, `usuario_idusuario`, `usuario_secretaria_idsecretaria`),</w:t>
      </w:r>
    </w:p>
    <w:p w14:paraId="0C8C612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`idhistorico_UNIQUE` (`idhistorico` ASC),</w:t>
      </w:r>
    </w:p>
    <w:p w14:paraId="007829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1CD26CE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`fk_historico_usuario1`</w:t>
      </w:r>
    </w:p>
    <w:p w14:paraId="4FA9147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(`usuario_idusuario` , `usuario_secretaria_idsecretaria`)</w:t>
      </w:r>
    </w:p>
    <w:p w14:paraId="2483EFB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`sspmi`.`usuario` (`idusuario` , `secretaria_idsecretaria`)</w:t>
      </w:r>
    </w:p>
    <w:p w14:paraId="748F27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2E0B2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7125839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7366A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DB131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1C33F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A5A995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`sspmi`.`telefone_has_secretaria`</w:t>
      </w:r>
    </w:p>
    <w:p w14:paraId="20B9F7E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968031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`sspmi`.`telefone_has_secretaria` (</w:t>
      </w:r>
    </w:p>
    <w:p w14:paraId="464BE0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67EC8EB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792C886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`secretaria_idsecretaria`),</w:t>
      </w:r>
    </w:p>
    <w:p w14:paraId="3C7ABE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`fk_telefone_has_secretaria_secretaria1_idx` (`secretaria_idsecretaria` ASC),</w:t>
      </w:r>
    </w:p>
    <w:p w14:paraId="4BE7322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`fk_telefone_has_secretaria_telefone1_idx` (`telefone_idtelefone` ASC),</w:t>
      </w:r>
    </w:p>
    <w:p w14:paraId="7F7D1AD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`fk_telefone_has_secretaria_telefone1`</w:t>
      </w:r>
    </w:p>
    <w:p w14:paraId="7D7B04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7359C94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68C065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4DCAF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13BC3B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`fk_telefone_has_secretaria_secretaria1`</w:t>
      </w:r>
    </w:p>
    <w:p w14:paraId="5CD0871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46DC6DD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116F29E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0A63C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46C21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35459E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6093F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BCB14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8DC2FB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`sspmi`.`telefone_has_departamento`</w:t>
      </w:r>
    </w:p>
    <w:p w14:paraId="621FFC5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02157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`sspmi`.`telefone_has_departamento` (</w:t>
      </w:r>
    </w:p>
    <w:p w14:paraId="1A154A5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3DD1C36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3342E9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2915C18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`departamento_iddepartamento`, `departamento_secretaria_idsecretaria`),</w:t>
      </w:r>
    </w:p>
    <w:p w14:paraId="42AF39D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`fk_telefone_has_departamento_departamento1_idx` (`departamento_iddepartamento` ASC, `departamento_secretaria_idsecretaria` ASC),</w:t>
      </w:r>
    </w:p>
    <w:p w14:paraId="574B55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INDEX `fk_telefone_has_departamento_telefone1_idx` (`telefone_idtelefone` ASC),</w:t>
      </w:r>
    </w:p>
    <w:p w14:paraId="000ECE2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`fk_telefone_has_departamento_telefone1`</w:t>
      </w:r>
    </w:p>
    <w:p w14:paraId="53067F5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3B50CF2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2628E84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A630F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567032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`fk_telefone_has_departamento_departamento1`</w:t>
      </w:r>
    </w:p>
    <w:p w14:paraId="2BF042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 , `departamento_secretaria_idsecretaria`)</w:t>
      </w:r>
    </w:p>
    <w:p w14:paraId="3B28EC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 , `secretaria_idsecretaria`)</w:t>
      </w:r>
    </w:p>
    <w:p w14:paraId="2BF4B8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6491BD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1DBEBE8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99F572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0DFF3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A9017E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4F2006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`sspmi`.`telefone_has_coordenacao`</w:t>
      </w:r>
    </w:p>
    <w:p w14:paraId="7305BF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E8C289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`sspmi`.`telefone_has_coordenacao` (</w:t>
      </w:r>
    </w:p>
    <w:p w14:paraId="21FEB5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4373848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41B088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NOT NULL,</w:t>
      </w:r>
    </w:p>
    <w:p w14:paraId="2C6DFB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`coordenacao_idcoordenacao`, `coordenacao_departamento_iddepartamento`),</w:t>
      </w:r>
    </w:p>
    <w:p w14:paraId="125C62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`fk_telefone_has_coordenacao_coordenacao1_idx` (`coordenacao_idcoordenacao` ASC, `coordenacao_departamento_iddepartamento` ASC),</w:t>
      </w:r>
    </w:p>
    <w:p w14:paraId="7D31311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`fk_telefone_has_coordenacao_telefone1_idx` (`telefone_idtelefone` ASC),</w:t>
      </w:r>
    </w:p>
    <w:p w14:paraId="63365B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`fk_telefone_has_coordenacao_telefone1`</w:t>
      </w:r>
    </w:p>
    <w:p w14:paraId="3756F91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1E9DED1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2B9CBAF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6BD26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18123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`fk_telefone_has_coordenacao_coordenacao1`</w:t>
      </w:r>
    </w:p>
    <w:p w14:paraId="223D78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2B53A42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42CD90D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33B2B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ACTION)</w:t>
      </w:r>
    </w:p>
    <w:p w14:paraId="6FF5373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D54243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FFDB6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33D34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E0AC2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`sspmi`.`telefone_has_setor`</w:t>
      </w:r>
    </w:p>
    <w:p w14:paraId="6DD9A7F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20D13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`sspmi`.`telefone_has_setor` (</w:t>
      </w:r>
    </w:p>
    <w:p w14:paraId="5AA1E5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0FF0DC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265422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`setor_coordenacao_idcoordenacao` INT NOT NULL,</w:t>
      </w:r>
    </w:p>
    <w:p w14:paraId="04B8B9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`setor_idsetor`, `setor_coordenacao_idcoordenacao`),</w:t>
      </w:r>
    </w:p>
    <w:p w14:paraId="3DB1A63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`fk_telefone_has_setor_setor1_idx` (`setor_idsetor` ASC, `setor_coordenacao_idcoordenacao` ASC),</w:t>
      </w:r>
    </w:p>
    <w:p w14:paraId="63434F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`fk_telefone_has_setor_telefone1_idx` (`telefone_idtelefone` ASC),</w:t>
      </w:r>
    </w:p>
    <w:p w14:paraId="284308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`fk_telefone_has_setor_telefone1`</w:t>
      </w:r>
    </w:p>
    <w:p w14:paraId="2E9B022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0BAF30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ADD879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FA68D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3A1BA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`fk_telefone_has_setor_setor1`</w:t>
      </w:r>
    </w:p>
    <w:p w14:paraId="5E8B751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271829B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6505C91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A016A1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135037F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780EF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86669B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BF3B0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SQL_MODE=@OLD_SQL_MODE;</w:t>
      </w:r>
    </w:p>
    <w:p w14:paraId="1ED5A8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FOREIGN_KEY_CHECKS=@OLD_FOREIGN_KEY_CHECKS;</w:t>
      </w:r>
    </w:p>
    <w:p w14:paraId="65C30C23" w14:textId="05AF9931" w:rsidR="00C237CA" w:rsidRDefault="00282925" w:rsidP="00282925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i/>
          <w:iCs/>
          <w:caps/>
          <w:color w:val="555A3C" w:themeColor="accent3" w:themeShade="80"/>
        </w:rPr>
      </w:pPr>
      <w:r w:rsidRPr="00282925">
        <w:rPr>
          <w:sz w:val="14"/>
          <w:szCs w:val="14"/>
        </w:rPr>
        <w:t>SET UNIQUE_CHECKS=@OLD_UNIQUE_CHECKS;</w:t>
      </w:r>
      <w:r w:rsidR="00C237CA">
        <w:rPr>
          <w:i/>
          <w:iCs/>
        </w:rPr>
        <w:br w:type="page"/>
      </w:r>
    </w:p>
    <w:p w14:paraId="0A0F9688" w14:textId="04D7CC3E" w:rsidR="00C237CA" w:rsidRDefault="00C237CA">
      <w:pPr>
        <w:pStyle w:val="Ttulo3"/>
      </w:pPr>
      <w:r w:rsidRPr="00C237CA">
        <w:rPr>
          <w:i/>
          <w:iCs/>
        </w:rPr>
        <w:lastRenderedPageBreak/>
        <w:t>SCRIPT</w:t>
      </w:r>
      <w:r>
        <w:t xml:space="preserve"> VERSÃO 5.1</w:t>
      </w:r>
    </w:p>
    <w:p w14:paraId="221012A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Script generated by MySQL Workbench</w:t>
      </w:r>
    </w:p>
    <w:p w14:paraId="5DA959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Wed Apr 24 09:01:18 2024</w:t>
      </w:r>
    </w:p>
    <w:p w14:paraId="44E232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Model: New Model    Version: 1.0</w:t>
      </w:r>
    </w:p>
    <w:p w14:paraId="34A879F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Workbench Forward Engineering</w:t>
      </w:r>
    </w:p>
    <w:p w14:paraId="3E5AE75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06AF2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@OLD_UNIQUE_CHECKS=@@UNIQUE_CHECKS, UNIQUE_CHECKS=0;</w:t>
      </w:r>
    </w:p>
    <w:p w14:paraId="61EC44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@OLD_FOREIGN_KEY_CHECKS=@@FOREIGN_KEY_CHECKS, FOREIGN_KEY_CHECKS=0;</w:t>
      </w:r>
    </w:p>
    <w:p w14:paraId="4014FB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00132A9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A56BA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C4B13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173E398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932932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44399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060EF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41D63D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307BF5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SCHEMA IF NOT EXISTS `sspmi` DEFAULT CHARACTER SET utf8 ;</w:t>
      </w:r>
    </w:p>
    <w:p w14:paraId="6B43D1E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USE `sspmi` ;</w:t>
      </w:r>
    </w:p>
    <w:p w14:paraId="23D97E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9CAD27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4F960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`sspmi`.`secretaria`</w:t>
      </w:r>
    </w:p>
    <w:p w14:paraId="0DF3E6E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0ECCD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`sspmi`.`secretaria` (</w:t>
      </w:r>
    </w:p>
    <w:p w14:paraId="778A309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`idsecretaria` INT NOT NULL AUTO_INCREMENT,</w:t>
      </w:r>
    </w:p>
    <w:p w14:paraId="0B7606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49DA2A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51A8CF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(`idsecretaria`),</w:t>
      </w:r>
    </w:p>
    <w:p w14:paraId="54367A9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`idsecretaria_UNIQUE` (`idsecretaria` ASC))</w:t>
      </w:r>
    </w:p>
    <w:p w14:paraId="490B145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918C4C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642828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09551C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B6EFAA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-- Table `sspmi`.`departamento`</w:t>
      </w:r>
    </w:p>
    <w:p w14:paraId="3B9213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E09091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`sspmi`.`departamento` (</w:t>
      </w:r>
    </w:p>
    <w:p w14:paraId="6BADC6B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`iddepartamento` INT NOT NULL AUTO_INCREMENT,</w:t>
      </w:r>
    </w:p>
    <w:p w14:paraId="04AE1A5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635B2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750DE7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317589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(`iddepartamento`, `secretaria_idsecretaria`),</w:t>
      </w:r>
    </w:p>
    <w:p w14:paraId="052C12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`iddepartamento_UNIQUE` (`iddepartamento` ASC),</w:t>
      </w:r>
    </w:p>
    <w:p w14:paraId="06D7AE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`fk_departamento_secretaria1_idx` (`secretaria_idsecretaria` ASC),</w:t>
      </w:r>
    </w:p>
    <w:p w14:paraId="1B5ECB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`fk_departamento_secretaria1`</w:t>
      </w:r>
    </w:p>
    <w:p w14:paraId="1EA7906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1D5C27A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7368D4E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7BD83F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C7C0B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DC74C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1D04B3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EE3155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8B75F1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`sspmi`.`coordenacao`</w:t>
      </w:r>
    </w:p>
    <w:p w14:paraId="0DC7B8B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20629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`sspmi`.`coordenacao` (</w:t>
      </w:r>
    </w:p>
    <w:p w14:paraId="01780DF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`idcoordenacao` INT NOT NULL AUTO_INCREMENT,</w:t>
      </w:r>
    </w:p>
    <w:p w14:paraId="75BB5A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F9531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09A521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1F1541C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(`idcoordenacao`, `departamento_secretaria_idsecretaria`),</w:t>
      </w:r>
    </w:p>
    <w:p w14:paraId="0D8812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`idcoordenacao_UNIQUE` (`idcoordenacao` ASC),</w:t>
      </w:r>
    </w:p>
    <w:p w14:paraId="383F86F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`fk_coordenacao_departamento1_idx` (`departamento_secretaria_idsecretaria` ASC),</w:t>
      </w:r>
    </w:p>
    <w:p w14:paraId="7828F7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`fk_coordenacao_departamento1`</w:t>
      </w:r>
    </w:p>
    <w:p w14:paraId="56B1F1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(`departamento_secretaria_idsecretaria`)</w:t>
      </w:r>
    </w:p>
    <w:p w14:paraId="0377685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(`secretaria_idsecretaria`)</w:t>
      </w:r>
    </w:p>
    <w:p w14:paraId="16EA95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06A4C7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ACTION)</w:t>
      </w:r>
    </w:p>
    <w:p w14:paraId="490579D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722098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78B482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55CC6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33738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`sspmi`.`setor`</w:t>
      </w:r>
    </w:p>
    <w:p w14:paraId="6875A16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3BCCD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`sspmi`.`setor` (</w:t>
      </w:r>
    </w:p>
    <w:p w14:paraId="7D2730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`idsetor` INT NOT NULL AUTO_INCREMENT,</w:t>
      </w:r>
    </w:p>
    <w:p w14:paraId="638B15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9C7DA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33053EA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NULL,</w:t>
      </w:r>
    </w:p>
    <w:p w14:paraId="6B405D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`coordenacao_departamento_secretaria_idsecretaria` INT NULL,</w:t>
      </w:r>
    </w:p>
    <w:p w14:paraId="1F4C64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(`idsetor`),</w:t>
      </w:r>
    </w:p>
    <w:p w14:paraId="50B691C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`idsetor_UNIQUE` (`idsetor` ASC),</w:t>
      </w:r>
    </w:p>
    <w:p w14:paraId="07035EC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2756D5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`fk_setor_coordenacao1`</w:t>
      </w:r>
    </w:p>
    <w:p w14:paraId="4942A85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(`coordenacao_departamento_secretaria_idsecretaria`)</w:t>
      </w:r>
    </w:p>
    <w:p w14:paraId="1D42087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(`departamento_secretaria_idsecretaria`)</w:t>
      </w:r>
    </w:p>
    <w:p w14:paraId="094BDA2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DFC0B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950A8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764FA46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863D5A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907F2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0DEF2F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`sspmi`.`telefone`</w:t>
      </w:r>
    </w:p>
    <w:p w14:paraId="241C81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4ADFC3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`sspmi`.`telefone` (</w:t>
      </w:r>
    </w:p>
    <w:p w14:paraId="51B154B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`idtelefone` INT NOT NULL AUTO_INCREMENT,</w:t>
      </w:r>
    </w:p>
    <w:p w14:paraId="1B0B09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`whatsApp` CHAR(1) NOT NULL DEFAULT 'N',</w:t>
      </w:r>
    </w:p>
    <w:p w14:paraId="117C4A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`numero` VARCHAR(11) NULL,</w:t>
      </w:r>
    </w:p>
    <w:p w14:paraId="6833127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(`idtelefone`),</w:t>
      </w:r>
    </w:p>
    <w:p w14:paraId="0A5875B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`idtelefone_UNIQUE` (`idtelefone` ASC))</w:t>
      </w:r>
    </w:p>
    <w:p w14:paraId="7EA7B0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ENGINE = InnoDB;</w:t>
      </w:r>
    </w:p>
    <w:p w14:paraId="022E47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47BDD2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EDF7D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EE45CC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`sspmi`.`cargo`</w:t>
      </w:r>
    </w:p>
    <w:p w14:paraId="59C790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8058B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`sspmi`.`cargo` (</w:t>
      </w:r>
    </w:p>
    <w:p w14:paraId="67D2BF4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`idcargo` INT NOT NULL AUTO_INCREMENT,</w:t>
      </w:r>
    </w:p>
    <w:p w14:paraId="1AFFD5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3B4A5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(`idcargo`),</w:t>
      </w:r>
    </w:p>
    <w:p w14:paraId="2436BD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`idcargo_UNIQUE` (`idcargo` ASC),</w:t>
      </w:r>
    </w:p>
    <w:p w14:paraId="6315EC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5B1761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AF9AF5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7C831B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628DB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88068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`sspmi`.`usuario`</w:t>
      </w:r>
    </w:p>
    <w:p w14:paraId="013B51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BC16A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`sspmi`.`usuario` (</w:t>
      </w:r>
    </w:p>
    <w:p w14:paraId="261BAB5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`idusuario` INT NOT NULL AUTO_INCREMENT,</w:t>
      </w:r>
    </w:p>
    <w:p w14:paraId="0E88F7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`nome` VARCHAR(100) NOT NULL,</w:t>
      </w:r>
    </w:p>
    <w:p w14:paraId="3780747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`sobrenome` VARCHAR(200) NOT NULL,</w:t>
      </w:r>
    </w:p>
    <w:p w14:paraId="560196C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`sexo` CHAR(1) NOT NULL,</w:t>
      </w:r>
    </w:p>
    <w:p w14:paraId="1602596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`email` VARCHAR(100) NOT NULL,</w:t>
      </w:r>
    </w:p>
    <w:p w14:paraId="732CFA6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`imagem` VARCHAR(45) NOT NULL DEFAULT 'default.jpg',</w:t>
      </w:r>
    </w:p>
    <w:p w14:paraId="1F8FBC9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`situacao` CHAR(1) NOT NULL DEFAULT 0,</w:t>
      </w:r>
    </w:p>
    <w:p w14:paraId="68424E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NULL,</w:t>
      </w:r>
    </w:p>
    <w:p w14:paraId="52BF3C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NULL,</w:t>
      </w:r>
    </w:p>
    <w:p w14:paraId="0D78D87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NULL,</w:t>
      </w:r>
    </w:p>
    <w:p w14:paraId="701467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59C15A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NULL,</w:t>
      </w:r>
    </w:p>
    <w:p w14:paraId="69C05E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`cargo_idcargo` INT NOT NULL,</w:t>
      </w:r>
    </w:p>
    <w:p w14:paraId="13EEF7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(`idusuario`, `secretaria_idsecretaria`, `cargo_idcargo`),</w:t>
      </w:r>
    </w:p>
    <w:p w14:paraId="518BA5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UNIQUE INDEX `idusuario_UNIQUE` (`idusuario` ASC),</w:t>
      </w:r>
    </w:p>
    <w:p w14:paraId="755ACF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`email_UNIQUE` (`email` ASC),</w:t>
      </w:r>
    </w:p>
    <w:p w14:paraId="37DD848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`fk_usuario_setor1_idx` (`setor_idsetor` ASC),</w:t>
      </w:r>
    </w:p>
    <w:p w14:paraId="4830F0F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`fk_usuario_coordenacao1_idx` (`coordenacao_idcoordenacao` ASC),</w:t>
      </w:r>
    </w:p>
    <w:p w14:paraId="18987AF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`fk_usuario_departamento1_idx` (`departamento_iddepartamento` ASC),</w:t>
      </w:r>
    </w:p>
    <w:p w14:paraId="2CB108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`fk_usuario_secretaria1_idx` (`secretaria_idsecretaria` ASC),</w:t>
      </w:r>
    </w:p>
    <w:p w14:paraId="1EAB82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`fk_usuario_telefone1_idx` (`telefone_idtelefone` ASC),</w:t>
      </w:r>
    </w:p>
    <w:p w14:paraId="34B972A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`fk_usuario_cargo1_idx` (`cargo_idcargo` ASC),</w:t>
      </w:r>
    </w:p>
    <w:p w14:paraId="496FBBC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`fk_usuario_setor1`</w:t>
      </w:r>
    </w:p>
    <w:p w14:paraId="5E83454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6D050D3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75D96DD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158CA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66F668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`fk_usuario_coordenacao1`</w:t>
      </w:r>
    </w:p>
    <w:p w14:paraId="6ABD52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7C1157A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405C72E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5B06AC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BFCEE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`fk_usuario_departamento1`</w:t>
      </w:r>
    </w:p>
    <w:p w14:paraId="41572D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4885B2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4C19B6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16C662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698BEE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`fk_usuario_secretaria1`</w:t>
      </w:r>
    </w:p>
    <w:p w14:paraId="2CE0E66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4AF4F8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32ED5D7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726EB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B2B4E9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`fk_usuario_telefone1`</w:t>
      </w:r>
    </w:p>
    <w:p w14:paraId="1771F5E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09F387F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EB401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AB98F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BAFC0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CONSTRAINT `fk_usuario_cargo1`</w:t>
      </w:r>
    </w:p>
    <w:p w14:paraId="207ABAF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(`cargo_idcargo`)</w:t>
      </w:r>
    </w:p>
    <w:p w14:paraId="1F6446C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`sspmi`.`cargo` (`idcargo`)</w:t>
      </w:r>
    </w:p>
    <w:p w14:paraId="64FB924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227E67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6FC23FC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A164E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4D412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6D828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DA8C76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`sspmi`.`historico`</w:t>
      </w:r>
    </w:p>
    <w:p w14:paraId="5EF77A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72F4B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`sspmi`.`historico` (</w:t>
      </w:r>
    </w:p>
    <w:p w14:paraId="4C7870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`idhistorico` INT NOT NULL AUTO_INCREMENT,</w:t>
      </w:r>
    </w:p>
    <w:p w14:paraId="4377B0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`pagina` VARCHAR(45) NOT NULL,</w:t>
      </w:r>
    </w:p>
    <w:p w14:paraId="61C688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`acao` VARCHAR(45) NOT NULL,</w:t>
      </w:r>
    </w:p>
    <w:p w14:paraId="1881DD3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`campo` VARCHAR(100) NOT NULL,</w:t>
      </w:r>
    </w:p>
    <w:p w14:paraId="4910BDF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`valorAtual` VARCHAR(100) NOT NULL,</w:t>
      </w:r>
    </w:p>
    <w:p w14:paraId="225429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`valorAnterior` VARCHAR(100) NOT NULL,</w:t>
      </w:r>
    </w:p>
    <w:p w14:paraId="11BDC1D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`dataHora` TIMESTAMP NOT NULL,</w:t>
      </w:r>
    </w:p>
    <w:p w14:paraId="37C29B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`ip` VARCHAR(12) NOT NULL,</w:t>
      </w:r>
    </w:p>
    <w:p w14:paraId="3FDD8F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`navegador` VARCHAR(100) NOT NULL,</w:t>
      </w:r>
    </w:p>
    <w:p w14:paraId="31E2AC2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`usuario_idusuario` INT NOT NULL,</w:t>
      </w:r>
    </w:p>
    <w:p w14:paraId="5FF21C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`usuario_secretaria_idsecretaria` INT NOT NULL,</w:t>
      </w:r>
    </w:p>
    <w:p w14:paraId="66458C0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(`idhistorico`, `usuario_idusuario`, `usuario_secretaria_idsecretaria`),</w:t>
      </w:r>
    </w:p>
    <w:p w14:paraId="151A9F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`idhistorico_UNIQUE` (`idhistorico` ASC),</w:t>
      </w:r>
    </w:p>
    <w:p w14:paraId="395A1E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514381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`fk_historico_usuario1`</w:t>
      </w:r>
    </w:p>
    <w:p w14:paraId="25CFDD1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(`usuario_idusuario` , `usuario_secretaria_idsecretaria`)</w:t>
      </w:r>
    </w:p>
    <w:p w14:paraId="3260B3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`sspmi`.`usuario` (`idusuario` , `secretaria_idsecretaria`)</w:t>
      </w:r>
    </w:p>
    <w:p w14:paraId="42C517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E10AB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07D01D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6BC124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8154B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400B39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9F6B7B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`sspmi`.`telefone_has_secretaria`</w:t>
      </w:r>
    </w:p>
    <w:p w14:paraId="28F2DE1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83F06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`sspmi`.`telefone_has_secretaria` (</w:t>
      </w:r>
    </w:p>
    <w:p w14:paraId="74F4B6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6B01601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2ECF2E5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`secretaria_idsecretaria`),</w:t>
      </w:r>
    </w:p>
    <w:p w14:paraId="5D31821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`fk_telefone_has_secretaria_secretaria1_idx` (`secretaria_idsecretaria` ASC),</w:t>
      </w:r>
    </w:p>
    <w:p w14:paraId="4F57A46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`fk_telefone_has_secretaria_telefone1_idx` (`telefone_idtelefone` ASC),</w:t>
      </w:r>
    </w:p>
    <w:p w14:paraId="704C237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`fk_telefone_has_secretaria_telefone1`</w:t>
      </w:r>
    </w:p>
    <w:p w14:paraId="33FA8B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2DC8F7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11D130B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14774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D4131C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`fk_telefone_has_secretaria_secretaria1`</w:t>
      </w:r>
    </w:p>
    <w:p w14:paraId="591E64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7DF6BD0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7DBDF6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BAD3BE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FE05D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D7365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EFADB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8C998D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8FA58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`sspmi`.`telefone_has_departamento`</w:t>
      </w:r>
    </w:p>
    <w:p w14:paraId="172547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C3352F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`sspmi`.`telefone_has_departamento` (</w:t>
      </w:r>
    </w:p>
    <w:p w14:paraId="280259B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7D38C4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05C724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43C10EE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`departamento_iddepartamento`, `departamento_secretaria_idsecretaria`),</w:t>
      </w:r>
    </w:p>
    <w:p w14:paraId="606682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`fk_telefone_has_departamento_departamento1_idx` (`departamento_iddepartamento` ASC, `departamento_secretaria_idsecretaria` ASC),</w:t>
      </w:r>
    </w:p>
    <w:p w14:paraId="579F97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`fk_telefone_has_departamento_telefone1_idx` (`telefone_idtelefone` ASC),</w:t>
      </w:r>
    </w:p>
    <w:p w14:paraId="2076C56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CONSTRAINT `fk_telefone_has_departamento_telefone1`</w:t>
      </w:r>
    </w:p>
    <w:p w14:paraId="0780D60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749F351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1AC575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432B84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8D3A44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`fk_telefone_has_departamento_departamento1`</w:t>
      </w:r>
    </w:p>
    <w:p w14:paraId="7A520B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 , `departamento_secretaria_idsecretaria`)</w:t>
      </w:r>
    </w:p>
    <w:p w14:paraId="38954FD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 , `secretaria_idsecretaria`)</w:t>
      </w:r>
    </w:p>
    <w:p w14:paraId="5325E7F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040D34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1F668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508F7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41CE3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3499A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9BB044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`sspmi`.`telefone_has_coordenacao`</w:t>
      </w:r>
    </w:p>
    <w:p w14:paraId="56A068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2D1CF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`sspmi`.`telefone_has_coordenacao` (</w:t>
      </w:r>
    </w:p>
    <w:p w14:paraId="2613F41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668711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66BA601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NOT NULL,</w:t>
      </w:r>
    </w:p>
    <w:p w14:paraId="170424F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`coordenacao_idcoordenacao`, `coordenacao_departamento_iddepartamento`),</w:t>
      </w:r>
    </w:p>
    <w:p w14:paraId="150B322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`fk_telefone_has_coordenacao_coordenacao1_idx` (`coordenacao_idcoordenacao` ASC, `coordenacao_departamento_iddepartamento` ASC),</w:t>
      </w:r>
    </w:p>
    <w:p w14:paraId="699010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`fk_telefone_has_coordenacao_telefone1_idx` (`telefone_idtelefone` ASC),</w:t>
      </w:r>
    </w:p>
    <w:p w14:paraId="56CB904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`fk_telefone_has_coordenacao_telefone1`</w:t>
      </w:r>
    </w:p>
    <w:p w14:paraId="5A6A12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324A74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6D761A8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6E444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E2A502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`fk_telefone_has_coordenacao_coordenacao1`</w:t>
      </w:r>
    </w:p>
    <w:p w14:paraId="185286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310BE4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304FF9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7189A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5E48EA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ENGINE = InnoDB;</w:t>
      </w:r>
    </w:p>
    <w:p w14:paraId="3C429C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26A70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85F329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72396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`sspmi`.`telefone_has_setor`</w:t>
      </w:r>
    </w:p>
    <w:p w14:paraId="5B54848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46E1EC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`sspmi`.`telefone_has_setor` (</w:t>
      </w:r>
    </w:p>
    <w:p w14:paraId="1FA0181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5BC98CC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5E2AF81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`setor_coordenacao_idcoordenacao` INT NOT NULL,</w:t>
      </w:r>
    </w:p>
    <w:p w14:paraId="317BD0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`setor_idsetor`, `setor_coordenacao_idcoordenacao`),</w:t>
      </w:r>
    </w:p>
    <w:p w14:paraId="760682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`fk_telefone_has_setor_setor1_idx` (`setor_idsetor` ASC, `setor_coordenacao_idcoordenacao` ASC),</w:t>
      </w:r>
    </w:p>
    <w:p w14:paraId="72BE83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`fk_telefone_has_setor_telefone1_idx` (`telefone_idtelefone` ASC),</w:t>
      </w:r>
    </w:p>
    <w:p w14:paraId="11BC01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`fk_telefone_has_setor_telefone1`</w:t>
      </w:r>
    </w:p>
    <w:p w14:paraId="74A12A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65E90D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38CA0BC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A31E67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27627C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`fk_telefone_has_setor_setor1`</w:t>
      </w:r>
    </w:p>
    <w:p w14:paraId="084F39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6260BF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348C53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6794E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76B509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A2B92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48EC1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3A548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SQL_MODE=@OLD_SQL_MODE;</w:t>
      </w:r>
    </w:p>
    <w:p w14:paraId="36CF828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FOREIGN_KEY_CHECKS=@OLD_FOREIGN_KEY_CHECKS;</w:t>
      </w:r>
    </w:p>
    <w:p w14:paraId="64512A2F" w14:textId="51D033A3" w:rsidR="00C237CA" w:rsidRDefault="00282925" w:rsidP="00282925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i/>
          <w:iCs/>
          <w:caps/>
          <w:color w:val="555A3C" w:themeColor="accent3" w:themeShade="80"/>
        </w:rPr>
      </w:pPr>
      <w:r w:rsidRPr="00282925">
        <w:rPr>
          <w:sz w:val="14"/>
          <w:szCs w:val="14"/>
        </w:rPr>
        <w:t>SET UNIQUE_CHECKS=@OLD_UNIQUE_CHECKS;</w:t>
      </w:r>
      <w:r w:rsidR="00C237CA">
        <w:rPr>
          <w:i/>
          <w:iCs/>
        </w:rPr>
        <w:br w:type="page"/>
      </w:r>
    </w:p>
    <w:p w14:paraId="06B57B9A" w14:textId="7D709D58" w:rsidR="00C237CA" w:rsidRDefault="00C237CA">
      <w:pPr>
        <w:pStyle w:val="Ttulo3"/>
      </w:pPr>
      <w:r w:rsidRPr="00C237CA">
        <w:rPr>
          <w:i/>
          <w:iCs/>
        </w:rPr>
        <w:lastRenderedPageBreak/>
        <w:t>SCRIPT</w:t>
      </w:r>
      <w:r>
        <w:rPr>
          <w:i/>
          <w:iCs/>
        </w:rPr>
        <w:t xml:space="preserve"> </w:t>
      </w:r>
      <w:r>
        <w:t>VERSÃO 5.2</w:t>
      </w:r>
    </w:p>
    <w:p w14:paraId="1C8549A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Script generated by MySQL Workbench</w:t>
      </w:r>
    </w:p>
    <w:p w14:paraId="406652B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Wed Apr 24 10:12:57 2024</w:t>
      </w:r>
    </w:p>
    <w:p w14:paraId="308138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Model: New Model    Version: 1.0</w:t>
      </w:r>
    </w:p>
    <w:p w14:paraId="68536C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Workbench Forward Engineering</w:t>
      </w:r>
    </w:p>
    <w:p w14:paraId="6384EF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DE87DB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@OLD_UNIQUE_CHECKS=@@UNIQUE_CHECKS, UNIQUE_CHECKS=0;</w:t>
      </w:r>
    </w:p>
    <w:p w14:paraId="5B2C047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@OLD_FOREIGN_KEY_CHECKS=@@FOREIGN_KEY_CHECKS, FOREIGN_KEY_CHECKS=0;</w:t>
      </w:r>
    </w:p>
    <w:p w14:paraId="42B31B9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6C3781E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880087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2D0721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21B618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1E5238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E9046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FDF759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6AB0247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2748D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SCHEMA IF NOT EXISTS `sspmi` DEFAULT CHARACTER SET utf8 ;</w:t>
      </w:r>
    </w:p>
    <w:p w14:paraId="4C54FE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USE `sspmi` ;</w:t>
      </w:r>
    </w:p>
    <w:p w14:paraId="73B629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E58D49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0E1619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`sspmi`.`secretaria`</w:t>
      </w:r>
    </w:p>
    <w:p w14:paraId="01693C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D4BED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`sspmi`.`secretaria` (</w:t>
      </w:r>
    </w:p>
    <w:p w14:paraId="24E56B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`idsecretaria` INT NOT NULL AUTO_INCREMENT,</w:t>
      </w:r>
    </w:p>
    <w:p w14:paraId="1048D0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547F24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2CB0249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(`idsecretaria`),</w:t>
      </w:r>
    </w:p>
    <w:p w14:paraId="7C78CA2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`idsecretaria_UNIQUE` (`idsecretaria` ASC))</w:t>
      </w:r>
    </w:p>
    <w:p w14:paraId="40F16D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9086D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369D61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E4667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DEA4B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-- Table `sspmi`.`departamento`</w:t>
      </w:r>
    </w:p>
    <w:p w14:paraId="005F924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D7B24F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`sspmi`.`departamento` (</w:t>
      </w:r>
    </w:p>
    <w:p w14:paraId="28456D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`iddepartamento` INT NOT NULL AUTO_INCREMENT,</w:t>
      </w:r>
    </w:p>
    <w:p w14:paraId="0A93F18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8A59DC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34A213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48E1C15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(`iddepartamento`, `secretaria_idsecretaria`),</w:t>
      </w:r>
    </w:p>
    <w:p w14:paraId="17C2B9D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`iddepartamento_UNIQUE` (`iddepartamento` ASC),</w:t>
      </w:r>
    </w:p>
    <w:p w14:paraId="246120E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`fk_departamento_secretaria1_idx` (`secretaria_idsecretaria` ASC),</w:t>
      </w:r>
    </w:p>
    <w:p w14:paraId="3D386B6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`fk_departamento_secretaria1`</w:t>
      </w:r>
    </w:p>
    <w:p w14:paraId="387C2E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0F1D0C2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6868E4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B19A1E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416417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7DAA6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A34D48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7C92B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BA280F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`sspmi`.`coordenacao`</w:t>
      </w:r>
    </w:p>
    <w:p w14:paraId="643A324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7A706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`sspmi`.`coordenacao` (</w:t>
      </w:r>
    </w:p>
    <w:p w14:paraId="4DAFB9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`idcoordenacao` INT NOT NULL AUTO_INCREMENT,</w:t>
      </w:r>
    </w:p>
    <w:p w14:paraId="69740A4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3BA2D9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3874BD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718CF2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(`idcoordenacao`, `departamento_secretaria_idsecretaria`),</w:t>
      </w:r>
    </w:p>
    <w:p w14:paraId="47357AD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`idcoordenacao_UNIQUE` (`idcoordenacao` ASC),</w:t>
      </w:r>
    </w:p>
    <w:p w14:paraId="69B5F6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`fk_coordenacao_departamento1_idx` (`departamento_secretaria_idsecretaria` ASC),</w:t>
      </w:r>
    </w:p>
    <w:p w14:paraId="04B4C9E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`fk_coordenacao_departamento1`</w:t>
      </w:r>
    </w:p>
    <w:p w14:paraId="26B31F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(`departamento_secretaria_idsecretaria`)</w:t>
      </w:r>
    </w:p>
    <w:p w14:paraId="40DD967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(`secretaria_idsecretaria`)</w:t>
      </w:r>
    </w:p>
    <w:p w14:paraId="0FE2A11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449950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ACTION)</w:t>
      </w:r>
    </w:p>
    <w:p w14:paraId="15E688C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81926D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7F3A7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97179D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15BFE1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`sspmi`.`setor`</w:t>
      </w:r>
    </w:p>
    <w:p w14:paraId="413012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C4FDBC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`sspmi`.`setor` (</w:t>
      </w:r>
    </w:p>
    <w:p w14:paraId="4EAF81D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`idsetor` INT NOT NULL AUTO_INCREMENT,</w:t>
      </w:r>
    </w:p>
    <w:p w14:paraId="3E15DF0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8196D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32801C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NULL,</w:t>
      </w:r>
    </w:p>
    <w:p w14:paraId="77D4BFF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`coordenacao_departamento_secretaria_idsecretaria` INT NULL,</w:t>
      </w:r>
    </w:p>
    <w:p w14:paraId="37D63A8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(`idsetor`),</w:t>
      </w:r>
    </w:p>
    <w:p w14:paraId="3090435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`idsetor_UNIQUE` (`idsetor` ASC),</w:t>
      </w:r>
    </w:p>
    <w:p w14:paraId="2974CC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00DB1CC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`fk_setor_coordenacao1`</w:t>
      </w:r>
    </w:p>
    <w:p w14:paraId="70EB9B1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(`coordenacao_departamento_secretaria_idsecretaria`)</w:t>
      </w:r>
    </w:p>
    <w:p w14:paraId="19A8AB6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(`departamento_secretaria_idsecretaria`)</w:t>
      </w:r>
    </w:p>
    <w:p w14:paraId="76C5484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9733A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4A9E7C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52D932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0736BE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6FE645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85D248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`sspmi`.`telefone`</w:t>
      </w:r>
    </w:p>
    <w:p w14:paraId="184EC8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17DFD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`sspmi`.`telefone` (</w:t>
      </w:r>
    </w:p>
    <w:p w14:paraId="7970A26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`idtelefone` INT NOT NULL AUTO_INCREMENT,</w:t>
      </w:r>
    </w:p>
    <w:p w14:paraId="711244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`whatsApp` CHAR(1) NOT NULL DEFAULT 'N',</w:t>
      </w:r>
    </w:p>
    <w:p w14:paraId="64D1ED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`numero` VARCHAR(11) NULL,</w:t>
      </w:r>
    </w:p>
    <w:p w14:paraId="6494DB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(`idtelefone`),</w:t>
      </w:r>
    </w:p>
    <w:p w14:paraId="3DA36A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`idtelefone_UNIQUE` (`idtelefone` ASC))</w:t>
      </w:r>
    </w:p>
    <w:p w14:paraId="412EB5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ENGINE = InnoDB;</w:t>
      </w:r>
    </w:p>
    <w:p w14:paraId="37F76F1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A6E68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8A437B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EFAA7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`sspmi`.`cargo`</w:t>
      </w:r>
    </w:p>
    <w:p w14:paraId="70FF47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C7266E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`sspmi`.`cargo` (</w:t>
      </w:r>
    </w:p>
    <w:p w14:paraId="1BE2874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`idcargo` INT NOT NULL AUTO_INCREMENT,</w:t>
      </w:r>
    </w:p>
    <w:p w14:paraId="5C6BB2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AAE120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(`idcargo`),</w:t>
      </w:r>
    </w:p>
    <w:p w14:paraId="72F5AC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`idcargo_UNIQUE` (`idcargo` ASC),</w:t>
      </w:r>
    </w:p>
    <w:p w14:paraId="55E563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5C257B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50B9B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94BF0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15CD7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1C7A54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`sspmi`.`usuario`</w:t>
      </w:r>
    </w:p>
    <w:p w14:paraId="431C847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811945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`sspmi`.`usuario` (</w:t>
      </w:r>
    </w:p>
    <w:p w14:paraId="15752E7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`idusuario` INT NOT NULL AUTO_INCREMENT,</w:t>
      </w:r>
    </w:p>
    <w:p w14:paraId="4B84690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`nome` VARCHAR(100) NOT NULL,</w:t>
      </w:r>
    </w:p>
    <w:p w14:paraId="31BE8E5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`sobrenome` VARCHAR(200) NOT NULL,</w:t>
      </w:r>
    </w:p>
    <w:p w14:paraId="76681E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`sexo` CHAR(1) NOT NULL,</w:t>
      </w:r>
    </w:p>
    <w:p w14:paraId="135BDF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`email` VARCHAR(100) NOT NULL,</w:t>
      </w:r>
    </w:p>
    <w:p w14:paraId="46A1A7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`imagem` VARCHAR(45) NOT NULL DEFAULT 'default.jpg',</w:t>
      </w:r>
    </w:p>
    <w:p w14:paraId="429178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`situacao` CHAR(1) NOT NULL DEFAULT 0,</w:t>
      </w:r>
    </w:p>
    <w:p w14:paraId="61CBB9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NULL,</w:t>
      </w:r>
    </w:p>
    <w:p w14:paraId="5F88230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NULL,</w:t>
      </w:r>
    </w:p>
    <w:p w14:paraId="04B3EF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NULL,</w:t>
      </w:r>
    </w:p>
    <w:p w14:paraId="05F3F69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7B4702B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NULL,</w:t>
      </w:r>
    </w:p>
    <w:p w14:paraId="6E3F67B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`cargo_idcargo` INT NOT NULL,</w:t>
      </w:r>
    </w:p>
    <w:p w14:paraId="1179C3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(`idusuario`, `secretaria_idsecretaria`, `cargo_idcargo`),</w:t>
      </w:r>
    </w:p>
    <w:p w14:paraId="073C83C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UNIQUE INDEX `idusuario_UNIQUE` (`idusuario` ASC),</w:t>
      </w:r>
    </w:p>
    <w:p w14:paraId="3798D3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`email_UNIQUE` (`email` ASC),</w:t>
      </w:r>
    </w:p>
    <w:p w14:paraId="7D02E7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`fk_usuario_setor1_idx` (`setor_idsetor` ASC),</w:t>
      </w:r>
    </w:p>
    <w:p w14:paraId="7370177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`fk_usuario_coordenacao1_idx` (`coordenacao_idcoordenacao` ASC),</w:t>
      </w:r>
    </w:p>
    <w:p w14:paraId="2E4012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`fk_usuario_departamento1_idx` (`departamento_iddepartamento` ASC),</w:t>
      </w:r>
    </w:p>
    <w:p w14:paraId="6B1E510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`fk_usuario_secretaria1_idx` (`secretaria_idsecretaria` ASC),</w:t>
      </w:r>
    </w:p>
    <w:p w14:paraId="05189FB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`fk_usuario_telefone1_idx` (`telefone_idtelefone` ASC),</w:t>
      </w:r>
    </w:p>
    <w:p w14:paraId="1CB30AD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`fk_usuario_cargo1_idx` (`cargo_idcargo` ASC),</w:t>
      </w:r>
    </w:p>
    <w:p w14:paraId="1BB497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`fk_usuario_setor1`</w:t>
      </w:r>
    </w:p>
    <w:p w14:paraId="7A2AB39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533789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14A6E78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20D3F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14F84B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`fk_usuario_coordenacao1`</w:t>
      </w:r>
    </w:p>
    <w:p w14:paraId="52A3504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5E4B67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0DD113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8DB3A9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D6468C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`fk_usuario_departamento1`</w:t>
      </w:r>
    </w:p>
    <w:p w14:paraId="1013BE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608047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34470E7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5030E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155D6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`fk_usuario_secretaria1`</w:t>
      </w:r>
    </w:p>
    <w:p w14:paraId="5507C2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25C2CC1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3D1BA0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7DE11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D3F47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`fk_usuario_telefone1`</w:t>
      </w:r>
    </w:p>
    <w:p w14:paraId="0FB827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26CC19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7F0196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AE478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29FE4BB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CONSTRAINT `fk_usuario_cargo1`</w:t>
      </w:r>
    </w:p>
    <w:p w14:paraId="1BACA9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(`cargo_idcargo`)</w:t>
      </w:r>
    </w:p>
    <w:p w14:paraId="49F0F4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`sspmi`.`cargo` (`idcargo`)</w:t>
      </w:r>
    </w:p>
    <w:p w14:paraId="3BD0F1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9DABCF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79127B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6ADE1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79F07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AF4CB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25A08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`sspmi`.`historico`</w:t>
      </w:r>
    </w:p>
    <w:p w14:paraId="4A8C2BD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E79C3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`sspmi`.`historico` (</w:t>
      </w:r>
    </w:p>
    <w:p w14:paraId="20509F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`idhistorico` INT NOT NULL AUTO_INCREMENT,</w:t>
      </w:r>
    </w:p>
    <w:p w14:paraId="4FFBBF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`pagina` VARCHAR(45) NOT NULL,</w:t>
      </w:r>
    </w:p>
    <w:p w14:paraId="07EAFD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`acao` VARCHAR(45) NOT NULL,</w:t>
      </w:r>
    </w:p>
    <w:p w14:paraId="5D13C51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`campo` VARCHAR(100) NOT NULL,</w:t>
      </w:r>
    </w:p>
    <w:p w14:paraId="5A7C25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`valorAtual` VARCHAR(100) NOT NULL,</w:t>
      </w:r>
    </w:p>
    <w:p w14:paraId="67C4B5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`valorAnterior` VARCHAR(100) NOT NULL,</w:t>
      </w:r>
    </w:p>
    <w:p w14:paraId="006BF8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`dataHora` TIMESTAMP NOT NULL,</w:t>
      </w:r>
    </w:p>
    <w:p w14:paraId="492FFD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`ip` VARCHAR(12) NOT NULL,</w:t>
      </w:r>
    </w:p>
    <w:p w14:paraId="511962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`navegador` VARCHAR(100) NOT NULL,</w:t>
      </w:r>
    </w:p>
    <w:p w14:paraId="55E7F7B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`usuario_idusuario` INT NOT NULL,</w:t>
      </w:r>
    </w:p>
    <w:p w14:paraId="3F1654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`usuario_secretaria_idsecretaria` INT NOT NULL,</w:t>
      </w:r>
    </w:p>
    <w:p w14:paraId="56B022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(`idhistorico`, `usuario_idusuario`, `usuario_secretaria_idsecretaria`),</w:t>
      </w:r>
    </w:p>
    <w:p w14:paraId="3E3974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`idhistorico_UNIQUE` (`idhistorico` ASC),</w:t>
      </w:r>
    </w:p>
    <w:p w14:paraId="3D3B3E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24CEB1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`fk_historico_usuario1`</w:t>
      </w:r>
    </w:p>
    <w:p w14:paraId="286931D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(`usuario_idusuario` , `usuario_secretaria_idsecretaria`)</w:t>
      </w:r>
    </w:p>
    <w:p w14:paraId="66AA64C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`sspmi`.`usuario` (`idusuario` , `secretaria_idsecretaria`)</w:t>
      </w:r>
    </w:p>
    <w:p w14:paraId="31E8949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29A03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989307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F15394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C43D9F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20D01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8088DE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`sspmi`.`telefone_has_secretaria`</w:t>
      </w:r>
    </w:p>
    <w:p w14:paraId="1B395D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2C669E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`sspmi`.`telefone_has_secretaria` (</w:t>
      </w:r>
    </w:p>
    <w:p w14:paraId="10DA671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25B0B2F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06CEC2F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`secretaria_idsecretaria`),</w:t>
      </w:r>
    </w:p>
    <w:p w14:paraId="451B37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`fk_telefone_has_secretaria_secretaria1_idx` (`secretaria_idsecretaria` ASC),</w:t>
      </w:r>
    </w:p>
    <w:p w14:paraId="401FCB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`fk_telefone_has_secretaria_telefone1_idx` (`telefone_idtelefone` ASC),</w:t>
      </w:r>
    </w:p>
    <w:p w14:paraId="1EDA62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`fk_telefone_has_secretaria_telefone1`</w:t>
      </w:r>
    </w:p>
    <w:p w14:paraId="3AF7DE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521FEF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2E461FF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34602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FD70CE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`fk_telefone_has_secretaria_secretaria1`</w:t>
      </w:r>
    </w:p>
    <w:p w14:paraId="38179BF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7CC731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00C646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17A0C4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23507E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77D42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B7F0F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47B6D7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E2457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`sspmi`.`telefone_has_departamento`</w:t>
      </w:r>
    </w:p>
    <w:p w14:paraId="7336580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6DCC9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`sspmi`.`telefone_has_departamento` (</w:t>
      </w:r>
    </w:p>
    <w:p w14:paraId="5F1FD20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62C9B7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6F7F68D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`departamento_iddepartamento`),</w:t>
      </w:r>
    </w:p>
    <w:p w14:paraId="05E7315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`fk_telefone_has_departamento_departamento1_idx` (`departamento_iddepartamento` ASC),</w:t>
      </w:r>
    </w:p>
    <w:p w14:paraId="115CBA0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`fk_telefone_has_departamento_telefone1_idx` (`telefone_idtelefone` ASC),</w:t>
      </w:r>
    </w:p>
    <w:p w14:paraId="2D59C68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`fk_telefone_has_departamento_telefone1`</w:t>
      </w:r>
    </w:p>
    <w:p w14:paraId="6822326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FOREIGN KEY (`telefone_idtelefone`)</w:t>
      </w:r>
    </w:p>
    <w:p w14:paraId="02F3D7C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FA9E8F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45C7A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AD70E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`fk_telefone_has_departamento_departamento1`</w:t>
      </w:r>
    </w:p>
    <w:p w14:paraId="6746C3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20BBCE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5FF497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562A6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74A08E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E8FDC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01826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991B8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6559E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`sspmi`.`telefone_has_coordenacao`</w:t>
      </w:r>
    </w:p>
    <w:p w14:paraId="3DAABD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A2BD0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`sspmi`.`telefone_has_coordenacao` (</w:t>
      </w:r>
    </w:p>
    <w:p w14:paraId="5DE93B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5792CD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35EE43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`coordenacao_idcoordenacao`),</w:t>
      </w:r>
    </w:p>
    <w:p w14:paraId="10A38C9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`fk_telefone_has_coordenacao_coordenacao1_idx` (`coordenacao_idcoordenacao` ASC),</w:t>
      </w:r>
    </w:p>
    <w:p w14:paraId="6D56229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`fk_telefone_has_coordenacao_telefone1_idx` (`telefone_idtelefone` ASC),</w:t>
      </w:r>
    </w:p>
    <w:p w14:paraId="1C793C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`fk_telefone_has_coordenacao_telefone1`</w:t>
      </w:r>
    </w:p>
    <w:p w14:paraId="721089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7F6C54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79F9411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A4324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2CD20F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`fk_telefone_has_coordenacao_coordenacao1`</w:t>
      </w:r>
    </w:p>
    <w:p w14:paraId="119660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510E23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266B0D7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3F159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D142AC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9B8C43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04C623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D6102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DA1CC1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`sspmi`.`telefone_has_setor`</w:t>
      </w:r>
    </w:p>
    <w:p w14:paraId="431E735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23B3E8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`sspmi`.`telefone_has_setor` (</w:t>
      </w:r>
    </w:p>
    <w:p w14:paraId="35DB63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3C7DE7D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453392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`setor_idsetor`),</w:t>
      </w:r>
    </w:p>
    <w:p w14:paraId="669558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`fk_telefone_has_setor_setor1_idx` (`setor_idsetor` ASC),</w:t>
      </w:r>
    </w:p>
    <w:p w14:paraId="0A791B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`fk_telefone_has_setor_telefone1_idx` (`telefone_idtelefone` ASC),</w:t>
      </w:r>
    </w:p>
    <w:p w14:paraId="63289D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`fk_telefone_has_setor_telefone1`</w:t>
      </w:r>
    </w:p>
    <w:p w14:paraId="2823EBC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0518C58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225E812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E8E20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D73F6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`fk_telefone_has_setor_setor1`</w:t>
      </w:r>
    </w:p>
    <w:p w14:paraId="74D385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71BB6F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3EAD6F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E8DEF9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462CD4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0DCA8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C414A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FD997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9A150B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`sspmi`.`email`</w:t>
      </w:r>
    </w:p>
    <w:p w14:paraId="3CA159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4E56E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`sspmi`.`email` (</w:t>
      </w:r>
    </w:p>
    <w:p w14:paraId="40CB30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`idemail` INT NOT NULL AUTO_INCREMENT,</w:t>
      </w:r>
    </w:p>
    <w:p w14:paraId="4E185E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NULL,</w:t>
      </w:r>
    </w:p>
    <w:p w14:paraId="17DD11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(`idemail`),</w:t>
      </w:r>
    </w:p>
    <w:p w14:paraId="1700FA0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`idemail_UNIQUE` (`idemail` ASC),</w:t>
      </w:r>
    </w:p>
    <w:p w14:paraId="1B85CC5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76FD1CF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74D172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37D40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718B8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SQL_MODE=@OLD_SQL_MODE;</w:t>
      </w:r>
    </w:p>
    <w:p w14:paraId="1A7330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FOREIGN_KEY_CHECKS=@OLD_FOREIGN_KEY_CHECKS;</w:t>
      </w:r>
    </w:p>
    <w:p w14:paraId="0D36945F" w14:textId="500B22AE" w:rsidR="00C237CA" w:rsidRDefault="00282925" w:rsidP="00282925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555A3C" w:themeColor="accent3" w:themeShade="80"/>
        </w:rPr>
      </w:pPr>
      <w:r w:rsidRPr="00282925">
        <w:rPr>
          <w:sz w:val="14"/>
          <w:szCs w:val="14"/>
        </w:rPr>
        <w:t>SET UNIQUE_CHECKS=@OLD_UNIQUE_CHECKS;</w:t>
      </w:r>
      <w:r w:rsidR="00C237CA">
        <w:br w:type="page"/>
      </w:r>
    </w:p>
    <w:p w14:paraId="21263C11" w14:textId="308F4B74" w:rsidR="00C237CA" w:rsidRDefault="00C237CA">
      <w:pPr>
        <w:pStyle w:val="Ttulo3"/>
      </w:pPr>
      <w:r>
        <w:rPr>
          <w:i/>
          <w:iCs/>
        </w:rPr>
        <w:lastRenderedPageBreak/>
        <w:t xml:space="preserve">SCRIPT </w:t>
      </w:r>
      <w:r>
        <w:t>VERSÃO 5.3</w:t>
      </w:r>
    </w:p>
    <w:p w14:paraId="7CFD25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Script generated by MySQL Workbench</w:t>
      </w:r>
    </w:p>
    <w:p w14:paraId="168159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Thu Apr 25 09:32:29 2024</w:t>
      </w:r>
    </w:p>
    <w:p w14:paraId="7B4BBE5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Model: New Model    Version: 1.0</w:t>
      </w:r>
    </w:p>
    <w:p w14:paraId="23D28B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Workbench Forward Engineering</w:t>
      </w:r>
    </w:p>
    <w:p w14:paraId="5F44D41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E8986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@OLD_UNIQUE_CHECKS=@@UNIQUE_CHECKS, UNIQUE_CHECKS=0;</w:t>
      </w:r>
    </w:p>
    <w:p w14:paraId="2D0021D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@OLD_FOREIGN_KEY_CHECKS=@@FOREIGN_KEY_CHECKS, FOREIGN_KEY_CHECKS=0;</w:t>
      </w:r>
    </w:p>
    <w:p w14:paraId="791E24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14737FD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DFCEC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B103C7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18ED04C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7DD85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857BB0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8AF87A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50F34E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11B7A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SCHEMA IF NOT EXISTS `sspmi` DEFAULT CHARACTER SET utf8 ;</w:t>
      </w:r>
    </w:p>
    <w:p w14:paraId="363F48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USE `sspmi` ;</w:t>
      </w:r>
    </w:p>
    <w:p w14:paraId="34DC5C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4D73B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0052E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`sspmi`.`secretaria`</w:t>
      </w:r>
    </w:p>
    <w:p w14:paraId="71CCE4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C6728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`sspmi`.`secretaria` (</w:t>
      </w:r>
    </w:p>
    <w:p w14:paraId="7C79E4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`idsecretaria` INT NOT NULL AUTO_INCREMENT,</w:t>
      </w:r>
    </w:p>
    <w:p w14:paraId="6B46B76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12F612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05261D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(`idsecretaria`),</w:t>
      </w:r>
    </w:p>
    <w:p w14:paraId="2233725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`idsecretaria_UNIQUE` (`idsecretaria` ASC))</w:t>
      </w:r>
    </w:p>
    <w:p w14:paraId="2AB6A90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C7E82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C4FFBC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37AA69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35673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-- Table `sspmi`.`departamento`</w:t>
      </w:r>
    </w:p>
    <w:p w14:paraId="76A0BF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FD4752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`sspmi`.`departamento` (</w:t>
      </w:r>
    </w:p>
    <w:p w14:paraId="649E25D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`iddepartamento` INT NOT NULL AUTO_INCREMENT,</w:t>
      </w:r>
    </w:p>
    <w:p w14:paraId="221F75F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BFC4C2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090372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6444DB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(`iddepartamento`, `secretaria_idsecretaria`),</w:t>
      </w:r>
    </w:p>
    <w:p w14:paraId="40B4DDE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`iddepartamento_UNIQUE` (`iddepartamento` ASC),</w:t>
      </w:r>
    </w:p>
    <w:p w14:paraId="75B278A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`fk_departamento_secretaria1_idx` (`secretaria_idsecretaria` ASC),</w:t>
      </w:r>
    </w:p>
    <w:p w14:paraId="5ACAA6C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`fk_departamento_secretaria1`</w:t>
      </w:r>
    </w:p>
    <w:p w14:paraId="2B6D2EE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16AC60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6E113E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69B3D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C8076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7447C9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96D824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92CBA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3EAB5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`sspmi`.`coordenacao`</w:t>
      </w:r>
    </w:p>
    <w:p w14:paraId="1E40F60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D2BCC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`sspmi`.`coordenacao` (</w:t>
      </w:r>
    </w:p>
    <w:p w14:paraId="5463698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`idcoordenacao` INT NOT NULL AUTO_INCREMENT,</w:t>
      </w:r>
    </w:p>
    <w:p w14:paraId="04D3A6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46A743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19C83A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3174AE2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(`idcoordenacao`, `departamento_secretaria_idsecretaria`),</w:t>
      </w:r>
    </w:p>
    <w:p w14:paraId="644AAF6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`idcoordenacao_UNIQUE` (`idcoordenacao` ASC),</w:t>
      </w:r>
    </w:p>
    <w:p w14:paraId="20376E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`fk_coordenacao_departamento1_idx` (`departamento_secretaria_idsecretaria` ASC),</w:t>
      </w:r>
    </w:p>
    <w:p w14:paraId="098DDF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`fk_coordenacao_departamento1`</w:t>
      </w:r>
    </w:p>
    <w:p w14:paraId="22C3FF3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(`departamento_secretaria_idsecretaria`)</w:t>
      </w:r>
    </w:p>
    <w:p w14:paraId="54222F3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(`secretaria_idsecretaria`)</w:t>
      </w:r>
    </w:p>
    <w:p w14:paraId="3E7AAC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347AB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ACTION)</w:t>
      </w:r>
    </w:p>
    <w:p w14:paraId="6F8947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09A01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F4051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18EDF2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11454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`sspmi`.`setor`</w:t>
      </w:r>
    </w:p>
    <w:p w14:paraId="3402DBC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CB63F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`sspmi`.`setor` (</w:t>
      </w:r>
    </w:p>
    <w:p w14:paraId="26A851C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`idsetor` INT NOT NULL AUTO_INCREMENT,</w:t>
      </w:r>
    </w:p>
    <w:p w14:paraId="22563E9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1AC3E5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27E133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NULL,</w:t>
      </w:r>
    </w:p>
    <w:p w14:paraId="0590EE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`coordenacao_departamento_secretaria_idsecretaria` INT NULL,</w:t>
      </w:r>
    </w:p>
    <w:p w14:paraId="242025F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(`idsetor`),</w:t>
      </w:r>
    </w:p>
    <w:p w14:paraId="005CDE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`idsetor_UNIQUE` (`idsetor` ASC),</w:t>
      </w:r>
    </w:p>
    <w:p w14:paraId="05D869C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5A5F78B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`fk_setor_coordenacao1`</w:t>
      </w:r>
    </w:p>
    <w:p w14:paraId="1BA8241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(`coordenacao_departamento_secretaria_idsecretaria`)</w:t>
      </w:r>
    </w:p>
    <w:p w14:paraId="1C7D85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(`departamento_secretaria_idsecretaria`)</w:t>
      </w:r>
    </w:p>
    <w:p w14:paraId="166C2F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F78541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63FF0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E038D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963D7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63ED96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4282F8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`sspmi`.`telefone`</w:t>
      </w:r>
    </w:p>
    <w:p w14:paraId="24B3E4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43E8F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`sspmi`.`telefone` (</w:t>
      </w:r>
    </w:p>
    <w:p w14:paraId="0F24F66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`idtelefone` INT NOT NULL AUTO_INCREMENT,</w:t>
      </w:r>
    </w:p>
    <w:p w14:paraId="180CBB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`whatsApp` CHAR(1) NOT NULL DEFAULT 'N',</w:t>
      </w:r>
    </w:p>
    <w:p w14:paraId="3B7A97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`numero` VARCHAR(11) NULL,</w:t>
      </w:r>
    </w:p>
    <w:p w14:paraId="69220FF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(`idtelefone`),</w:t>
      </w:r>
    </w:p>
    <w:p w14:paraId="5ACC816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`idtelefone_UNIQUE` (`idtelefone` ASC))</w:t>
      </w:r>
    </w:p>
    <w:p w14:paraId="728C349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ENGINE = InnoDB;</w:t>
      </w:r>
    </w:p>
    <w:p w14:paraId="07CB44B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C18576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CDD0CD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7425D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`sspmi`.`cargo`</w:t>
      </w:r>
    </w:p>
    <w:p w14:paraId="48084B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13669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`sspmi`.`cargo` (</w:t>
      </w:r>
    </w:p>
    <w:p w14:paraId="1F88CE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`idcargo` INT NOT NULL AUTO_INCREMENT,</w:t>
      </w:r>
    </w:p>
    <w:p w14:paraId="5E66142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0D2129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(`idcargo`),</w:t>
      </w:r>
    </w:p>
    <w:p w14:paraId="4C49994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`idcargo_UNIQUE` (`idcargo` ASC),</w:t>
      </w:r>
    </w:p>
    <w:p w14:paraId="3E8A56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5C25ED5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60F89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D08007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706E7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EE2F6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`sspmi`.`email`</w:t>
      </w:r>
    </w:p>
    <w:p w14:paraId="540C86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F7DAF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`sspmi`.`email` (</w:t>
      </w:r>
    </w:p>
    <w:p w14:paraId="13B071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`idemail` INT NOT NULL AUTO_INCREMENT,</w:t>
      </w:r>
    </w:p>
    <w:p w14:paraId="72F1449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NULL,</w:t>
      </w:r>
    </w:p>
    <w:p w14:paraId="2CE094B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(`idemail`),</w:t>
      </w:r>
    </w:p>
    <w:p w14:paraId="3EB61E1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`idemail_UNIQUE` (`idemail` ASC),</w:t>
      </w:r>
    </w:p>
    <w:p w14:paraId="6BAD9B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7E2C64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81434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A3AB30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8F203F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78F8D2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`sspmi`.`usuario`</w:t>
      </w:r>
    </w:p>
    <w:p w14:paraId="6925CF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A9286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`sspmi`.`usuario` (</w:t>
      </w:r>
    </w:p>
    <w:p w14:paraId="124DEF4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`idusuario` INT NOT NULL AUTO_INCREMENT,</w:t>
      </w:r>
    </w:p>
    <w:p w14:paraId="52E1932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`nome` VARCHAR(100) NOT NULL,</w:t>
      </w:r>
    </w:p>
    <w:p w14:paraId="32D7B5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`sobrenome` VARCHAR(200) NOT NULL,</w:t>
      </w:r>
    </w:p>
    <w:p w14:paraId="1861C4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`sexo` CHAR(1) NOT NULL,</w:t>
      </w:r>
    </w:p>
    <w:p w14:paraId="79CE92D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`imagem` VARCHAR(45) NOT NULL DEFAULT 'default.jpg',</w:t>
      </w:r>
    </w:p>
    <w:p w14:paraId="04E360A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`situacao` CHAR(1) NOT NULL DEFAULT 0,</w:t>
      </w:r>
    </w:p>
    <w:p w14:paraId="21FEA7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NULL,</w:t>
      </w:r>
    </w:p>
    <w:p w14:paraId="417EF11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NULL,</w:t>
      </w:r>
    </w:p>
    <w:p w14:paraId="3DF4064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NULL,</w:t>
      </w:r>
    </w:p>
    <w:p w14:paraId="55A296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598701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NULL,</w:t>
      </w:r>
    </w:p>
    <w:p w14:paraId="2B4A23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`cargo_idcargo` INT NOT NULL,</w:t>
      </w:r>
    </w:p>
    <w:p w14:paraId="564632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5E1215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(`idusuario`, `secretaria_idsecretaria`, `cargo_idcargo`, `email_idemail`),</w:t>
      </w:r>
    </w:p>
    <w:p w14:paraId="76E1BB1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`idusuario_UNIQUE` (`idusuario` ASC),</w:t>
      </w:r>
    </w:p>
    <w:p w14:paraId="4CD4103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`fk_usuario_setor1_idx` (`setor_idsetor` ASC),</w:t>
      </w:r>
    </w:p>
    <w:p w14:paraId="7E7EEF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`fk_usuario_coordenacao1_idx` (`coordenacao_idcoordenacao` ASC),</w:t>
      </w:r>
    </w:p>
    <w:p w14:paraId="66AFA8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`fk_usuario_departamento1_idx` (`departamento_iddepartamento` ASC),</w:t>
      </w:r>
    </w:p>
    <w:p w14:paraId="7BCDF7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`fk_usuario_secretaria1_idx` (`secretaria_idsecretaria` ASC),</w:t>
      </w:r>
    </w:p>
    <w:p w14:paraId="27AEE6B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`fk_usuario_telefone1_idx` (`telefone_idtelefone` ASC),</w:t>
      </w:r>
    </w:p>
    <w:p w14:paraId="7BD603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`fk_usuario_cargo1_idx` (`cargo_idcargo` ASC),</w:t>
      </w:r>
    </w:p>
    <w:p w14:paraId="5C634D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`fk_usuario_email1_idx` (`email_idemail` ASC),</w:t>
      </w:r>
    </w:p>
    <w:p w14:paraId="6895DDD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`fk_usuario_setor1`</w:t>
      </w:r>
    </w:p>
    <w:p w14:paraId="586D71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79B7861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10A095D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BA075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5BE070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`fk_usuario_coordenacao1`</w:t>
      </w:r>
    </w:p>
    <w:p w14:paraId="7620E3D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66D2C8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3F68F5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8AE78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8419D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`fk_usuario_departamento1`</w:t>
      </w:r>
    </w:p>
    <w:p w14:paraId="283CDE2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422455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06F360C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DELETE NO ACTION</w:t>
      </w:r>
    </w:p>
    <w:p w14:paraId="41D3DE7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809B1C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`fk_usuario_secretaria1`</w:t>
      </w:r>
    </w:p>
    <w:p w14:paraId="26F6DF0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67D652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24212AF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77B41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E82C1B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`fk_usuario_telefone1`</w:t>
      </w:r>
    </w:p>
    <w:p w14:paraId="394F3D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3003195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01F03B6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824CB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69E92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`fk_usuario_cargo1`</w:t>
      </w:r>
    </w:p>
    <w:p w14:paraId="7C6C521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(`cargo_idcargo`)</w:t>
      </w:r>
    </w:p>
    <w:p w14:paraId="629695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`sspmi`.`cargo` (`idcargo`)</w:t>
      </w:r>
    </w:p>
    <w:p w14:paraId="4603515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85423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EEAE44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`fk_usuario_email1`</w:t>
      </w:r>
    </w:p>
    <w:p w14:paraId="3444EF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53AAD4C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5BB19A7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7801F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1941672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7D1FB1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3EFA6D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BDF74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68BAE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`sspmi`.`historico`</w:t>
      </w:r>
    </w:p>
    <w:p w14:paraId="57B8BB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4F26E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`sspmi`.`historico` (</w:t>
      </w:r>
    </w:p>
    <w:p w14:paraId="438B5E9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`idhistorico` INT NOT NULL AUTO_INCREMENT,</w:t>
      </w:r>
    </w:p>
    <w:p w14:paraId="54B9D9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`pagina` VARCHAR(45) NOT NULL,</w:t>
      </w:r>
    </w:p>
    <w:p w14:paraId="78E621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`acao` VARCHAR(45) NOT NULL,</w:t>
      </w:r>
    </w:p>
    <w:p w14:paraId="2FAEB7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`campo` VARCHAR(100) NOT NULL,</w:t>
      </w:r>
    </w:p>
    <w:p w14:paraId="5CCAAE7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`valorAtual` VARCHAR(100) NOT NULL,</w:t>
      </w:r>
    </w:p>
    <w:p w14:paraId="6692D9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`valorAnterior` VARCHAR(100) NOT NULL,</w:t>
      </w:r>
    </w:p>
    <w:p w14:paraId="2A9DA3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`dataHora` TIMESTAMP NOT NULL,</w:t>
      </w:r>
    </w:p>
    <w:p w14:paraId="7CA21F1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`ip` VARCHAR(12) NOT NULL,</w:t>
      </w:r>
    </w:p>
    <w:p w14:paraId="72901F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`navegador` VARCHAR(100) NOT NULL,</w:t>
      </w:r>
    </w:p>
    <w:p w14:paraId="1E1B49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`usuario_idusuario` INT NOT NULL,</w:t>
      </w:r>
    </w:p>
    <w:p w14:paraId="17E2424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`usuario_secretaria_idsecretaria` INT NOT NULL,</w:t>
      </w:r>
    </w:p>
    <w:p w14:paraId="5E1568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(`idhistorico`, `usuario_idusuario`, `usuario_secretaria_idsecretaria`),</w:t>
      </w:r>
    </w:p>
    <w:p w14:paraId="764E0E0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`idhistorico_UNIQUE` (`idhistorico` ASC),</w:t>
      </w:r>
    </w:p>
    <w:p w14:paraId="2B7D497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0078E83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`fk_historico_usuario1`</w:t>
      </w:r>
    </w:p>
    <w:p w14:paraId="3970B1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(`usuario_idusuario` , `usuario_secretaria_idsecretaria`)</w:t>
      </w:r>
    </w:p>
    <w:p w14:paraId="334F1A2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`sspmi`.`usuario` (`idusuario` , `secretaria_idsecretaria`)</w:t>
      </w:r>
    </w:p>
    <w:p w14:paraId="7CAB82D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AC84E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17EF6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EB1205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C3293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B50A2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F736F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`sspmi`.`telefone_has_secretaria`</w:t>
      </w:r>
    </w:p>
    <w:p w14:paraId="6A9BE8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A2B65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`sspmi`.`telefone_has_secretaria` (</w:t>
      </w:r>
    </w:p>
    <w:p w14:paraId="6DE5B5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206D6F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2163689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`secretaria_idsecretaria`),</w:t>
      </w:r>
    </w:p>
    <w:p w14:paraId="7DB1448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`fk_telefone_has_secretaria_secretaria1_idx` (`secretaria_idsecretaria` ASC),</w:t>
      </w:r>
    </w:p>
    <w:p w14:paraId="149E9B5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`fk_telefone_has_secretaria_telefone1_idx` (`telefone_idtelefone` ASC),</w:t>
      </w:r>
    </w:p>
    <w:p w14:paraId="23B9A6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`fk_telefone_has_secretaria_telefone1`</w:t>
      </w:r>
    </w:p>
    <w:p w14:paraId="243482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0D85A6A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B560D0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F3FD67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F142B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`fk_telefone_has_secretaria_secretaria1`</w:t>
      </w:r>
    </w:p>
    <w:p w14:paraId="63CE74D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FOREIGN KEY (`secretaria_idsecretaria`)</w:t>
      </w:r>
    </w:p>
    <w:p w14:paraId="0265B2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1279DFC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88A9E4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8E6D12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9F18F7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319B6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C6ADB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A7A87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`sspmi`.`telefone_has_departamento`</w:t>
      </w:r>
    </w:p>
    <w:p w14:paraId="49B933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0E9995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`sspmi`.`telefone_has_departamento` (</w:t>
      </w:r>
    </w:p>
    <w:p w14:paraId="7CACDA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0E4DF5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5FD18F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`departamento_iddepartamento`),</w:t>
      </w:r>
    </w:p>
    <w:p w14:paraId="056C3F8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`fk_telefone_has_departamento_departamento1_idx` (`departamento_iddepartamento` ASC),</w:t>
      </w:r>
    </w:p>
    <w:p w14:paraId="24CDD86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`fk_telefone_has_departamento_telefone1_idx` (`telefone_idtelefone` ASC),</w:t>
      </w:r>
    </w:p>
    <w:p w14:paraId="07F4211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`fk_telefone_has_departamento_telefone1`</w:t>
      </w:r>
    </w:p>
    <w:p w14:paraId="3BA64D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75EE0D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4896453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7EAA4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FB97C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`fk_telefone_has_departamento_departamento1`</w:t>
      </w:r>
    </w:p>
    <w:p w14:paraId="59E2F72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732FA6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0619EDB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BC1B8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41E083C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D2CA37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488DA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13B4BF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ADE00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`sspmi`.`telefone_has_coordenacao`</w:t>
      </w:r>
    </w:p>
    <w:p w14:paraId="71B3AF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5732D2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`sspmi`.`telefone_has_coordenacao` (</w:t>
      </w:r>
    </w:p>
    <w:p w14:paraId="7E987D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`telefone_idtelefone` INT NOT NULL,</w:t>
      </w:r>
    </w:p>
    <w:p w14:paraId="3B07D8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37020CF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`coordenacao_idcoordenacao`),</w:t>
      </w:r>
    </w:p>
    <w:p w14:paraId="64B837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`fk_telefone_has_coordenacao_coordenacao1_idx` (`coordenacao_idcoordenacao` ASC),</w:t>
      </w:r>
    </w:p>
    <w:p w14:paraId="0A320B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`fk_telefone_has_coordenacao_telefone1_idx` (`telefone_idtelefone` ASC),</w:t>
      </w:r>
    </w:p>
    <w:p w14:paraId="3CEE8BA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`fk_telefone_has_coordenacao_telefone1`</w:t>
      </w:r>
    </w:p>
    <w:p w14:paraId="267155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64ECA7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65D6E4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01783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210A5D9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`fk_telefone_has_coordenacao_coordenacao1`</w:t>
      </w:r>
    </w:p>
    <w:p w14:paraId="25B6211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572104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28C291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B41AD5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1A435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39DC27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63ADE0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B6450E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28003F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`sspmi`.`telefone_has_setor`</w:t>
      </w:r>
    </w:p>
    <w:p w14:paraId="4424B2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EE5C8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`sspmi`.`telefone_has_setor` (</w:t>
      </w:r>
    </w:p>
    <w:p w14:paraId="604A5DB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1FFA600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6342632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`setor_idsetor`),</w:t>
      </w:r>
    </w:p>
    <w:p w14:paraId="04E39A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`fk_telefone_has_setor_setor1_idx` (`setor_idsetor` ASC),</w:t>
      </w:r>
    </w:p>
    <w:p w14:paraId="2AAB02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`fk_telefone_has_setor_telefone1_idx` (`telefone_idtelefone` ASC),</w:t>
      </w:r>
    </w:p>
    <w:p w14:paraId="7D8EDF0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`fk_telefone_has_setor_telefone1`</w:t>
      </w:r>
    </w:p>
    <w:p w14:paraId="6D0FD6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13978DA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38231B4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5D9A50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99C75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`fk_telefone_has_setor_setor1`</w:t>
      </w:r>
    </w:p>
    <w:p w14:paraId="026104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FOREIGN KEY (`setor_idsetor`)</w:t>
      </w:r>
    </w:p>
    <w:p w14:paraId="5EFC752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162818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B41504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3B182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BF5642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00FCA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8E4729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F0BF8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`sspmi`.`email_has_setor`</w:t>
      </w:r>
    </w:p>
    <w:p w14:paraId="4955697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CBB66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`sspmi`.`email_has_setor` (</w:t>
      </w:r>
    </w:p>
    <w:p w14:paraId="6C6484C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6746446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0DBBA8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`setor_idsetor`),</w:t>
      </w:r>
    </w:p>
    <w:p w14:paraId="7337F7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`fk_email_has_setor_setor1_idx` (`setor_idsetor` ASC),</w:t>
      </w:r>
    </w:p>
    <w:p w14:paraId="4515DD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`fk_email_has_setor_email1_idx` (`email_idemail` ASC),</w:t>
      </w:r>
    </w:p>
    <w:p w14:paraId="72F14D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`fk_email_has_setor_email1`</w:t>
      </w:r>
    </w:p>
    <w:p w14:paraId="2E26FE3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28F43B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3C9414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7E9F5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57E38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`fk_email_has_setor_setor1`</w:t>
      </w:r>
    </w:p>
    <w:p w14:paraId="563A3B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131897D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31869A5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3DB665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62F167E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22AE18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21ADA2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B2ECE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DB6B1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`sspmi`.`email_has_coordenacao`</w:t>
      </w:r>
    </w:p>
    <w:p w14:paraId="74BC5B6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90B00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`sspmi`.`email_has_coordenacao` (</w:t>
      </w:r>
    </w:p>
    <w:p w14:paraId="362564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`email_idemail` INT NOT NULL,</w:t>
      </w:r>
    </w:p>
    <w:p w14:paraId="539FC8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33D4FB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`coordenacao_idcoordenacao`),</w:t>
      </w:r>
    </w:p>
    <w:p w14:paraId="0CC17E8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`fk_email_has_coordenacao_coordenacao1_idx` (`coordenacao_idcoordenacao` ASC),</w:t>
      </w:r>
    </w:p>
    <w:p w14:paraId="761F9B6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`fk_email_has_coordenacao_email1_idx` (`email_idemail` ASC),</w:t>
      </w:r>
    </w:p>
    <w:p w14:paraId="359A2F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`fk_email_has_coordenacao_email1`</w:t>
      </w:r>
    </w:p>
    <w:p w14:paraId="7715E9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1E9896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5EC4C7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E2E426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FB6F0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`fk_email_has_coordenacao_coordenacao1`</w:t>
      </w:r>
    </w:p>
    <w:p w14:paraId="783AA1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7C4E3C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607B112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C4E616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15FAC06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FB2D95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B4907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BA5D72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43C437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`sspmi`.`email_has_departamento`</w:t>
      </w:r>
    </w:p>
    <w:p w14:paraId="16F52AF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67CF2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`sspmi`.`email_has_departamento` (</w:t>
      </w:r>
    </w:p>
    <w:p w14:paraId="12731D3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65348D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2C2D6AF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`departamento_iddepartamento`),</w:t>
      </w:r>
    </w:p>
    <w:p w14:paraId="656C61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`fk_email_has_departamento_departamento1_idx` (`departamento_iddepartamento` ASC),</w:t>
      </w:r>
    </w:p>
    <w:p w14:paraId="09EA8C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`fk_email_has_departamento_email1_idx` (`email_idemail` ASC),</w:t>
      </w:r>
    </w:p>
    <w:p w14:paraId="060991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`fk_email_has_departamento_email1`</w:t>
      </w:r>
    </w:p>
    <w:p w14:paraId="380E6A4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1C0FF55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2B44ED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E4E32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68E2DDF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`fk_email_has_departamento_departamento1`</w:t>
      </w:r>
    </w:p>
    <w:p w14:paraId="626AEE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FOREIGN KEY (`departamento_iddepartamento`)</w:t>
      </w:r>
    </w:p>
    <w:p w14:paraId="3B48C7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7225C9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EBF99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7663F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788EC9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8D5B25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92737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08BF4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`sspmi`.`email_has_secretaria`</w:t>
      </w:r>
    </w:p>
    <w:p w14:paraId="2427BE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3CB06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`sspmi`.`email_has_secretaria` (</w:t>
      </w:r>
    </w:p>
    <w:p w14:paraId="3EC389E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6E8E1CC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5CF2475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`secretaria_idsecretaria`),</w:t>
      </w:r>
    </w:p>
    <w:p w14:paraId="55A8DB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`fk_email_has_secretaria_secretaria1_idx` (`secretaria_idsecretaria` ASC),</w:t>
      </w:r>
    </w:p>
    <w:p w14:paraId="4A0B14A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`fk_email_has_secretaria_email1_idx` (`email_idemail` ASC),</w:t>
      </w:r>
    </w:p>
    <w:p w14:paraId="262526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`fk_email_has_secretaria_email1`</w:t>
      </w:r>
    </w:p>
    <w:p w14:paraId="7A3F63C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6CE2EC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589BDC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E58FED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6736171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`fk_email_has_secretaria_secretaria1`</w:t>
      </w:r>
    </w:p>
    <w:p w14:paraId="212086D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77E132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15630C5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3DE380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4F195C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B10F8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51E09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C635B1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SQL_MODE=@OLD_SQL_MODE;</w:t>
      </w:r>
    </w:p>
    <w:p w14:paraId="2AAA95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FOREIGN_KEY_CHECKS=@OLD_FOREIGN_KEY_CHECKS;</w:t>
      </w:r>
    </w:p>
    <w:p w14:paraId="019A7366" w14:textId="6D2A3ABC" w:rsidR="00C237CA" w:rsidRDefault="00282925" w:rsidP="00282925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555A3C" w:themeColor="accent3" w:themeShade="80"/>
        </w:rPr>
      </w:pPr>
      <w:r w:rsidRPr="00282925">
        <w:rPr>
          <w:sz w:val="14"/>
          <w:szCs w:val="14"/>
        </w:rPr>
        <w:t>SET UNIQUE_CHECKS=@OLD_UNIQUE_CHECKS;</w:t>
      </w:r>
      <w:r w:rsidR="00C237CA">
        <w:br w:type="page"/>
      </w:r>
    </w:p>
    <w:p w14:paraId="334659EA" w14:textId="05A66598" w:rsidR="00C237CA" w:rsidRDefault="00C237CA">
      <w:pPr>
        <w:pStyle w:val="Ttulo3"/>
      </w:pPr>
      <w:r>
        <w:rPr>
          <w:i/>
          <w:iCs/>
        </w:rPr>
        <w:lastRenderedPageBreak/>
        <w:t xml:space="preserve">SCRIPT </w:t>
      </w:r>
      <w:r>
        <w:t>VERSÃO 5.4</w:t>
      </w:r>
    </w:p>
    <w:p w14:paraId="124AB68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MySQL Script generated by MySQL Workbench</w:t>
      </w:r>
    </w:p>
    <w:p w14:paraId="57488A5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Thu Apr 25 11:19:30 2024</w:t>
      </w:r>
    </w:p>
    <w:p w14:paraId="14F11CA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Model: New Model    Version: 1.0</w:t>
      </w:r>
    </w:p>
    <w:p w14:paraId="00E4163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MySQL Workbench Forward Engineering</w:t>
      </w:r>
    </w:p>
    <w:p w14:paraId="493531FE" w14:textId="77777777" w:rsidR="00282925" w:rsidRPr="00282925" w:rsidRDefault="00282925" w:rsidP="00282925">
      <w:pPr>
        <w:rPr>
          <w:sz w:val="14"/>
          <w:szCs w:val="14"/>
        </w:rPr>
      </w:pPr>
    </w:p>
    <w:p w14:paraId="18CBBA5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@OLD_UNIQUE_CHECKS=@@UNIQUE_CHECKS, UNIQUE_CHECKS=0;</w:t>
      </w:r>
    </w:p>
    <w:p w14:paraId="5AB84B1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@OLD_FOREIGN_KEY_CHECKS=@@FOREIGN_KEY_CHECKS, FOREIGN_KEY_CHECKS=0;</w:t>
      </w:r>
    </w:p>
    <w:p w14:paraId="6B26512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38043928" w14:textId="77777777" w:rsidR="00282925" w:rsidRPr="00282925" w:rsidRDefault="00282925" w:rsidP="00282925">
      <w:pPr>
        <w:rPr>
          <w:sz w:val="14"/>
          <w:szCs w:val="14"/>
        </w:rPr>
      </w:pPr>
    </w:p>
    <w:p w14:paraId="1511944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E71BB4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4C2ABD6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EB1091D" w14:textId="77777777" w:rsidR="00282925" w:rsidRPr="00282925" w:rsidRDefault="00282925" w:rsidP="00282925">
      <w:pPr>
        <w:rPr>
          <w:sz w:val="14"/>
          <w:szCs w:val="14"/>
        </w:rPr>
      </w:pPr>
    </w:p>
    <w:p w14:paraId="08B7583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BFA55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5F3714B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F233C3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SCHEMA IF NOT EXISTS `sspmi` DEFAULT CHARACTER SET utf8 ;</w:t>
      </w:r>
    </w:p>
    <w:p w14:paraId="65C94A7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USE `sspmi` ;</w:t>
      </w:r>
    </w:p>
    <w:p w14:paraId="7639A9B0" w14:textId="77777777" w:rsidR="00282925" w:rsidRPr="00282925" w:rsidRDefault="00282925" w:rsidP="00282925">
      <w:pPr>
        <w:rPr>
          <w:sz w:val="14"/>
          <w:szCs w:val="14"/>
        </w:rPr>
      </w:pPr>
    </w:p>
    <w:p w14:paraId="1D2FC09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BFB6FC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`sspmi`.`secretaria`</w:t>
      </w:r>
    </w:p>
    <w:p w14:paraId="07FC6E8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A29ECB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`sspmi`.`secretaria` (</w:t>
      </w:r>
    </w:p>
    <w:p w14:paraId="356B0BF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`idsecretaria` INT NOT NULL AUTO_INCREMENT,</w:t>
      </w:r>
    </w:p>
    <w:p w14:paraId="66B7A4C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E39452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661EC15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(`idsecretaria`),</w:t>
      </w:r>
    </w:p>
    <w:p w14:paraId="44ECB83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`idsecretaria_UNIQUE` (`idsecretaria` ASC))</w:t>
      </w:r>
    </w:p>
    <w:p w14:paraId="486509D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737B62D" w14:textId="77777777" w:rsidR="00282925" w:rsidRPr="00282925" w:rsidRDefault="00282925" w:rsidP="00282925">
      <w:pPr>
        <w:rPr>
          <w:sz w:val="14"/>
          <w:szCs w:val="14"/>
        </w:rPr>
      </w:pPr>
    </w:p>
    <w:p w14:paraId="5F54CF36" w14:textId="77777777" w:rsidR="00282925" w:rsidRPr="00282925" w:rsidRDefault="00282925" w:rsidP="00282925">
      <w:pPr>
        <w:rPr>
          <w:sz w:val="14"/>
          <w:szCs w:val="14"/>
        </w:rPr>
      </w:pPr>
    </w:p>
    <w:p w14:paraId="539E35E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787300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`sspmi`.`departamento`</w:t>
      </w:r>
    </w:p>
    <w:p w14:paraId="184AEE4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DA3594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`sspmi`.`departamento` (</w:t>
      </w:r>
    </w:p>
    <w:p w14:paraId="4EA4E9E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`iddepartamento` INT NOT NULL AUTO_INCREMENT,</w:t>
      </w:r>
    </w:p>
    <w:p w14:paraId="27AF5A4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0D282C1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592F57D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084916B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(`iddepartamento`, `secretaria_idsecretaria`),</w:t>
      </w:r>
    </w:p>
    <w:p w14:paraId="76F934E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`iddepartamento_UNIQUE` (`iddepartamento` ASC),</w:t>
      </w:r>
    </w:p>
    <w:p w14:paraId="516EAA1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`fk_departamento_secretaria1_idx` (`secretaria_idsecretaria` ASC),</w:t>
      </w:r>
    </w:p>
    <w:p w14:paraId="1D8085C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`fk_departamento_secretaria1`</w:t>
      </w:r>
    </w:p>
    <w:p w14:paraId="6699176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1A24C5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0FBE963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DELETE NO ACTION</w:t>
      </w:r>
    </w:p>
    <w:p w14:paraId="1D94B47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6CDAEFF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63501A5" w14:textId="77777777" w:rsidR="00282925" w:rsidRPr="00282925" w:rsidRDefault="00282925" w:rsidP="00282925">
      <w:pPr>
        <w:rPr>
          <w:sz w:val="14"/>
          <w:szCs w:val="14"/>
        </w:rPr>
      </w:pPr>
    </w:p>
    <w:p w14:paraId="5A8CD6DB" w14:textId="77777777" w:rsidR="00282925" w:rsidRPr="00282925" w:rsidRDefault="00282925" w:rsidP="00282925">
      <w:pPr>
        <w:rPr>
          <w:sz w:val="14"/>
          <w:szCs w:val="14"/>
        </w:rPr>
      </w:pPr>
    </w:p>
    <w:p w14:paraId="681B671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E4E23B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`sspmi`.`coordenacao`</w:t>
      </w:r>
    </w:p>
    <w:p w14:paraId="16BDC95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9E2447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`sspmi`.`coordenacao` (</w:t>
      </w:r>
    </w:p>
    <w:p w14:paraId="4869104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`idcoordenacao` INT NOT NULL AUTO_INCREMENT,</w:t>
      </w:r>
    </w:p>
    <w:p w14:paraId="01A22A1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45368ED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59120AE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2438DB1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(`idcoordenacao`, `departamento_secretaria_idsecretaria`),</w:t>
      </w:r>
    </w:p>
    <w:p w14:paraId="343AE54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`idcoordenacao_UNIQUE` (`idcoordenacao` ASC),</w:t>
      </w:r>
    </w:p>
    <w:p w14:paraId="527A339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`fk_coordenacao_departamento1_idx` (`departamento_secretaria_idsecretaria` ASC),</w:t>
      </w:r>
    </w:p>
    <w:p w14:paraId="351A62E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`fk_coordenacao_departamento1`</w:t>
      </w:r>
    </w:p>
    <w:p w14:paraId="5050139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(`departamento_secretaria_idsecretaria`)</w:t>
      </w:r>
    </w:p>
    <w:p w14:paraId="2B0CC7D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(`secretaria_idsecretaria`)</w:t>
      </w:r>
    </w:p>
    <w:p w14:paraId="245AAB1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561749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46C3387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A595AF5" w14:textId="77777777" w:rsidR="00282925" w:rsidRPr="00282925" w:rsidRDefault="00282925" w:rsidP="00282925">
      <w:pPr>
        <w:rPr>
          <w:sz w:val="14"/>
          <w:szCs w:val="14"/>
        </w:rPr>
      </w:pPr>
    </w:p>
    <w:p w14:paraId="61035845" w14:textId="77777777" w:rsidR="00282925" w:rsidRPr="00282925" w:rsidRDefault="00282925" w:rsidP="00282925">
      <w:pPr>
        <w:rPr>
          <w:sz w:val="14"/>
          <w:szCs w:val="14"/>
        </w:rPr>
      </w:pPr>
    </w:p>
    <w:p w14:paraId="585E452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38FCD3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`sspmi`.`setor`</w:t>
      </w:r>
    </w:p>
    <w:p w14:paraId="2EBFE3D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293649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`sspmi`.`setor` (</w:t>
      </w:r>
    </w:p>
    <w:p w14:paraId="3B86363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`idsetor` INT NOT NULL AUTO_INCREMENT,</w:t>
      </w:r>
    </w:p>
    <w:p w14:paraId="26DABB8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3058812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4E5EC87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NULL,</w:t>
      </w:r>
    </w:p>
    <w:p w14:paraId="253CA81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`coordenacao_departamento_secretaria_idsecretaria` INT NULL,</w:t>
      </w:r>
    </w:p>
    <w:p w14:paraId="230A2D3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(`idsetor`),</w:t>
      </w:r>
    </w:p>
    <w:p w14:paraId="58745D4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`idsetor_UNIQUE` (`idsetor` ASC),</w:t>
      </w:r>
    </w:p>
    <w:p w14:paraId="032C757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5BA43BC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`fk_setor_coordenacao1`</w:t>
      </w:r>
    </w:p>
    <w:p w14:paraId="4696862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(`coordenacao_departamento_secretaria_idsecretaria`)</w:t>
      </w:r>
    </w:p>
    <w:p w14:paraId="17A4975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(`departamento_secretaria_idsecretaria`)</w:t>
      </w:r>
    </w:p>
    <w:p w14:paraId="204F18B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574B14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8C0AC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2AB8829" w14:textId="77777777" w:rsidR="00282925" w:rsidRPr="00282925" w:rsidRDefault="00282925" w:rsidP="00282925">
      <w:pPr>
        <w:rPr>
          <w:sz w:val="14"/>
          <w:szCs w:val="14"/>
        </w:rPr>
      </w:pPr>
    </w:p>
    <w:p w14:paraId="19936769" w14:textId="77777777" w:rsidR="00282925" w:rsidRPr="00282925" w:rsidRDefault="00282925" w:rsidP="00282925">
      <w:pPr>
        <w:rPr>
          <w:sz w:val="14"/>
          <w:szCs w:val="14"/>
        </w:rPr>
      </w:pPr>
    </w:p>
    <w:p w14:paraId="46F2EAC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026BB7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`sspmi`.`telefone`</w:t>
      </w:r>
    </w:p>
    <w:p w14:paraId="18F3EF1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128649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`sspmi`.`telefone` (</w:t>
      </w:r>
    </w:p>
    <w:p w14:paraId="65A75B1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`idtelefone` INT NOT NULL AUTO_INCREMENT,</w:t>
      </w:r>
    </w:p>
    <w:p w14:paraId="605DFBE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`whatsApp` CHAR(1) NOT NULL DEFAULT 'N',</w:t>
      </w:r>
    </w:p>
    <w:p w14:paraId="1095035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`numero` VARCHAR(11) NULL,</w:t>
      </w:r>
    </w:p>
    <w:p w14:paraId="3FADEC3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(`idtelefone`),</w:t>
      </w:r>
    </w:p>
    <w:p w14:paraId="0E4B91A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`idtelefone_UNIQUE` (`idtelefone` ASC))</w:t>
      </w:r>
    </w:p>
    <w:p w14:paraId="041FC32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18EA94D" w14:textId="77777777" w:rsidR="00282925" w:rsidRPr="00282925" w:rsidRDefault="00282925" w:rsidP="00282925">
      <w:pPr>
        <w:rPr>
          <w:sz w:val="14"/>
          <w:szCs w:val="14"/>
        </w:rPr>
      </w:pPr>
    </w:p>
    <w:p w14:paraId="6901CBA8" w14:textId="77777777" w:rsidR="00282925" w:rsidRPr="00282925" w:rsidRDefault="00282925" w:rsidP="00282925">
      <w:pPr>
        <w:rPr>
          <w:sz w:val="14"/>
          <w:szCs w:val="14"/>
        </w:rPr>
      </w:pPr>
    </w:p>
    <w:p w14:paraId="04EEE05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B20800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`sspmi`.`cargo`</w:t>
      </w:r>
    </w:p>
    <w:p w14:paraId="08DC8F5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074E88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`sspmi`.`cargo` (</w:t>
      </w:r>
    </w:p>
    <w:p w14:paraId="70098C0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`idcargo` INT NOT NULL AUTO_INCREMENT,</w:t>
      </w:r>
    </w:p>
    <w:p w14:paraId="394D2A6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061819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(`idcargo`),</w:t>
      </w:r>
    </w:p>
    <w:p w14:paraId="17B68B6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`idcargo_UNIQUE` (`idcargo` ASC),</w:t>
      </w:r>
    </w:p>
    <w:p w14:paraId="510FA63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60679E9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23BB2D8" w14:textId="77777777" w:rsidR="00282925" w:rsidRPr="00282925" w:rsidRDefault="00282925" w:rsidP="00282925">
      <w:pPr>
        <w:rPr>
          <w:sz w:val="14"/>
          <w:szCs w:val="14"/>
        </w:rPr>
      </w:pPr>
    </w:p>
    <w:p w14:paraId="4748AD7C" w14:textId="77777777" w:rsidR="00282925" w:rsidRPr="00282925" w:rsidRDefault="00282925" w:rsidP="00282925">
      <w:pPr>
        <w:rPr>
          <w:sz w:val="14"/>
          <w:szCs w:val="14"/>
        </w:rPr>
      </w:pPr>
    </w:p>
    <w:p w14:paraId="4A343D8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12A09F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`sspmi`.`email`</w:t>
      </w:r>
    </w:p>
    <w:p w14:paraId="54CDF87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C2BB7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`sspmi`.`email` (</w:t>
      </w:r>
    </w:p>
    <w:p w14:paraId="559F695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`idemail` INT NOT NULL AUTO_INCREMENT,</w:t>
      </w:r>
    </w:p>
    <w:p w14:paraId="5F996B5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NULL,</w:t>
      </w:r>
    </w:p>
    <w:p w14:paraId="1BB8246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(`idemail`),</w:t>
      </w:r>
    </w:p>
    <w:p w14:paraId="0258581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`idemail_UNIQUE` (`idemail` ASC),</w:t>
      </w:r>
    </w:p>
    <w:p w14:paraId="1237017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634090D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F01920D" w14:textId="77777777" w:rsidR="00282925" w:rsidRPr="00282925" w:rsidRDefault="00282925" w:rsidP="00282925">
      <w:pPr>
        <w:rPr>
          <w:sz w:val="14"/>
          <w:szCs w:val="14"/>
        </w:rPr>
      </w:pPr>
    </w:p>
    <w:p w14:paraId="3A4CBF8F" w14:textId="77777777" w:rsidR="00282925" w:rsidRPr="00282925" w:rsidRDefault="00282925" w:rsidP="00282925">
      <w:pPr>
        <w:rPr>
          <w:sz w:val="14"/>
          <w:szCs w:val="14"/>
        </w:rPr>
      </w:pPr>
    </w:p>
    <w:p w14:paraId="2D5DABB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D90578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`sspmi`.`permissao`</w:t>
      </w:r>
    </w:p>
    <w:p w14:paraId="2579BE2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A81240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`sspmi`.`permissao` (</w:t>
      </w:r>
    </w:p>
    <w:p w14:paraId="5750FBE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`idpermissao` INT NOT NULL AUTO_INCREMENT,</w:t>
      </w:r>
    </w:p>
    <w:p w14:paraId="58DCF6C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`nivel` INT(1) NOT NULL,</w:t>
      </w:r>
    </w:p>
    <w:p w14:paraId="2FF4280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44B0786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(`idpermissao`),</w:t>
      </w:r>
    </w:p>
    <w:p w14:paraId="4108A5F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`idpermissao_UNIQUE` (`idpermissao` ASC),</w:t>
      </w:r>
    </w:p>
    <w:p w14:paraId="03D2FF2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`nivel_UNIQUE` (`nivel` ASC),</w:t>
      </w:r>
    </w:p>
    <w:p w14:paraId="5093EEA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563896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3E52332" w14:textId="77777777" w:rsidR="00282925" w:rsidRPr="00282925" w:rsidRDefault="00282925" w:rsidP="00282925">
      <w:pPr>
        <w:rPr>
          <w:sz w:val="14"/>
          <w:szCs w:val="14"/>
        </w:rPr>
      </w:pPr>
    </w:p>
    <w:p w14:paraId="18840484" w14:textId="77777777" w:rsidR="00282925" w:rsidRPr="00282925" w:rsidRDefault="00282925" w:rsidP="00282925">
      <w:pPr>
        <w:rPr>
          <w:sz w:val="14"/>
          <w:szCs w:val="14"/>
        </w:rPr>
      </w:pPr>
    </w:p>
    <w:p w14:paraId="1BADFD2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D528F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`sspmi`.`usuario`</w:t>
      </w:r>
    </w:p>
    <w:p w14:paraId="1891723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-- -----------------------------------------------------</w:t>
      </w:r>
    </w:p>
    <w:p w14:paraId="1ED82DD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`sspmi`.`usuario` (</w:t>
      </w:r>
    </w:p>
    <w:p w14:paraId="6663FE0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`idusuario` INT NOT NULL AUTO_INCREMENT,</w:t>
      </w:r>
    </w:p>
    <w:p w14:paraId="251539B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`nome` VARCHAR(100) NOT NULL,</w:t>
      </w:r>
    </w:p>
    <w:p w14:paraId="3A54264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`sobrenome` VARCHAR(200) NOT NULL,</w:t>
      </w:r>
    </w:p>
    <w:p w14:paraId="494C605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`sexo` CHAR(1) NOT NULL,</w:t>
      </w:r>
    </w:p>
    <w:p w14:paraId="12196D9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`imagem` VARCHAR(45) NOT NULL DEFAULT 'default.jpg',</w:t>
      </w:r>
    </w:p>
    <w:p w14:paraId="748EB86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`situacao` CHAR(1) NOT NULL DEFAULT 0,</w:t>
      </w:r>
    </w:p>
    <w:p w14:paraId="2244891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NULL,</w:t>
      </w:r>
    </w:p>
    <w:p w14:paraId="3A4B994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NULL,</w:t>
      </w:r>
    </w:p>
    <w:p w14:paraId="01454BC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NULL,</w:t>
      </w:r>
    </w:p>
    <w:p w14:paraId="5A78261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4E595D2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NULL,</w:t>
      </w:r>
    </w:p>
    <w:p w14:paraId="5557739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`cargo_idcargo` INT NOT NULL,</w:t>
      </w:r>
    </w:p>
    <w:p w14:paraId="16FA3A3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1897A84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`permissao_idpermissao` INT NOT NULL,</w:t>
      </w:r>
    </w:p>
    <w:p w14:paraId="0D1F2E9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(`idusuario`, `secretaria_idsecretaria`, `cargo_idcargo`, `email_idemail`, `permissao_idpermissao`),</w:t>
      </w:r>
    </w:p>
    <w:p w14:paraId="004A3FC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`idusuario_UNIQUE` (`idusuario` ASC),</w:t>
      </w:r>
    </w:p>
    <w:p w14:paraId="3B7E6E1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`fk_usuario_setor1_idx` (`setor_idsetor` ASC),</w:t>
      </w:r>
    </w:p>
    <w:p w14:paraId="7C535C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`fk_usuario_coordenacao1_idx` (`coordenacao_idcoordenacao` ASC),</w:t>
      </w:r>
    </w:p>
    <w:p w14:paraId="2503119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`fk_usuario_departamento1_idx` (`departamento_iddepartamento` ASC),</w:t>
      </w:r>
    </w:p>
    <w:p w14:paraId="01C5D9F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`fk_usuario_secretaria1_idx` (`secretaria_idsecretaria` ASC),</w:t>
      </w:r>
    </w:p>
    <w:p w14:paraId="1E46CC7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`fk_usuario_telefone1_idx` (`telefone_idtelefone` ASC),</w:t>
      </w:r>
    </w:p>
    <w:p w14:paraId="1D1EC9E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`fk_usuario_cargo1_idx` (`cargo_idcargo` ASC),</w:t>
      </w:r>
    </w:p>
    <w:p w14:paraId="41335C4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`fk_usuario_email1_idx` (`email_idemail` ASC),</w:t>
      </w:r>
    </w:p>
    <w:p w14:paraId="6A68220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`fk_usuario_permissao1_idx` (`permissao_idpermissao` ASC),</w:t>
      </w:r>
    </w:p>
    <w:p w14:paraId="37EF3C2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`fk_usuario_setor1`</w:t>
      </w:r>
    </w:p>
    <w:p w14:paraId="6FE30EB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74B9447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0283B6E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20BE47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6D48F72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`fk_usuario_coordenacao1`</w:t>
      </w:r>
    </w:p>
    <w:p w14:paraId="233DC9E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1476F11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320BE13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CCBB70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E38416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`fk_usuario_departamento1`</w:t>
      </w:r>
    </w:p>
    <w:p w14:paraId="4F330F4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74DDC31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7A9197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E6098B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ACEC34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`fk_usuario_secretaria1`</w:t>
      </w:r>
    </w:p>
    <w:p w14:paraId="0927244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3DA6D62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4472C91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29994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8E7C87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`fk_usuario_telefone1`</w:t>
      </w:r>
    </w:p>
    <w:p w14:paraId="4F017CB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071AEF1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REFERENCES `sspmi`.`telefone` (`idtelefone`)</w:t>
      </w:r>
    </w:p>
    <w:p w14:paraId="2F5256E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4DD0C8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2F364F6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`fk_usuario_cargo1`</w:t>
      </w:r>
    </w:p>
    <w:p w14:paraId="5190799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(`cargo_idcargo`)</w:t>
      </w:r>
    </w:p>
    <w:p w14:paraId="2E95233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`sspmi`.`cargo` (`idcargo`)</w:t>
      </w:r>
    </w:p>
    <w:p w14:paraId="2A73F56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D99574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EB59B0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`fk_usuario_email1`</w:t>
      </w:r>
    </w:p>
    <w:p w14:paraId="580A294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18DE3D5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20E332E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7259A8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8A5B3C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`fk_usuario_permissao1`</w:t>
      </w:r>
    </w:p>
    <w:p w14:paraId="57EF0D3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(`permissao_idpermissao`)</w:t>
      </w:r>
    </w:p>
    <w:p w14:paraId="08DA159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`sspmi`.`permissao` (`idpermissao`)</w:t>
      </w:r>
    </w:p>
    <w:p w14:paraId="317A7D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31FDEF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8BA74F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426E905" w14:textId="77777777" w:rsidR="00282925" w:rsidRPr="00282925" w:rsidRDefault="00282925" w:rsidP="00282925">
      <w:pPr>
        <w:rPr>
          <w:sz w:val="14"/>
          <w:szCs w:val="14"/>
        </w:rPr>
      </w:pPr>
    </w:p>
    <w:p w14:paraId="43C66039" w14:textId="77777777" w:rsidR="00282925" w:rsidRPr="00282925" w:rsidRDefault="00282925" w:rsidP="00282925">
      <w:pPr>
        <w:rPr>
          <w:sz w:val="14"/>
          <w:szCs w:val="14"/>
        </w:rPr>
      </w:pPr>
    </w:p>
    <w:p w14:paraId="2C664AC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B4F15C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`sspmi`.`historico`</w:t>
      </w:r>
    </w:p>
    <w:p w14:paraId="54040FB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ADBF32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`sspmi`.`historico` (</w:t>
      </w:r>
    </w:p>
    <w:p w14:paraId="230C6CA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`idhistorico` INT NOT NULL AUTO_INCREMENT,</w:t>
      </w:r>
    </w:p>
    <w:p w14:paraId="2EAFEBD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`pagina` VARCHAR(45) NOT NULL,</w:t>
      </w:r>
    </w:p>
    <w:p w14:paraId="2DF7C6B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`acao` VARCHAR(45) NOT NULL,</w:t>
      </w:r>
    </w:p>
    <w:p w14:paraId="1590118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`campo` VARCHAR(100) NOT NULL,</w:t>
      </w:r>
    </w:p>
    <w:p w14:paraId="52FC81B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`valorAtual` VARCHAR(100) NOT NULL,</w:t>
      </w:r>
    </w:p>
    <w:p w14:paraId="3C08387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`valorAnterior` VARCHAR(100) NOT NULL,</w:t>
      </w:r>
    </w:p>
    <w:p w14:paraId="226C27C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`dataHora` TIMESTAMP NOT NULL,</w:t>
      </w:r>
    </w:p>
    <w:p w14:paraId="2A3E7CE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`ip` VARCHAR(12) NOT NULL,</w:t>
      </w:r>
    </w:p>
    <w:p w14:paraId="3A4B20B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`navegador` VARCHAR(100) NOT NULL,</w:t>
      </w:r>
    </w:p>
    <w:p w14:paraId="6F338C3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`usuario_idusuario` INT NOT NULL,</w:t>
      </w:r>
    </w:p>
    <w:p w14:paraId="2796CB2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`usuario_secretaria_idsecretaria` INT NOT NULL,</w:t>
      </w:r>
    </w:p>
    <w:p w14:paraId="5EFBB72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(`idhistorico`, `usuario_idusuario`, `usuario_secretaria_idsecretaria`),</w:t>
      </w:r>
    </w:p>
    <w:p w14:paraId="79AF6C2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`idhistorico_UNIQUE` (`idhistorico` ASC),</w:t>
      </w:r>
    </w:p>
    <w:p w14:paraId="59D3F09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32C209D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`fk_historico_usuario1`</w:t>
      </w:r>
    </w:p>
    <w:p w14:paraId="5900DC1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(`usuario_idusuario` , `usuario_secretaria_idsecretaria`)</w:t>
      </w:r>
    </w:p>
    <w:p w14:paraId="11084DC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`sspmi`.`usuario` (`idusuario` , `secretaria_idsecretaria`)</w:t>
      </w:r>
    </w:p>
    <w:p w14:paraId="069C829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D4AB6A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764D9EF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AD897CB" w14:textId="77777777" w:rsidR="00282925" w:rsidRPr="00282925" w:rsidRDefault="00282925" w:rsidP="00282925">
      <w:pPr>
        <w:rPr>
          <w:sz w:val="14"/>
          <w:szCs w:val="14"/>
        </w:rPr>
      </w:pPr>
    </w:p>
    <w:p w14:paraId="0243F86D" w14:textId="77777777" w:rsidR="00282925" w:rsidRPr="00282925" w:rsidRDefault="00282925" w:rsidP="00282925">
      <w:pPr>
        <w:rPr>
          <w:sz w:val="14"/>
          <w:szCs w:val="14"/>
        </w:rPr>
      </w:pPr>
    </w:p>
    <w:p w14:paraId="049E317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3DD2B4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-- Table `sspmi`.`telefone_has_secretaria`</w:t>
      </w:r>
    </w:p>
    <w:p w14:paraId="16D138D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37E71A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`sspmi`.`telefone_has_secretaria` (</w:t>
      </w:r>
    </w:p>
    <w:p w14:paraId="54DB4D4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7C3000B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5897821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`secretaria_idsecretaria`),</w:t>
      </w:r>
    </w:p>
    <w:p w14:paraId="47663C2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`fk_telefone_has_secretaria_secretaria1_idx` (`secretaria_idsecretaria` ASC),</w:t>
      </w:r>
    </w:p>
    <w:p w14:paraId="381EFD9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`fk_telefone_has_secretaria_telefone1_idx` (`telefone_idtelefone` ASC),</w:t>
      </w:r>
    </w:p>
    <w:p w14:paraId="17F4282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`fk_telefone_has_secretaria_telefone1`</w:t>
      </w:r>
    </w:p>
    <w:p w14:paraId="0CB5623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2586CAF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3F24B1B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DC32A8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3433D7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`fk_telefone_has_secretaria_secretaria1`</w:t>
      </w:r>
    </w:p>
    <w:p w14:paraId="059A799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1238656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1896494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885F91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6B2C2F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2EDAFF5" w14:textId="77777777" w:rsidR="00282925" w:rsidRPr="00282925" w:rsidRDefault="00282925" w:rsidP="00282925">
      <w:pPr>
        <w:rPr>
          <w:sz w:val="14"/>
          <w:szCs w:val="14"/>
        </w:rPr>
      </w:pPr>
    </w:p>
    <w:p w14:paraId="63840F03" w14:textId="77777777" w:rsidR="00282925" w:rsidRPr="00282925" w:rsidRDefault="00282925" w:rsidP="00282925">
      <w:pPr>
        <w:rPr>
          <w:sz w:val="14"/>
          <w:szCs w:val="14"/>
        </w:rPr>
      </w:pPr>
    </w:p>
    <w:p w14:paraId="5C40CB1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CBC2BD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`sspmi`.`telefone_has_departamento`</w:t>
      </w:r>
    </w:p>
    <w:p w14:paraId="19EB967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DF7997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`sspmi`.`telefone_has_departamento` (</w:t>
      </w:r>
    </w:p>
    <w:p w14:paraId="1EC71BF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57895D6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4BD0FD8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`departamento_iddepartamento`),</w:t>
      </w:r>
    </w:p>
    <w:p w14:paraId="2B9A037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`fk_telefone_has_departamento_departamento1_idx` (`departamento_iddepartamento` ASC),</w:t>
      </w:r>
    </w:p>
    <w:p w14:paraId="4E8408F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`fk_telefone_has_departamento_telefone1_idx` (`telefone_idtelefone` ASC),</w:t>
      </w:r>
    </w:p>
    <w:p w14:paraId="3A595EB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`fk_telefone_has_departamento_telefone1`</w:t>
      </w:r>
    </w:p>
    <w:p w14:paraId="1193BB5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6B87EF0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8E985E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1C2EF2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E5C49E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`fk_telefone_has_departamento_departamento1`</w:t>
      </w:r>
    </w:p>
    <w:p w14:paraId="358D2F3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04591F4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6A11DFE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AC6829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C8CE27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3D93352" w14:textId="77777777" w:rsidR="00282925" w:rsidRPr="00282925" w:rsidRDefault="00282925" w:rsidP="00282925">
      <w:pPr>
        <w:rPr>
          <w:sz w:val="14"/>
          <w:szCs w:val="14"/>
        </w:rPr>
      </w:pPr>
    </w:p>
    <w:p w14:paraId="3E9291D4" w14:textId="77777777" w:rsidR="00282925" w:rsidRPr="00282925" w:rsidRDefault="00282925" w:rsidP="00282925">
      <w:pPr>
        <w:rPr>
          <w:sz w:val="14"/>
          <w:szCs w:val="14"/>
        </w:rPr>
      </w:pPr>
    </w:p>
    <w:p w14:paraId="17F13EF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D09787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`sspmi`.`telefone_has_coordenacao`</w:t>
      </w:r>
    </w:p>
    <w:p w14:paraId="0F5FA5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361EC0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`sspmi`.`telefone_has_coordenacao` (</w:t>
      </w:r>
    </w:p>
    <w:p w14:paraId="3EA7A60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40990ED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`coordenacao_idcoordenacao` INT NOT NULL,</w:t>
      </w:r>
    </w:p>
    <w:p w14:paraId="4ADB461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`coordenacao_idcoordenacao`),</w:t>
      </w:r>
    </w:p>
    <w:p w14:paraId="591BCC9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`fk_telefone_has_coordenacao_coordenacao1_idx` (`coordenacao_idcoordenacao` ASC),</w:t>
      </w:r>
    </w:p>
    <w:p w14:paraId="1A84DBE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`fk_telefone_has_coordenacao_telefone1_idx` (`telefone_idtelefone` ASC),</w:t>
      </w:r>
    </w:p>
    <w:p w14:paraId="75F604D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`fk_telefone_has_coordenacao_telefone1`</w:t>
      </w:r>
    </w:p>
    <w:p w14:paraId="7A247B9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64A6B88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6B012CE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724F71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028A87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`fk_telefone_has_coordenacao_coordenacao1`</w:t>
      </w:r>
    </w:p>
    <w:p w14:paraId="42D2C48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2ACA41D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2C4CA3E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339BE9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951C4F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0FDA885" w14:textId="77777777" w:rsidR="00282925" w:rsidRPr="00282925" w:rsidRDefault="00282925" w:rsidP="00282925">
      <w:pPr>
        <w:rPr>
          <w:sz w:val="14"/>
          <w:szCs w:val="14"/>
        </w:rPr>
      </w:pPr>
    </w:p>
    <w:p w14:paraId="5E36D506" w14:textId="77777777" w:rsidR="00282925" w:rsidRPr="00282925" w:rsidRDefault="00282925" w:rsidP="00282925">
      <w:pPr>
        <w:rPr>
          <w:sz w:val="14"/>
          <w:szCs w:val="14"/>
        </w:rPr>
      </w:pPr>
    </w:p>
    <w:p w14:paraId="789737C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C44672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`sspmi`.`telefone_has_setor`</w:t>
      </w:r>
    </w:p>
    <w:p w14:paraId="4736E9B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0B0C61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`sspmi`.`telefone_has_setor` (</w:t>
      </w:r>
    </w:p>
    <w:p w14:paraId="38ABDAB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33F3469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16E82F6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`setor_idsetor`),</w:t>
      </w:r>
    </w:p>
    <w:p w14:paraId="64704C4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`fk_telefone_has_setor_setor1_idx` (`setor_idsetor` ASC),</w:t>
      </w:r>
    </w:p>
    <w:p w14:paraId="432A236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`fk_telefone_has_setor_telefone1_idx` (`telefone_idtelefone` ASC),</w:t>
      </w:r>
    </w:p>
    <w:p w14:paraId="429D967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`fk_telefone_has_setor_telefone1`</w:t>
      </w:r>
    </w:p>
    <w:p w14:paraId="32A3125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3503D17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6E87F36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092D96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CABAD8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`fk_telefone_has_setor_setor1`</w:t>
      </w:r>
    </w:p>
    <w:p w14:paraId="712CA47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58ADC78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1DCBD09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F0F2A0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73CCD05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362A754" w14:textId="77777777" w:rsidR="00282925" w:rsidRPr="00282925" w:rsidRDefault="00282925" w:rsidP="00282925">
      <w:pPr>
        <w:rPr>
          <w:sz w:val="14"/>
          <w:szCs w:val="14"/>
        </w:rPr>
      </w:pPr>
    </w:p>
    <w:p w14:paraId="4AB9FAB0" w14:textId="77777777" w:rsidR="00282925" w:rsidRPr="00282925" w:rsidRDefault="00282925" w:rsidP="00282925">
      <w:pPr>
        <w:rPr>
          <w:sz w:val="14"/>
          <w:szCs w:val="14"/>
        </w:rPr>
      </w:pPr>
    </w:p>
    <w:p w14:paraId="5BD2FC1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81EDDF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`sspmi`.`email_has_setor`</w:t>
      </w:r>
    </w:p>
    <w:p w14:paraId="633743F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A37741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`sspmi`.`email_has_setor` (</w:t>
      </w:r>
    </w:p>
    <w:p w14:paraId="1C6E290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492960C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5372FE6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`setor_idsetor`),</w:t>
      </w:r>
    </w:p>
    <w:p w14:paraId="7D9660C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`fk_email_has_setor_setor1_idx` (`setor_idsetor` ASC),</w:t>
      </w:r>
    </w:p>
    <w:p w14:paraId="0D0C78D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`fk_email_has_setor_email1_idx` (`email_idemail` ASC),</w:t>
      </w:r>
    </w:p>
    <w:p w14:paraId="32844D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CONSTRAINT `fk_email_has_setor_email1`</w:t>
      </w:r>
    </w:p>
    <w:p w14:paraId="18A319E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44260C9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02BDA38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036F4A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755055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`fk_email_has_setor_setor1`</w:t>
      </w:r>
    </w:p>
    <w:p w14:paraId="33B9999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7246134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055EEB2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56F248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3D9638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5CCF283" w14:textId="77777777" w:rsidR="00282925" w:rsidRPr="00282925" w:rsidRDefault="00282925" w:rsidP="00282925">
      <w:pPr>
        <w:rPr>
          <w:sz w:val="14"/>
          <w:szCs w:val="14"/>
        </w:rPr>
      </w:pPr>
    </w:p>
    <w:p w14:paraId="128060B6" w14:textId="77777777" w:rsidR="00282925" w:rsidRPr="00282925" w:rsidRDefault="00282925" w:rsidP="00282925">
      <w:pPr>
        <w:rPr>
          <w:sz w:val="14"/>
          <w:szCs w:val="14"/>
        </w:rPr>
      </w:pPr>
    </w:p>
    <w:p w14:paraId="620AE6C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744572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`sspmi`.`email_has_coordenacao`</w:t>
      </w:r>
    </w:p>
    <w:p w14:paraId="73CF69F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7215F4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`sspmi`.`email_has_coordenacao` (</w:t>
      </w:r>
    </w:p>
    <w:p w14:paraId="56502CB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5CD1065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59ECC32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`coordenacao_idcoordenacao`),</w:t>
      </w:r>
    </w:p>
    <w:p w14:paraId="6B073B3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`fk_email_has_coordenacao_coordenacao1_idx` (`coordenacao_idcoordenacao` ASC),</w:t>
      </w:r>
    </w:p>
    <w:p w14:paraId="0F7829A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`fk_email_has_coordenacao_email1_idx` (`email_idemail` ASC),</w:t>
      </w:r>
    </w:p>
    <w:p w14:paraId="0FE23EF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`fk_email_has_coordenacao_email1`</w:t>
      </w:r>
    </w:p>
    <w:p w14:paraId="7595462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7AB1B64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0EABFB0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6CAC90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C902C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`fk_email_has_coordenacao_coordenacao1`</w:t>
      </w:r>
    </w:p>
    <w:p w14:paraId="21FA96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25717CC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0DCB989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6A8726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1738B13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74F2FA0B" w14:textId="77777777" w:rsidR="00282925" w:rsidRPr="00282925" w:rsidRDefault="00282925" w:rsidP="00282925">
      <w:pPr>
        <w:rPr>
          <w:sz w:val="14"/>
          <w:szCs w:val="14"/>
        </w:rPr>
      </w:pPr>
    </w:p>
    <w:p w14:paraId="286F7641" w14:textId="77777777" w:rsidR="00282925" w:rsidRPr="00282925" w:rsidRDefault="00282925" w:rsidP="00282925">
      <w:pPr>
        <w:rPr>
          <w:sz w:val="14"/>
          <w:szCs w:val="14"/>
        </w:rPr>
      </w:pPr>
    </w:p>
    <w:p w14:paraId="571851A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B00B2A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`sspmi`.`email_has_departamento`</w:t>
      </w:r>
    </w:p>
    <w:p w14:paraId="44D1B13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B8865F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`sspmi`.`email_has_departamento` (</w:t>
      </w:r>
    </w:p>
    <w:p w14:paraId="7ABBBC0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0F28F41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3129F6B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`departamento_iddepartamento`),</w:t>
      </w:r>
    </w:p>
    <w:p w14:paraId="31EBBAA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`fk_email_has_departamento_departamento1_idx` (`departamento_iddepartamento` ASC),</w:t>
      </w:r>
    </w:p>
    <w:p w14:paraId="3B656F0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`fk_email_has_departamento_email1_idx` (`email_idemail` ASC),</w:t>
      </w:r>
    </w:p>
    <w:p w14:paraId="3D60C31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`fk_email_has_departamento_email1`</w:t>
      </w:r>
    </w:p>
    <w:p w14:paraId="4428627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5C56D37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09FB3A5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5FA321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ACTION,</w:t>
      </w:r>
    </w:p>
    <w:p w14:paraId="6A5F5F7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`fk_email_has_departamento_departamento1`</w:t>
      </w:r>
    </w:p>
    <w:p w14:paraId="67DE0EE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4CEF8AD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1CAF284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6A956D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975DD5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9B8F48D" w14:textId="77777777" w:rsidR="00282925" w:rsidRPr="00282925" w:rsidRDefault="00282925" w:rsidP="00282925">
      <w:pPr>
        <w:rPr>
          <w:sz w:val="14"/>
          <w:szCs w:val="14"/>
        </w:rPr>
      </w:pPr>
    </w:p>
    <w:p w14:paraId="378A8390" w14:textId="77777777" w:rsidR="00282925" w:rsidRPr="00282925" w:rsidRDefault="00282925" w:rsidP="00282925">
      <w:pPr>
        <w:rPr>
          <w:sz w:val="14"/>
          <w:szCs w:val="14"/>
        </w:rPr>
      </w:pPr>
    </w:p>
    <w:p w14:paraId="57E609F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F18729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`sspmi`.`email_has_secretaria`</w:t>
      </w:r>
    </w:p>
    <w:p w14:paraId="57EFDC7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7EADA5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`sspmi`.`email_has_secretaria` (</w:t>
      </w:r>
    </w:p>
    <w:p w14:paraId="77C70C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2A2A182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2BEC431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`secretaria_idsecretaria`),</w:t>
      </w:r>
    </w:p>
    <w:p w14:paraId="21D69D6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`fk_email_has_secretaria_secretaria1_idx` (`secretaria_idsecretaria` ASC),</w:t>
      </w:r>
    </w:p>
    <w:p w14:paraId="416230C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`fk_email_has_secretaria_email1_idx` (`email_idemail` ASC),</w:t>
      </w:r>
    </w:p>
    <w:p w14:paraId="6EF6BF8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`fk_email_has_secretaria_email1`</w:t>
      </w:r>
    </w:p>
    <w:p w14:paraId="0B1F5BF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4D17E12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2826825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864362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677D4BA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`fk_email_has_secretaria_secretaria1`</w:t>
      </w:r>
    </w:p>
    <w:p w14:paraId="4CCB4FC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2EC1766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4EE7AB0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898F71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F4B4AF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6881FB4" w14:textId="77777777" w:rsidR="00282925" w:rsidRPr="00282925" w:rsidRDefault="00282925" w:rsidP="00282925">
      <w:pPr>
        <w:rPr>
          <w:sz w:val="14"/>
          <w:szCs w:val="14"/>
        </w:rPr>
      </w:pPr>
    </w:p>
    <w:p w14:paraId="3F350FC9" w14:textId="77777777" w:rsidR="00282925" w:rsidRPr="00282925" w:rsidRDefault="00282925" w:rsidP="00282925">
      <w:pPr>
        <w:rPr>
          <w:sz w:val="14"/>
          <w:szCs w:val="14"/>
        </w:rPr>
      </w:pPr>
    </w:p>
    <w:p w14:paraId="71AB723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SQL_MODE=@OLD_SQL_MODE;</w:t>
      </w:r>
    </w:p>
    <w:p w14:paraId="5949FD9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FOREIGN_KEY_CHECKS=@OLD_FOREIGN_KEY_CHECKS;</w:t>
      </w:r>
    </w:p>
    <w:p w14:paraId="5D21028E" w14:textId="350CE6ED" w:rsid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UNIQUE_CHECKS=@OLD_UNIQUE_CHECKS;</w:t>
      </w:r>
    </w:p>
    <w:p w14:paraId="6DABFA04" w14:textId="77777777" w:rsidR="00282925" w:rsidRDefault="00282925" w:rsidP="00282925">
      <w:pPr>
        <w:rPr>
          <w:sz w:val="14"/>
          <w:szCs w:val="14"/>
        </w:rPr>
      </w:pPr>
    </w:p>
    <w:p w14:paraId="2253DF75" w14:textId="77777777" w:rsidR="00282925" w:rsidRDefault="00282925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i/>
          <w:iCs/>
          <w:caps/>
          <w:color w:val="555A3C" w:themeColor="accent3" w:themeShade="80"/>
        </w:rPr>
      </w:pPr>
      <w:r>
        <w:rPr>
          <w:i/>
          <w:iCs/>
        </w:rPr>
        <w:br w:type="page"/>
      </w:r>
    </w:p>
    <w:p w14:paraId="79A3600A" w14:textId="17047D9E" w:rsidR="00282925" w:rsidRDefault="00282925">
      <w:pPr>
        <w:pStyle w:val="Ttulo3"/>
      </w:pPr>
      <w:r>
        <w:rPr>
          <w:i/>
          <w:iCs/>
        </w:rPr>
        <w:lastRenderedPageBreak/>
        <w:t>SCRIPT</w:t>
      </w:r>
      <w:r>
        <w:t xml:space="preserve"> VERSÃO 5.5</w:t>
      </w:r>
    </w:p>
    <w:p w14:paraId="24F93B6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MySQL Script generated by MySQL Workbench</w:t>
      </w:r>
    </w:p>
    <w:p w14:paraId="0868422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Thu Apr 25 12:51:16 2024</w:t>
      </w:r>
    </w:p>
    <w:p w14:paraId="22BF597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Model: New Model    Version: 1.0</w:t>
      </w:r>
    </w:p>
    <w:p w14:paraId="21D80F0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MySQL Workbench Forward Engineering</w:t>
      </w:r>
    </w:p>
    <w:p w14:paraId="78C4A55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B076D0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@OLD_UNIQUE_CHECKS=@@UNIQUE_CHECKS, UNIQUE_CHECKS=0;</w:t>
      </w:r>
    </w:p>
    <w:p w14:paraId="56EF1DA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@OLD_FOREIGN_KEY_CHECKS=@@FOREIGN_KEY_CHECKS, FOREIGN_KEY_CHECKS=0;</w:t>
      </w:r>
    </w:p>
    <w:p w14:paraId="2E50932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642983E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7B5F4C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0A7B870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Schema sspmi</w:t>
      </w:r>
    </w:p>
    <w:p w14:paraId="3FF7D52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21B85F0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39227C0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AFD661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Schema sspmi</w:t>
      </w:r>
    </w:p>
    <w:p w14:paraId="6641A39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F2DDD2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SCHEMA IF NOT EXISTS `sspmi` DEFAULT CHARACTER SET utf8 ;</w:t>
      </w:r>
    </w:p>
    <w:p w14:paraId="1D8A005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USE `sspmi` ;</w:t>
      </w:r>
    </w:p>
    <w:p w14:paraId="523B645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B86396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755C4D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`sspmi`.`secretaria`</w:t>
      </w:r>
    </w:p>
    <w:p w14:paraId="306C64F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9690AF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`sspmi`.`secretaria` (</w:t>
      </w:r>
    </w:p>
    <w:p w14:paraId="5DD5FC3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`idsecretaria` INT NOT NULL AUTO_INCREMENT,</w:t>
      </w:r>
    </w:p>
    <w:p w14:paraId="7539D86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4730662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`endereco` VARCHAR(100) NOT NULL,</w:t>
      </w:r>
    </w:p>
    <w:p w14:paraId="26CC960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(`idsecretaria`),</w:t>
      </w:r>
    </w:p>
    <w:p w14:paraId="11A36D0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`idsecretaria_UNIQUE` (`idsecretaria` ASC))</w:t>
      </w:r>
    </w:p>
    <w:p w14:paraId="459B202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6B2E4EB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A8F942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1349BB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A47017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`sspmi`.`departamento`</w:t>
      </w:r>
    </w:p>
    <w:p w14:paraId="110F21D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0C92349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`sspmi`.`departamento` (</w:t>
      </w:r>
    </w:p>
    <w:p w14:paraId="5FF72AA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`iddepartamento` INT NOT NULL AUTO_INCREMENT,</w:t>
      </w:r>
    </w:p>
    <w:p w14:paraId="282C97F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51CFDC1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`endereco` VARCHAR(100) NOT NULL,</w:t>
      </w:r>
    </w:p>
    <w:p w14:paraId="2E3C338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`secretaria_idsecretaria` INT NOT NULL,</w:t>
      </w:r>
    </w:p>
    <w:p w14:paraId="5690B61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(`iddepartamento`, `secretaria_idsecretaria`),</w:t>
      </w:r>
    </w:p>
    <w:p w14:paraId="08A5EB6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`iddepartamento_UNIQUE` (`iddepartamento` ASC),</w:t>
      </w:r>
    </w:p>
    <w:p w14:paraId="60452CA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`fk_departamento_secretaria1_idx` (`secretaria_idsecretaria` ASC),</w:t>
      </w:r>
    </w:p>
    <w:p w14:paraId="58CEF92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`fk_departamento_secretaria1`</w:t>
      </w:r>
    </w:p>
    <w:p w14:paraId="1738478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(`secretaria_idsecretaria`)</w:t>
      </w:r>
    </w:p>
    <w:p w14:paraId="651BAB2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`sspmi`.`secretaria` (`idsecretaria`)</w:t>
      </w:r>
    </w:p>
    <w:p w14:paraId="7182C79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 xml:space="preserve">    ON DELETE NO ACTION</w:t>
      </w:r>
    </w:p>
    <w:p w14:paraId="413001C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69C167B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3BB3CBD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7B9ED49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174E592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33BF254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`sspmi`.`coordenacao`</w:t>
      </w:r>
    </w:p>
    <w:p w14:paraId="4705F52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A9AA34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`sspmi`.`coordenacao` (</w:t>
      </w:r>
    </w:p>
    <w:p w14:paraId="2976808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`idcoordenacao` INT NOT NULL AUTO_INCREMENT,</w:t>
      </w:r>
    </w:p>
    <w:p w14:paraId="422EB66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1518801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`endereco` VARCHAR(100) NOT NULL,</w:t>
      </w:r>
    </w:p>
    <w:p w14:paraId="67F595D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`departamento_secretaria_idsecretaria` INT NOT NULL,</w:t>
      </w:r>
    </w:p>
    <w:p w14:paraId="5382438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(`idcoordenacao`, `departamento_secretaria_idsecretaria`),</w:t>
      </w:r>
    </w:p>
    <w:p w14:paraId="4764830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`idcoordenacao_UNIQUE` (`idcoordenacao` ASC),</w:t>
      </w:r>
    </w:p>
    <w:p w14:paraId="7602A0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`fk_coordenacao_departamento1_idx` (`departamento_secretaria_idsecretaria` ASC),</w:t>
      </w:r>
    </w:p>
    <w:p w14:paraId="5DDC872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`fk_coordenacao_departamento1`</w:t>
      </w:r>
    </w:p>
    <w:p w14:paraId="703930E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(`departamento_secretaria_idsecretaria`)</w:t>
      </w:r>
    </w:p>
    <w:p w14:paraId="5D15793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`sspmi`.`departamento` (`secretaria_idsecretaria`)</w:t>
      </w:r>
    </w:p>
    <w:p w14:paraId="1BD8EDE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6C2BA17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60DE374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47FCACE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3815C7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4C5904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3A3C08F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`sspmi`.`setor`</w:t>
      </w:r>
    </w:p>
    <w:p w14:paraId="2C30050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93CD01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`sspmi`.`setor` (</w:t>
      </w:r>
    </w:p>
    <w:p w14:paraId="3D076B8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`idsetor` INT NOT NULL AUTO_INCREMENT,</w:t>
      </w:r>
    </w:p>
    <w:p w14:paraId="60B3FE5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74313E9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`endereco` VARCHAR(100) NOT NULL,</w:t>
      </w:r>
    </w:p>
    <w:p w14:paraId="203A679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`coordenacao_departamento_iddepartamento` INT NULL,</w:t>
      </w:r>
    </w:p>
    <w:p w14:paraId="7BA5E68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`coordenacao_departamento_secretaria_idsecretaria` INT NULL,</w:t>
      </w:r>
    </w:p>
    <w:p w14:paraId="268A740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(`idsetor`),</w:t>
      </w:r>
    </w:p>
    <w:p w14:paraId="289140F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`idsetor_UNIQUE` (`idsetor` ASC),</w:t>
      </w:r>
    </w:p>
    <w:p w14:paraId="67767EE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47EF33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`fk_setor_coordenacao1`</w:t>
      </w:r>
    </w:p>
    <w:p w14:paraId="3E9FDE7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(`coordenacao_departamento_secretaria_idsecretaria`)</w:t>
      </w:r>
    </w:p>
    <w:p w14:paraId="1626D6D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`sspmi`.`coordenacao` (`departamento_secretaria_idsecretaria`)</w:t>
      </w:r>
    </w:p>
    <w:p w14:paraId="6B0D053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6D8E0CA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7D87943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554DFB7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BB3E27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F039C7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3897362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`sspmi`.`telefone`</w:t>
      </w:r>
    </w:p>
    <w:p w14:paraId="1C05991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1DCDD04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`sspmi`.`telefone` (</w:t>
      </w:r>
    </w:p>
    <w:p w14:paraId="7BBD23D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 xml:space="preserve">  `idtelefone` INT NOT NULL AUTO_INCREMENT,</w:t>
      </w:r>
    </w:p>
    <w:p w14:paraId="2214D15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`whatsApp` TINYINT NOT NULL DEFAULT 0,</w:t>
      </w:r>
    </w:p>
    <w:p w14:paraId="13AFAF2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`numero` VARCHAR(11) NULL,</w:t>
      </w:r>
    </w:p>
    <w:p w14:paraId="55E0308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(`idtelefone`),</w:t>
      </w:r>
    </w:p>
    <w:p w14:paraId="14B1B8E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`idtelefone_UNIQUE` (`idtelefone` ASC))</w:t>
      </w:r>
    </w:p>
    <w:p w14:paraId="011043C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6805D1E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2539C1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1C97CA4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0637571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`sspmi`.`cargo`</w:t>
      </w:r>
    </w:p>
    <w:p w14:paraId="1415C72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2286184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`sspmi`.`cargo` (</w:t>
      </w:r>
    </w:p>
    <w:p w14:paraId="0D5E585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`idcargo` INT NOT NULL AUTO_INCREMENT,</w:t>
      </w:r>
    </w:p>
    <w:p w14:paraId="776F3DA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019CC67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(`idcargo`),</w:t>
      </w:r>
    </w:p>
    <w:p w14:paraId="7675E5A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`idcargo_UNIQUE` (`idcargo` ASC),</w:t>
      </w:r>
    </w:p>
    <w:p w14:paraId="23F7C9C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`nomenclatura_UNIQUE` (`nomenclatura` ASC))</w:t>
      </w:r>
    </w:p>
    <w:p w14:paraId="7405A13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170618A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FED046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2CECAA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241E77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`sspmi`.`email`</w:t>
      </w:r>
    </w:p>
    <w:p w14:paraId="655AEA1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6BD4922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`sspmi`.`email` (</w:t>
      </w:r>
    </w:p>
    <w:p w14:paraId="54F8F6A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`idemail` INT NOT NULL AUTO_INCREMENT,</w:t>
      </w:r>
    </w:p>
    <w:p w14:paraId="6E1A6B8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NULL,</w:t>
      </w:r>
    </w:p>
    <w:p w14:paraId="069B3F1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(`idemail`),</w:t>
      </w:r>
    </w:p>
    <w:p w14:paraId="0CCFCEF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`idemail_UNIQUE` (`idemail` ASC),</w:t>
      </w:r>
    </w:p>
    <w:p w14:paraId="1B4488E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`nomenclatura_UNIQUE` (`nomenclatura` ASC))</w:t>
      </w:r>
    </w:p>
    <w:p w14:paraId="2F44698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6E90F33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9CFBEB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1D4CA8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1B695DA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`sspmi`.`permissao`</w:t>
      </w:r>
    </w:p>
    <w:p w14:paraId="343B932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6C885EA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`sspmi`.`permissao` (</w:t>
      </w:r>
    </w:p>
    <w:p w14:paraId="46A4550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`idpermissao` INT NOT NULL AUTO_INCREMENT,</w:t>
      </w:r>
    </w:p>
    <w:p w14:paraId="295EF37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`nivel` INT(1) NOT NULL,</w:t>
      </w:r>
    </w:p>
    <w:p w14:paraId="3AAE003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404BAA8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(`idpermissao`),</w:t>
      </w:r>
    </w:p>
    <w:p w14:paraId="31D9E7B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`idpermissao_UNIQUE` (`idpermissao` ASC),</w:t>
      </w:r>
    </w:p>
    <w:p w14:paraId="0F9C30A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`nivel_UNIQUE` (`nivel` ASC),</w:t>
      </w:r>
    </w:p>
    <w:p w14:paraId="76042F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`nomenclatura_UNIQUE` (`nomenclatura` ASC))</w:t>
      </w:r>
    </w:p>
    <w:p w14:paraId="19A77BA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493EF54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0F558A0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F9DF0F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931D7D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`sspmi`.`usuario`</w:t>
      </w:r>
    </w:p>
    <w:p w14:paraId="1832687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>-- -----------------------------------------------------</w:t>
      </w:r>
    </w:p>
    <w:p w14:paraId="60DD6AE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`sspmi`.`usuario` (</w:t>
      </w:r>
    </w:p>
    <w:p w14:paraId="295AEE1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`idusuario` INT NOT NULL AUTO_INCREMENT,</w:t>
      </w:r>
    </w:p>
    <w:p w14:paraId="206BED5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`nome` VARCHAR(100) NOT NULL,</w:t>
      </w:r>
    </w:p>
    <w:p w14:paraId="677C594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`sobrenome` VARCHAR(200) NOT NULL,</w:t>
      </w:r>
    </w:p>
    <w:p w14:paraId="2878CCC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`sexo` CHAR(1) NOT NULL,</w:t>
      </w:r>
    </w:p>
    <w:p w14:paraId="3D54068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`imagem` VARCHAR(45) NOT NULL DEFAULT 'default.jpg',</w:t>
      </w:r>
    </w:p>
    <w:p w14:paraId="5B8AE03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`situacao` CHAR(1) NOT NULL DEFAULT 0,</w:t>
      </w:r>
    </w:p>
    <w:p w14:paraId="79C7F41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`setor_idsetor` INT NULL,</w:t>
      </w:r>
    </w:p>
    <w:p w14:paraId="06EC285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`coordenacao_idcoordenacao` INT NULL,</w:t>
      </w:r>
    </w:p>
    <w:p w14:paraId="2CD37EF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`departamento_iddepartamento` INT NULL,</w:t>
      </w:r>
    </w:p>
    <w:p w14:paraId="48BADE3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`secretaria_idsecretaria` INT NOT NULL,</w:t>
      </w:r>
    </w:p>
    <w:p w14:paraId="43ECA47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`telefone_idtelefone` INT NULL,</w:t>
      </w:r>
    </w:p>
    <w:p w14:paraId="686DA4E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`cargo_idcargo` INT NOT NULL,</w:t>
      </w:r>
    </w:p>
    <w:p w14:paraId="515BCC3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`email_idemail` INT NOT NULL,</w:t>
      </w:r>
    </w:p>
    <w:p w14:paraId="49B650D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`permissao_idpermissao` INT NOT NULL,</w:t>
      </w:r>
    </w:p>
    <w:p w14:paraId="72473EE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(`idusuario`, `secretaria_idsecretaria`, `cargo_idcargo`, `email_idemail`, `permissao_idpermissao`),</w:t>
      </w:r>
    </w:p>
    <w:p w14:paraId="32455A7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`idusuario_UNIQUE` (`idusuario` ASC),</w:t>
      </w:r>
    </w:p>
    <w:p w14:paraId="29AB8D2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`fk_usuario_setor1_idx` (`setor_idsetor` ASC),</w:t>
      </w:r>
    </w:p>
    <w:p w14:paraId="3553AEF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`fk_usuario_coordenacao1_idx` (`coordenacao_idcoordenacao` ASC),</w:t>
      </w:r>
    </w:p>
    <w:p w14:paraId="666B4B3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`fk_usuario_departamento1_idx` (`departamento_iddepartamento` ASC),</w:t>
      </w:r>
    </w:p>
    <w:p w14:paraId="3D31338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`fk_usuario_secretaria1_idx` (`secretaria_idsecretaria` ASC),</w:t>
      </w:r>
    </w:p>
    <w:p w14:paraId="2392A4E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`fk_usuario_telefone1_idx` (`telefone_idtelefone` ASC),</w:t>
      </w:r>
    </w:p>
    <w:p w14:paraId="4BCBEF4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`fk_usuario_cargo1_idx` (`cargo_idcargo` ASC),</w:t>
      </w:r>
    </w:p>
    <w:p w14:paraId="69A66E3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`fk_usuario_email1_idx` (`email_idemail` ASC),</w:t>
      </w:r>
    </w:p>
    <w:p w14:paraId="30DE6F5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`fk_usuario_permissao1_idx` (`permissao_idpermissao` ASC),</w:t>
      </w:r>
    </w:p>
    <w:p w14:paraId="6062747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`fk_usuario_setor1`</w:t>
      </w:r>
    </w:p>
    <w:p w14:paraId="3C1B9A0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(`setor_idsetor`)</w:t>
      </w:r>
    </w:p>
    <w:p w14:paraId="09EFF3D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`sspmi`.`setor` (`idsetor`)</w:t>
      </w:r>
    </w:p>
    <w:p w14:paraId="556AC3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BE3354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56807B1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`fk_usuario_coordenacao1`</w:t>
      </w:r>
    </w:p>
    <w:p w14:paraId="19FE796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(`coordenacao_idcoordenacao`)</w:t>
      </w:r>
    </w:p>
    <w:p w14:paraId="5284DED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`sspmi`.`coordenacao` (`idcoordenacao`)</w:t>
      </w:r>
    </w:p>
    <w:p w14:paraId="4E65468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1E4E946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479F656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`fk_usuario_departamento1`</w:t>
      </w:r>
    </w:p>
    <w:p w14:paraId="4902905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(`departamento_iddepartamento`)</w:t>
      </w:r>
    </w:p>
    <w:p w14:paraId="0268249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`sspmi`.`departamento` (`iddepartamento`)</w:t>
      </w:r>
    </w:p>
    <w:p w14:paraId="705147B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938350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C575BA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`fk_usuario_secretaria1`</w:t>
      </w:r>
    </w:p>
    <w:p w14:paraId="3E65121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(`secretaria_idsecretaria`)</w:t>
      </w:r>
    </w:p>
    <w:p w14:paraId="46736A7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`sspmi`.`secretaria` (`idsecretaria`)</w:t>
      </w:r>
    </w:p>
    <w:p w14:paraId="54C787C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05B1D55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1252F70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`fk_usuario_telefone1`</w:t>
      </w:r>
    </w:p>
    <w:p w14:paraId="13DA86E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(`telefone_idtelefone`)</w:t>
      </w:r>
    </w:p>
    <w:p w14:paraId="417625D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 xml:space="preserve">    REFERENCES `sspmi`.`telefone` (`idtelefone`)</w:t>
      </w:r>
    </w:p>
    <w:p w14:paraId="6C96350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597CD61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252DD8B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`fk_usuario_cargo1`</w:t>
      </w:r>
    </w:p>
    <w:p w14:paraId="6AE0C73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(`cargo_idcargo`)</w:t>
      </w:r>
    </w:p>
    <w:p w14:paraId="4C46784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`sspmi`.`cargo` (`idcargo`)</w:t>
      </w:r>
    </w:p>
    <w:p w14:paraId="4681B8D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99C5FD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F1608E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`fk_usuario_email1`</w:t>
      </w:r>
    </w:p>
    <w:p w14:paraId="0B61917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(`email_idemail`)</w:t>
      </w:r>
    </w:p>
    <w:p w14:paraId="3916579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`sspmi`.`email` (`idemail`)</w:t>
      </w:r>
    </w:p>
    <w:p w14:paraId="292A77F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5D494F9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607E4BC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`fk_usuario_permissao1`</w:t>
      </w:r>
    </w:p>
    <w:p w14:paraId="682E3D4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(`permissao_idpermissao`)</w:t>
      </w:r>
    </w:p>
    <w:p w14:paraId="50F0BB4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`sspmi`.`permissao` (`idpermissao`)</w:t>
      </w:r>
    </w:p>
    <w:p w14:paraId="3E4D9CB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4282C17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2D45FFE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71760CF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8DB47D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F6048F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BDD071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`sspmi`.`historico`</w:t>
      </w:r>
    </w:p>
    <w:p w14:paraId="4966273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6EFB60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`sspmi`.`historico` (</w:t>
      </w:r>
    </w:p>
    <w:p w14:paraId="3CBA305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`idhistorico` INT NOT NULL AUTO_INCREMENT,</w:t>
      </w:r>
    </w:p>
    <w:p w14:paraId="4DDE183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`pagina` VARCHAR(45) NOT NULL,</w:t>
      </w:r>
    </w:p>
    <w:p w14:paraId="5C537A7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`acao` VARCHAR(45) NOT NULL,</w:t>
      </w:r>
    </w:p>
    <w:p w14:paraId="098E704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`campo` VARCHAR(100) NOT NULL,</w:t>
      </w:r>
    </w:p>
    <w:p w14:paraId="3875A14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`valorAtual` VARCHAR(100) NOT NULL,</w:t>
      </w:r>
    </w:p>
    <w:p w14:paraId="13B983C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`valorAnterior` VARCHAR(100) NOT NULL,</w:t>
      </w:r>
    </w:p>
    <w:p w14:paraId="4F003DD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`dataHora` TIMESTAMP NOT NULL,</w:t>
      </w:r>
    </w:p>
    <w:p w14:paraId="5751E3F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`ip` VARCHAR(12) NOT NULL,</w:t>
      </w:r>
    </w:p>
    <w:p w14:paraId="7BA403D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`navegador` VARCHAR(100) NOT NULL,</w:t>
      </w:r>
    </w:p>
    <w:p w14:paraId="5E33A83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`usuario_idusuario` INT NOT NULL,</w:t>
      </w:r>
    </w:p>
    <w:p w14:paraId="7EC93BD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`usuario_secretaria_idsecretaria` INT NOT NULL,</w:t>
      </w:r>
    </w:p>
    <w:p w14:paraId="09099C9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(`idhistorico`, `usuario_idusuario`, `usuario_secretaria_idsecretaria`),</w:t>
      </w:r>
    </w:p>
    <w:p w14:paraId="50C945D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`idhistorico_UNIQUE` (`idhistorico` ASC),</w:t>
      </w:r>
    </w:p>
    <w:p w14:paraId="548A168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`fk_historico_usuario1_idx` (`usuario_idusuario` ASC, `usuario_secretaria_idsecretaria` ASC),</w:t>
      </w:r>
    </w:p>
    <w:p w14:paraId="508F6B2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`fk_historico_usuario1`</w:t>
      </w:r>
    </w:p>
    <w:p w14:paraId="290E616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(`usuario_idusuario` , `usuario_secretaria_idsecretaria`)</w:t>
      </w:r>
    </w:p>
    <w:p w14:paraId="27BC7D8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`sspmi`.`usuario` (`idusuario` , `secretaria_idsecretaria`)</w:t>
      </w:r>
    </w:p>
    <w:p w14:paraId="052838E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31AAFE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61DA480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0E09B64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5A22F5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9FFC26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3D1A51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>-- Table `sspmi`.`telefone_has_secretaria`</w:t>
      </w:r>
    </w:p>
    <w:p w14:paraId="5CB620C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213E3C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`sspmi`.`telefone_has_secretaria` (</w:t>
      </w:r>
    </w:p>
    <w:p w14:paraId="60155A2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`telefone_idtelefone` INT NOT NULL,</w:t>
      </w:r>
    </w:p>
    <w:p w14:paraId="2E313BE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`secretaria_idsecretaria` INT NOT NULL,</w:t>
      </w:r>
    </w:p>
    <w:p w14:paraId="31D2DDD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(`telefone_idtelefone`, `secretaria_idsecretaria`),</w:t>
      </w:r>
    </w:p>
    <w:p w14:paraId="01943B7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`fk_telefone_has_secretaria_secretaria1_idx` (`secretaria_idsecretaria` ASC),</w:t>
      </w:r>
    </w:p>
    <w:p w14:paraId="2EB957D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`fk_telefone_has_secretaria_telefone1_idx` (`telefone_idtelefone` ASC),</w:t>
      </w:r>
    </w:p>
    <w:p w14:paraId="176A806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`fk_telefone_has_secretaria_telefone1`</w:t>
      </w:r>
    </w:p>
    <w:p w14:paraId="6BCD03D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(`telefone_idtelefone`)</w:t>
      </w:r>
    </w:p>
    <w:p w14:paraId="3318259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`sspmi`.`telefone` (`idtelefone`)</w:t>
      </w:r>
    </w:p>
    <w:p w14:paraId="40668D4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3947004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3E2D76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`fk_telefone_has_secretaria_secretaria1`</w:t>
      </w:r>
    </w:p>
    <w:p w14:paraId="606E269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(`secretaria_idsecretaria`)</w:t>
      </w:r>
    </w:p>
    <w:p w14:paraId="7CCB541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`sspmi`.`secretaria` (`idsecretaria`)</w:t>
      </w:r>
    </w:p>
    <w:p w14:paraId="1F6592A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16B8EA2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4EFC15A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37D6F9E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D3D53F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4CB87D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F27442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`sspmi`.`telefone_has_departamento`</w:t>
      </w:r>
    </w:p>
    <w:p w14:paraId="306D9DF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85145B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`sspmi`.`telefone_has_departamento` (</w:t>
      </w:r>
    </w:p>
    <w:p w14:paraId="60EBB65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`telefone_idtelefone` INT NOT NULL,</w:t>
      </w:r>
    </w:p>
    <w:p w14:paraId="4DC04C5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`departamento_iddepartamento` INT NOT NULL,</w:t>
      </w:r>
    </w:p>
    <w:p w14:paraId="653D08F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(`telefone_idtelefone`, `departamento_iddepartamento`),</w:t>
      </w:r>
    </w:p>
    <w:p w14:paraId="718E768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`fk_telefone_has_departamento_departamento1_idx` (`departamento_iddepartamento` ASC),</w:t>
      </w:r>
    </w:p>
    <w:p w14:paraId="0166D23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`fk_telefone_has_departamento_telefone1_idx` (`telefone_idtelefone` ASC),</w:t>
      </w:r>
    </w:p>
    <w:p w14:paraId="609C784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`fk_telefone_has_departamento_telefone1`</w:t>
      </w:r>
    </w:p>
    <w:p w14:paraId="6DBE266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(`telefone_idtelefone`)</w:t>
      </w:r>
    </w:p>
    <w:p w14:paraId="32D381E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`sspmi`.`telefone` (`idtelefone`)</w:t>
      </w:r>
    </w:p>
    <w:p w14:paraId="772C328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59BE95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953AFB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`fk_telefone_has_departamento_departamento1`</w:t>
      </w:r>
    </w:p>
    <w:p w14:paraId="1A888B6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(`departamento_iddepartamento`)</w:t>
      </w:r>
    </w:p>
    <w:p w14:paraId="0358770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`sspmi`.`departamento` (`iddepartamento`)</w:t>
      </w:r>
    </w:p>
    <w:p w14:paraId="73DB69D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4378213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729F192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5C95467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5BCED6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1BECDF7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6945978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`sspmi`.`telefone_has_coordenacao`</w:t>
      </w:r>
    </w:p>
    <w:p w14:paraId="2DD39BF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2A1439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`sspmi`.`telefone_has_coordenacao` (</w:t>
      </w:r>
    </w:p>
    <w:p w14:paraId="64F6DE2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`telefone_idtelefone` INT NOT NULL,</w:t>
      </w:r>
    </w:p>
    <w:p w14:paraId="6DB61CC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 xml:space="preserve">  `coordenacao_idcoordenacao` INT NOT NULL,</w:t>
      </w:r>
    </w:p>
    <w:p w14:paraId="7E7A82C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(`telefone_idtelefone`, `coordenacao_idcoordenacao`),</w:t>
      </w:r>
    </w:p>
    <w:p w14:paraId="3CF8555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`fk_telefone_has_coordenacao_coordenacao1_idx` (`coordenacao_idcoordenacao` ASC),</w:t>
      </w:r>
    </w:p>
    <w:p w14:paraId="1DEE382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`fk_telefone_has_coordenacao_telefone1_idx` (`telefone_idtelefone` ASC),</w:t>
      </w:r>
    </w:p>
    <w:p w14:paraId="56EE0D2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`fk_telefone_has_coordenacao_telefone1`</w:t>
      </w:r>
    </w:p>
    <w:p w14:paraId="057CA11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(`telefone_idtelefone`)</w:t>
      </w:r>
    </w:p>
    <w:p w14:paraId="193BA64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`sspmi`.`telefone` (`idtelefone`)</w:t>
      </w:r>
    </w:p>
    <w:p w14:paraId="2065AB0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75E49A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73DB63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`fk_telefone_has_coordenacao_coordenacao1`</w:t>
      </w:r>
    </w:p>
    <w:p w14:paraId="1584F8C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(`coordenacao_idcoordenacao`)</w:t>
      </w:r>
    </w:p>
    <w:p w14:paraId="2948FA8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`sspmi`.`coordenacao` (`idcoordenacao`)</w:t>
      </w:r>
    </w:p>
    <w:p w14:paraId="6FC0002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33D1F23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1845138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2D0BC23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3726A87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1190FE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1983FFB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`sspmi`.`telefone_has_setor`</w:t>
      </w:r>
    </w:p>
    <w:p w14:paraId="77F6C1E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07AEA9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`sspmi`.`telefone_has_setor` (</w:t>
      </w:r>
    </w:p>
    <w:p w14:paraId="16861A3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`telefone_idtelefone` INT NOT NULL,</w:t>
      </w:r>
    </w:p>
    <w:p w14:paraId="31A9744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`setor_idsetor` INT NOT NULL,</w:t>
      </w:r>
    </w:p>
    <w:p w14:paraId="4CDE5A4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(`telefone_idtelefone`, `setor_idsetor`),</w:t>
      </w:r>
    </w:p>
    <w:p w14:paraId="093B10A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`fk_telefone_has_setor_setor1_idx` (`setor_idsetor` ASC),</w:t>
      </w:r>
    </w:p>
    <w:p w14:paraId="39FA472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`fk_telefone_has_setor_telefone1_idx` (`telefone_idtelefone` ASC),</w:t>
      </w:r>
    </w:p>
    <w:p w14:paraId="5188B2B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`fk_telefone_has_setor_telefone1`</w:t>
      </w:r>
    </w:p>
    <w:p w14:paraId="043D8AA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(`telefone_idtelefone`)</w:t>
      </w:r>
    </w:p>
    <w:p w14:paraId="47FDC10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`sspmi`.`telefone` (`idtelefone`)</w:t>
      </w:r>
    </w:p>
    <w:p w14:paraId="6CE3DE0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CC95EE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544A8BC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`fk_telefone_has_setor_setor1`</w:t>
      </w:r>
    </w:p>
    <w:p w14:paraId="4AE10C4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(`setor_idsetor`)</w:t>
      </w:r>
    </w:p>
    <w:p w14:paraId="36A03E4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`sspmi`.`setor` (`idsetor`)</w:t>
      </w:r>
    </w:p>
    <w:p w14:paraId="3C83199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0C7A8FB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54E8976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7A062E0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A209EE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307DE8F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695E9FF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`sspmi`.`email_has_setor`</w:t>
      </w:r>
    </w:p>
    <w:p w14:paraId="6E2BEA4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25C8537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`sspmi`.`email_has_setor` (</w:t>
      </w:r>
    </w:p>
    <w:p w14:paraId="11366E1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`email_idemail` INT NOT NULL,</w:t>
      </w:r>
    </w:p>
    <w:p w14:paraId="702975B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`setor_idsetor` INT NOT NULL,</w:t>
      </w:r>
    </w:p>
    <w:p w14:paraId="0195CAC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(`email_idemail`, `setor_idsetor`),</w:t>
      </w:r>
    </w:p>
    <w:p w14:paraId="6A90A09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`fk_email_has_setor_setor1_idx` (`setor_idsetor` ASC),</w:t>
      </w:r>
    </w:p>
    <w:p w14:paraId="496D7D1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`fk_email_has_setor_email1_idx` (`email_idemail` ASC),</w:t>
      </w:r>
    </w:p>
    <w:p w14:paraId="08650EE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 xml:space="preserve">  CONSTRAINT `fk_email_has_setor_email1`</w:t>
      </w:r>
    </w:p>
    <w:p w14:paraId="27F8D60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(`email_idemail`)</w:t>
      </w:r>
    </w:p>
    <w:p w14:paraId="1037DA4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`sspmi`.`email` (`idemail`)</w:t>
      </w:r>
    </w:p>
    <w:p w14:paraId="49BCD84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6CC25F3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7CB434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`fk_email_has_setor_setor1`</w:t>
      </w:r>
    </w:p>
    <w:p w14:paraId="4BE1D31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(`setor_idsetor`)</w:t>
      </w:r>
    </w:p>
    <w:p w14:paraId="316BE56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`sspmi`.`setor` (`idsetor`)</w:t>
      </w:r>
    </w:p>
    <w:p w14:paraId="134CAEA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FD44D3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0EA4664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53F42C9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960BB8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F064BB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F9344A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`sspmi`.`email_has_coordenacao`</w:t>
      </w:r>
    </w:p>
    <w:p w14:paraId="2FBDBC1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1CE4CC9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`sspmi`.`email_has_coordenacao` (</w:t>
      </w:r>
    </w:p>
    <w:p w14:paraId="108A873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`email_idemail` INT NOT NULL,</w:t>
      </w:r>
    </w:p>
    <w:p w14:paraId="2D721D3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`coordenacao_idcoordenacao` INT NOT NULL,</w:t>
      </w:r>
    </w:p>
    <w:p w14:paraId="0DD70DA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(`email_idemail`, `coordenacao_idcoordenacao`),</w:t>
      </w:r>
    </w:p>
    <w:p w14:paraId="0E33E7F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`fk_email_has_coordenacao_coordenacao1_idx` (`coordenacao_idcoordenacao` ASC),</w:t>
      </w:r>
    </w:p>
    <w:p w14:paraId="78567A7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`fk_email_has_coordenacao_email1_idx` (`email_idemail` ASC),</w:t>
      </w:r>
    </w:p>
    <w:p w14:paraId="28A6217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`fk_email_has_coordenacao_email1`</w:t>
      </w:r>
    </w:p>
    <w:p w14:paraId="085ECF7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(`email_idemail`)</w:t>
      </w:r>
    </w:p>
    <w:p w14:paraId="3848C32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`sspmi`.`email` (`idemail`)</w:t>
      </w:r>
    </w:p>
    <w:p w14:paraId="5A742D6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35FE87A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00A71D9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`fk_email_has_coordenacao_coordenacao1`</w:t>
      </w:r>
    </w:p>
    <w:p w14:paraId="2625D58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(`coordenacao_idcoordenacao`)</w:t>
      </w:r>
    </w:p>
    <w:p w14:paraId="147CBEE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`sspmi`.`coordenacao` (`idcoordenacao`)</w:t>
      </w:r>
    </w:p>
    <w:p w14:paraId="10B4B81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0007187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2B42881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326B263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3A7067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9B078B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1214909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`sspmi`.`email_has_departamento`</w:t>
      </w:r>
    </w:p>
    <w:p w14:paraId="39FB2DC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418AF2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`sspmi`.`email_has_departamento` (</w:t>
      </w:r>
    </w:p>
    <w:p w14:paraId="7203F59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`email_idemail` INT NOT NULL,</w:t>
      </w:r>
    </w:p>
    <w:p w14:paraId="1CF1389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`departamento_iddepartamento` INT NOT NULL,</w:t>
      </w:r>
    </w:p>
    <w:p w14:paraId="6D13A14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(`email_idemail`, `departamento_iddepartamento`),</w:t>
      </w:r>
    </w:p>
    <w:p w14:paraId="251F577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`fk_email_has_departamento_departamento1_idx` (`departamento_iddepartamento` ASC),</w:t>
      </w:r>
    </w:p>
    <w:p w14:paraId="3E6B6A7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`fk_email_has_departamento_email1_idx` (`email_idemail` ASC),</w:t>
      </w:r>
    </w:p>
    <w:p w14:paraId="39DF2E5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`fk_email_has_departamento_email1`</w:t>
      </w:r>
    </w:p>
    <w:p w14:paraId="4201AFC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(`email_idemail`)</w:t>
      </w:r>
    </w:p>
    <w:p w14:paraId="55C1158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`sspmi`.`email` (`idemail`)</w:t>
      </w:r>
    </w:p>
    <w:p w14:paraId="6B6474C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07E1A74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 xml:space="preserve">    ON UPDATE NO ACTION,</w:t>
      </w:r>
    </w:p>
    <w:p w14:paraId="76DA26E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`fk_email_has_departamento_departamento1`</w:t>
      </w:r>
    </w:p>
    <w:p w14:paraId="2A125D6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(`departamento_iddepartamento`)</w:t>
      </w:r>
    </w:p>
    <w:p w14:paraId="1D96265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`sspmi`.`departamento` (`iddepartamento`)</w:t>
      </w:r>
    </w:p>
    <w:p w14:paraId="24499CF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3718776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40A91D3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32D33B7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C9D5F0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C539A1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E4B124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`sspmi`.`email_has_secretaria`</w:t>
      </w:r>
    </w:p>
    <w:p w14:paraId="010961B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FF5C81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`sspmi`.`email_has_secretaria` (</w:t>
      </w:r>
    </w:p>
    <w:p w14:paraId="730955A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`email_idemail` INT NOT NULL,</w:t>
      </w:r>
    </w:p>
    <w:p w14:paraId="482790F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`secretaria_idsecretaria` INT NOT NULL,</w:t>
      </w:r>
    </w:p>
    <w:p w14:paraId="30F0BDC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(`email_idemail`, `secretaria_idsecretaria`),</w:t>
      </w:r>
    </w:p>
    <w:p w14:paraId="1EAD4CA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`fk_email_has_secretaria_secretaria1_idx` (`secretaria_idsecretaria` ASC),</w:t>
      </w:r>
    </w:p>
    <w:p w14:paraId="7962F9A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`fk_email_has_secretaria_email1_idx` (`email_idemail` ASC),</w:t>
      </w:r>
    </w:p>
    <w:p w14:paraId="650FC0E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`fk_email_has_secretaria_email1`</w:t>
      </w:r>
    </w:p>
    <w:p w14:paraId="28690E5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(`email_idemail`)</w:t>
      </w:r>
    </w:p>
    <w:p w14:paraId="61586CC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`sspmi`.`email` (`idemail`)</w:t>
      </w:r>
    </w:p>
    <w:p w14:paraId="1851350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E6D271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3C8252E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`fk_email_has_secretaria_secretaria1`</w:t>
      </w:r>
    </w:p>
    <w:p w14:paraId="6EB28FB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(`secretaria_idsecretaria`)</w:t>
      </w:r>
    </w:p>
    <w:p w14:paraId="5340B46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`sspmi`.`secretaria` (`idsecretaria`)</w:t>
      </w:r>
    </w:p>
    <w:p w14:paraId="74569C2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39B0725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411FFB4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02F7B40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73C327B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0D7A54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0BEB45E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`sspmi`.`protocolo`</w:t>
      </w:r>
    </w:p>
    <w:p w14:paraId="5BE60EA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23CD050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`sspmi`.`protocolo` (</w:t>
      </w:r>
    </w:p>
    <w:p w14:paraId="0B4751D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`idprotocolo` INT NOT NULL AUTO_INCREMENT,</w:t>
      </w:r>
    </w:p>
    <w:p w14:paraId="4A1A51B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`ano` YEAR(4) NOT NULL,</w:t>
      </w:r>
    </w:p>
    <w:p w14:paraId="6EBE637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(`idprotocolo`),</w:t>
      </w:r>
    </w:p>
    <w:p w14:paraId="18FB126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`idprotocolo_UNIQUE` (`idprotocolo` ASC),</w:t>
      </w:r>
    </w:p>
    <w:p w14:paraId="72FE574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`numero_UNIQUE` (`ano` ASC))</w:t>
      </w:r>
    </w:p>
    <w:p w14:paraId="226738C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6CF9F90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CD3F12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79D7ADE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SQL_MODE=@OLD_SQL_MODE;</w:t>
      </w:r>
    </w:p>
    <w:p w14:paraId="623741F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FOREIGN_KEY_CHECKS=@OLD_FOREIGN_KEY_CHECKS;</w:t>
      </w:r>
    </w:p>
    <w:p w14:paraId="17724D19" w14:textId="05175DA4" w:rsid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UNIQUE_CHECKS=@OLD_UNIQUE_CHECKS;</w:t>
      </w:r>
    </w:p>
    <w:p w14:paraId="6C70009E" w14:textId="77777777" w:rsidR="00282925" w:rsidRDefault="00282925">
      <w:pPr>
        <w:spacing w:after="240" w:line="252" w:lineRule="auto"/>
        <w:ind w:left="0" w:right="0"/>
        <w:rPr>
          <w:rFonts w:cstheme="minorHAnsi"/>
          <w:sz w:val="14"/>
          <w:szCs w:val="14"/>
        </w:rPr>
      </w:pPr>
      <w:r>
        <w:rPr>
          <w:rFonts w:cstheme="minorHAnsi"/>
          <w:sz w:val="14"/>
          <w:szCs w:val="14"/>
        </w:rPr>
        <w:br w:type="page"/>
      </w:r>
    </w:p>
    <w:p w14:paraId="373EF3A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9286C1D" w14:textId="305B75FE" w:rsidR="00282925" w:rsidRDefault="00282925">
      <w:pPr>
        <w:pStyle w:val="Ttulo3"/>
      </w:pPr>
      <w:r>
        <w:rPr>
          <w:i/>
          <w:iCs/>
        </w:rPr>
        <w:t>SCRIPT</w:t>
      </w:r>
      <w:r>
        <w:t xml:space="preserve"> VERSÃO </w:t>
      </w:r>
      <w:r w:rsidR="00334222">
        <w:t>6.0</w:t>
      </w:r>
    </w:p>
    <w:p w14:paraId="6C1EED9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MySQL Script generated by MySQL Workbench</w:t>
      </w:r>
    </w:p>
    <w:p w14:paraId="798CD0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Fri May  3 07:37:28 2024</w:t>
      </w:r>
    </w:p>
    <w:p w14:paraId="2A33614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Model: New Model    Version: 1.0</w:t>
      </w:r>
    </w:p>
    <w:p w14:paraId="1026BC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MySQL Workbench Forward Engineering</w:t>
      </w:r>
    </w:p>
    <w:p w14:paraId="390DE1B7" w14:textId="77777777" w:rsidR="00334222" w:rsidRPr="00334222" w:rsidRDefault="00334222" w:rsidP="00334222">
      <w:pPr>
        <w:rPr>
          <w:sz w:val="14"/>
          <w:szCs w:val="14"/>
        </w:rPr>
      </w:pPr>
    </w:p>
    <w:p w14:paraId="6498FB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@OLD_UNIQUE_CHECKS=@@UNIQUE_CHECKS, UNIQUE_CHECKS=0;</w:t>
      </w:r>
    </w:p>
    <w:p w14:paraId="5BF0802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@OLD_FOREIGN_KEY_CHECKS=@@FOREIGN_KEY_CHECKS, FOREIGN_KEY_CHECKS=0;</w:t>
      </w:r>
    </w:p>
    <w:p w14:paraId="3471D9D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0EBF26B6" w14:textId="77777777" w:rsidR="00334222" w:rsidRPr="00334222" w:rsidRDefault="00334222" w:rsidP="00334222">
      <w:pPr>
        <w:rPr>
          <w:sz w:val="14"/>
          <w:szCs w:val="14"/>
        </w:rPr>
      </w:pPr>
    </w:p>
    <w:p w14:paraId="563CD5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6D88BD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Schema sspmi</w:t>
      </w:r>
    </w:p>
    <w:p w14:paraId="6C796AE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906275D" w14:textId="77777777" w:rsidR="00334222" w:rsidRPr="00334222" w:rsidRDefault="00334222" w:rsidP="00334222">
      <w:pPr>
        <w:rPr>
          <w:sz w:val="14"/>
          <w:szCs w:val="14"/>
        </w:rPr>
      </w:pPr>
    </w:p>
    <w:p w14:paraId="4C20C45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01A431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Schema sspmi</w:t>
      </w:r>
    </w:p>
    <w:p w14:paraId="2A8C5C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5D540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SCHEMA IF NOT EXISTS `sspmi` DEFAULT CHARACTER SET utf8 ;</w:t>
      </w:r>
    </w:p>
    <w:p w14:paraId="410A9BB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USE `sspmi` ;</w:t>
      </w:r>
    </w:p>
    <w:p w14:paraId="4F039D62" w14:textId="77777777" w:rsidR="00334222" w:rsidRPr="00334222" w:rsidRDefault="00334222" w:rsidP="00334222">
      <w:pPr>
        <w:rPr>
          <w:sz w:val="14"/>
          <w:szCs w:val="14"/>
        </w:rPr>
      </w:pPr>
    </w:p>
    <w:p w14:paraId="58B988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0B29C0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`sspmi`.`secretaria`</w:t>
      </w:r>
    </w:p>
    <w:p w14:paraId="3F1987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16664A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`sspmi`.`secretaria` (</w:t>
      </w:r>
    </w:p>
    <w:p w14:paraId="602F988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`idsecretaria` INT NOT NULL AUTO_INCREMENT,</w:t>
      </w:r>
    </w:p>
    <w:p w14:paraId="1CFA7E2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0C6909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6CA58B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(`idsecretaria`),</w:t>
      </w:r>
    </w:p>
    <w:p w14:paraId="25F7EC9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`idsecretaria_UNIQUE` (`idsecretaria` ASC))</w:t>
      </w:r>
    </w:p>
    <w:p w14:paraId="333BE63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BFBE73C" w14:textId="77777777" w:rsidR="00334222" w:rsidRPr="00334222" w:rsidRDefault="00334222" w:rsidP="00334222">
      <w:pPr>
        <w:rPr>
          <w:sz w:val="14"/>
          <w:szCs w:val="14"/>
        </w:rPr>
      </w:pPr>
    </w:p>
    <w:p w14:paraId="29E2AA10" w14:textId="77777777" w:rsidR="00334222" w:rsidRPr="00334222" w:rsidRDefault="00334222" w:rsidP="00334222">
      <w:pPr>
        <w:rPr>
          <w:sz w:val="14"/>
          <w:szCs w:val="14"/>
        </w:rPr>
      </w:pPr>
    </w:p>
    <w:p w14:paraId="77A2E3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EF709B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`sspmi`.`departamento`</w:t>
      </w:r>
    </w:p>
    <w:p w14:paraId="263C9E5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E93B9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`sspmi`.`departamento` (</w:t>
      </w:r>
    </w:p>
    <w:p w14:paraId="04448A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`iddepartamento` INT NOT NULL AUTO_INCREMENT,</w:t>
      </w:r>
    </w:p>
    <w:p w14:paraId="548197C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0AA89A3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0131F40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746C3AA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(`iddepartamento`, `secretaria_idsecretaria`),</w:t>
      </w:r>
    </w:p>
    <w:p w14:paraId="771452F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`iddepartamento_UNIQUE` (`iddepartamento` ASC),</w:t>
      </w:r>
    </w:p>
    <w:p w14:paraId="61BFE2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`fk_departamento_secretaria1_idx` (`secretaria_idsecretaria` ASC),</w:t>
      </w:r>
    </w:p>
    <w:p w14:paraId="195438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`fk_departamento_secretaria1`</w:t>
      </w:r>
    </w:p>
    <w:p w14:paraId="4F0E3EE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708EF9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  REFERENCES `sspmi`.`secretaria` (`idsecretaria`)</w:t>
      </w:r>
    </w:p>
    <w:p w14:paraId="38160DA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11687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185A00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FE2C82F" w14:textId="77777777" w:rsidR="00334222" w:rsidRPr="00334222" w:rsidRDefault="00334222" w:rsidP="00334222">
      <w:pPr>
        <w:rPr>
          <w:sz w:val="14"/>
          <w:szCs w:val="14"/>
        </w:rPr>
      </w:pPr>
    </w:p>
    <w:p w14:paraId="4A269A7A" w14:textId="77777777" w:rsidR="00334222" w:rsidRPr="00334222" w:rsidRDefault="00334222" w:rsidP="00334222">
      <w:pPr>
        <w:rPr>
          <w:sz w:val="14"/>
          <w:szCs w:val="14"/>
        </w:rPr>
      </w:pPr>
    </w:p>
    <w:p w14:paraId="460107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080D0D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`sspmi`.`coordenacao`</w:t>
      </w:r>
    </w:p>
    <w:p w14:paraId="58D780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E77C5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`sspmi`.`coordenacao` (</w:t>
      </w:r>
    </w:p>
    <w:p w14:paraId="33E18FB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`idcoordenacao` INT NOT NULL AUTO_INCREMENT,</w:t>
      </w:r>
    </w:p>
    <w:p w14:paraId="6F52C70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5AB35A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24374D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`departamento_secretaria_idsecretaria` INT NOT NULL,</w:t>
      </w:r>
    </w:p>
    <w:p w14:paraId="789484D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(`idcoordenacao`, `departamento_secretaria_idsecretaria`),</w:t>
      </w:r>
    </w:p>
    <w:p w14:paraId="74B98CD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`idcoordenacao_UNIQUE` (`idcoordenacao` ASC),</w:t>
      </w:r>
    </w:p>
    <w:p w14:paraId="0D5BFDE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`fk_coordenacao_departamento1_idx` (`departamento_secretaria_idsecretaria` ASC),</w:t>
      </w:r>
    </w:p>
    <w:p w14:paraId="1D274D0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`fk_coordenacao_departamento1`</w:t>
      </w:r>
    </w:p>
    <w:p w14:paraId="07C2A0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(`departamento_secretaria_idsecretaria`)</w:t>
      </w:r>
    </w:p>
    <w:p w14:paraId="508391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(`secretaria_idsecretaria`)</w:t>
      </w:r>
    </w:p>
    <w:p w14:paraId="6273C5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E616D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4AA638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65E1E2C9" w14:textId="77777777" w:rsidR="00334222" w:rsidRPr="00334222" w:rsidRDefault="00334222" w:rsidP="00334222">
      <w:pPr>
        <w:rPr>
          <w:sz w:val="14"/>
          <w:szCs w:val="14"/>
        </w:rPr>
      </w:pPr>
    </w:p>
    <w:p w14:paraId="25C6364D" w14:textId="77777777" w:rsidR="00334222" w:rsidRPr="00334222" w:rsidRDefault="00334222" w:rsidP="00334222">
      <w:pPr>
        <w:rPr>
          <w:sz w:val="14"/>
          <w:szCs w:val="14"/>
        </w:rPr>
      </w:pPr>
    </w:p>
    <w:p w14:paraId="401DF6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8836DE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`sspmi`.`setor`</w:t>
      </w:r>
    </w:p>
    <w:p w14:paraId="451BA9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14E25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`sspmi`.`setor` (</w:t>
      </w:r>
    </w:p>
    <w:p w14:paraId="3E0E99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`idsetor` INT NOT NULL AUTO_INCREMENT,</w:t>
      </w:r>
    </w:p>
    <w:p w14:paraId="5120A8C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6CF81E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05A6D7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`coordenacao_departamento_iddepartamento` INT NULL,</w:t>
      </w:r>
    </w:p>
    <w:p w14:paraId="6C98F6F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`coordenacao_departamento_secretaria_idsecretaria` INT NULL,</w:t>
      </w:r>
    </w:p>
    <w:p w14:paraId="43474E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(`idsetor`),</w:t>
      </w:r>
    </w:p>
    <w:p w14:paraId="21ADA05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`idsetor_UNIQUE` (`idsetor` ASC),</w:t>
      </w:r>
    </w:p>
    <w:p w14:paraId="1CEDFD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71336DB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`fk_setor_coordenacao1`</w:t>
      </w:r>
    </w:p>
    <w:p w14:paraId="5D0633D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(`coordenacao_departamento_secretaria_idsecretaria`)</w:t>
      </w:r>
    </w:p>
    <w:p w14:paraId="5200B2A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(`departamento_secretaria_idsecretaria`)</w:t>
      </w:r>
    </w:p>
    <w:p w14:paraId="7FD367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C2F91C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77F842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A27A5A4" w14:textId="77777777" w:rsidR="00334222" w:rsidRPr="00334222" w:rsidRDefault="00334222" w:rsidP="00334222">
      <w:pPr>
        <w:rPr>
          <w:sz w:val="14"/>
          <w:szCs w:val="14"/>
        </w:rPr>
      </w:pPr>
    </w:p>
    <w:p w14:paraId="2E0A3F19" w14:textId="77777777" w:rsidR="00334222" w:rsidRPr="00334222" w:rsidRDefault="00334222" w:rsidP="00334222">
      <w:pPr>
        <w:rPr>
          <w:sz w:val="14"/>
          <w:szCs w:val="14"/>
        </w:rPr>
      </w:pPr>
    </w:p>
    <w:p w14:paraId="5A23769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D89C7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`sspmi`.`telefone`</w:t>
      </w:r>
    </w:p>
    <w:p w14:paraId="49BAB6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B08C8D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CREATE TABLE IF NOT EXISTS `sspmi`.`telefone` (</w:t>
      </w:r>
    </w:p>
    <w:p w14:paraId="3B0CB32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`idtelefone` INT NOT NULL AUTO_INCREMENT,</w:t>
      </w:r>
    </w:p>
    <w:p w14:paraId="7142702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`whatsApp` TINYINT NOT NULL DEFAULT 0,</w:t>
      </w:r>
    </w:p>
    <w:p w14:paraId="1CD4975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`numero` VARCHAR(11) NULL,</w:t>
      </w:r>
    </w:p>
    <w:p w14:paraId="22BE36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(`idtelefone`),</w:t>
      </w:r>
    </w:p>
    <w:p w14:paraId="7638D7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`idtelefone_UNIQUE` (`idtelefone` ASC))</w:t>
      </w:r>
    </w:p>
    <w:p w14:paraId="7DC114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34D13AD" w14:textId="77777777" w:rsidR="00334222" w:rsidRPr="00334222" w:rsidRDefault="00334222" w:rsidP="00334222">
      <w:pPr>
        <w:rPr>
          <w:sz w:val="14"/>
          <w:szCs w:val="14"/>
        </w:rPr>
      </w:pPr>
    </w:p>
    <w:p w14:paraId="6EF8C19D" w14:textId="77777777" w:rsidR="00334222" w:rsidRPr="00334222" w:rsidRDefault="00334222" w:rsidP="00334222">
      <w:pPr>
        <w:rPr>
          <w:sz w:val="14"/>
          <w:szCs w:val="14"/>
        </w:rPr>
      </w:pPr>
    </w:p>
    <w:p w14:paraId="5828A84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ACCC2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`sspmi`.`cargo`</w:t>
      </w:r>
    </w:p>
    <w:p w14:paraId="0C5EBF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9EE6D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`sspmi`.`cargo` (</w:t>
      </w:r>
    </w:p>
    <w:p w14:paraId="3AF0AD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`idcargo` INT NOT NULL AUTO_INCREMENT,</w:t>
      </w:r>
    </w:p>
    <w:p w14:paraId="3E41C1C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7BB46D7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(`idcargo`),</w:t>
      </w:r>
    </w:p>
    <w:p w14:paraId="53D7B36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`idcargo_UNIQUE` (`idcargo` ASC),</w:t>
      </w:r>
    </w:p>
    <w:p w14:paraId="150AAC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5596A5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F638B8F" w14:textId="77777777" w:rsidR="00334222" w:rsidRPr="00334222" w:rsidRDefault="00334222" w:rsidP="00334222">
      <w:pPr>
        <w:rPr>
          <w:sz w:val="14"/>
          <w:szCs w:val="14"/>
        </w:rPr>
      </w:pPr>
    </w:p>
    <w:p w14:paraId="78ED9781" w14:textId="77777777" w:rsidR="00334222" w:rsidRPr="00334222" w:rsidRDefault="00334222" w:rsidP="00334222">
      <w:pPr>
        <w:rPr>
          <w:sz w:val="14"/>
          <w:szCs w:val="14"/>
        </w:rPr>
      </w:pPr>
    </w:p>
    <w:p w14:paraId="4DDA36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76FC28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`sspmi`.`email`</w:t>
      </w:r>
    </w:p>
    <w:p w14:paraId="25871D7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B826FA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`sspmi`.`email` (</w:t>
      </w:r>
    </w:p>
    <w:p w14:paraId="6602BC4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`idemail` INT NOT NULL AUTO_INCREMENT,</w:t>
      </w:r>
    </w:p>
    <w:p w14:paraId="11FCC7E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NULL,</w:t>
      </w:r>
    </w:p>
    <w:p w14:paraId="298CDA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(`idemail`),</w:t>
      </w:r>
    </w:p>
    <w:p w14:paraId="1BA38F3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`idemail_UNIQUE` (`idemail` ASC),</w:t>
      </w:r>
    </w:p>
    <w:p w14:paraId="6CB902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1098149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55B89E7" w14:textId="77777777" w:rsidR="00334222" w:rsidRPr="00334222" w:rsidRDefault="00334222" w:rsidP="00334222">
      <w:pPr>
        <w:rPr>
          <w:sz w:val="14"/>
          <w:szCs w:val="14"/>
        </w:rPr>
      </w:pPr>
    </w:p>
    <w:p w14:paraId="13C6259B" w14:textId="77777777" w:rsidR="00334222" w:rsidRPr="00334222" w:rsidRDefault="00334222" w:rsidP="00334222">
      <w:pPr>
        <w:rPr>
          <w:sz w:val="14"/>
          <w:szCs w:val="14"/>
        </w:rPr>
      </w:pPr>
    </w:p>
    <w:p w14:paraId="339D781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B15AAF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`sspmi`.`permissao`</w:t>
      </w:r>
    </w:p>
    <w:p w14:paraId="494D2CB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0BA02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`sspmi`.`permissao` (</w:t>
      </w:r>
    </w:p>
    <w:p w14:paraId="6AEDEA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`idpermissao` INT NOT NULL AUTO_INCREMENT,</w:t>
      </w:r>
    </w:p>
    <w:p w14:paraId="444AA7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`nivel` INT NOT NULL,</w:t>
      </w:r>
    </w:p>
    <w:p w14:paraId="7F074E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64B4A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(`idpermissao`),</w:t>
      </w:r>
    </w:p>
    <w:p w14:paraId="218560A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`idpermissao_UNIQUE` (`idpermissao` ASC),</w:t>
      </w:r>
    </w:p>
    <w:p w14:paraId="14D9AD4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ASC),</w:t>
      </w:r>
    </w:p>
    <w:p w14:paraId="7DD84E2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`nivel_UNIQUE` (`nivel` ASC))</w:t>
      </w:r>
    </w:p>
    <w:p w14:paraId="6E3A5F0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05D0A07" w14:textId="77777777" w:rsidR="00334222" w:rsidRPr="00334222" w:rsidRDefault="00334222" w:rsidP="00334222">
      <w:pPr>
        <w:rPr>
          <w:sz w:val="14"/>
          <w:szCs w:val="14"/>
        </w:rPr>
      </w:pPr>
    </w:p>
    <w:p w14:paraId="1C569114" w14:textId="77777777" w:rsidR="00334222" w:rsidRPr="00334222" w:rsidRDefault="00334222" w:rsidP="00334222">
      <w:pPr>
        <w:rPr>
          <w:sz w:val="14"/>
          <w:szCs w:val="14"/>
        </w:rPr>
      </w:pPr>
    </w:p>
    <w:p w14:paraId="40085A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B7BF7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Table `sspmi`.`usuario`</w:t>
      </w:r>
    </w:p>
    <w:p w14:paraId="7DC4CD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1FAAB8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`sspmi`.`usuario` (</w:t>
      </w:r>
    </w:p>
    <w:p w14:paraId="089280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`idusuario` INT NOT NULL AUTO_INCREMENT,</w:t>
      </w:r>
    </w:p>
    <w:p w14:paraId="7769EB9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`nome` VARCHAR(100) NOT NULL,</w:t>
      </w:r>
    </w:p>
    <w:p w14:paraId="3580776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`sobrenome` VARCHAR(200) NOT NULL,</w:t>
      </w:r>
    </w:p>
    <w:p w14:paraId="1C71C7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`sexo` CHAR(1) NOT NULL,</w:t>
      </w:r>
    </w:p>
    <w:p w14:paraId="53F576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`imagem` VARCHAR(45) NOT NULL DEFAULT 'default.jpg',</w:t>
      </w:r>
    </w:p>
    <w:p w14:paraId="0ABDE8F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`situacao` CHAR(1) NOT NULL DEFAULT 0,</w:t>
      </w:r>
    </w:p>
    <w:p w14:paraId="329E762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NULL,</w:t>
      </w:r>
    </w:p>
    <w:p w14:paraId="0427F2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NULL,</w:t>
      </w:r>
    </w:p>
    <w:p w14:paraId="0B8D84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NULL,</w:t>
      </w:r>
    </w:p>
    <w:p w14:paraId="4F1F9CC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0ACE46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NULL,</w:t>
      </w:r>
    </w:p>
    <w:p w14:paraId="2663213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`cargo_idcargo` INT NOT NULL,</w:t>
      </w:r>
    </w:p>
    <w:p w14:paraId="43FD29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623E036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`permissao_idpermissao` INT NOT NULL,</w:t>
      </w:r>
    </w:p>
    <w:p w14:paraId="0015308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(`idusuario`, `secretaria_idsecretaria`, `cargo_idcargo`, `email_idemail`, `permissao_idpermissao`),</w:t>
      </w:r>
    </w:p>
    <w:p w14:paraId="47F3880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`idusuario_UNIQUE` (`idusuario` ASC),</w:t>
      </w:r>
    </w:p>
    <w:p w14:paraId="64B65E5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`fk_usuario_setor1_idx` (`setor_idsetor` ASC),</w:t>
      </w:r>
    </w:p>
    <w:p w14:paraId="434E295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`fk_usuario_coordenacao1_idx` (`coordenacao_idcoordenacao` ASC),</w:t>
      </w:r>
    </w:p>
    <w:p w14:paraId="2895B4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`fk_usuario_departamento1_idx` (`departamento_iddepartamento` ASC),</w:t>
      </w:r>
    </w:p>
    <w:p w14:paraId="124D56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`fk_usuario_secretaria1_idx` (`secretaria_idsecretaria` ASC),</w:t>
      </w:r>
    </w:p>
    <w:p w14:paraId="3C07F1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`fk_usuario_telefone1_idx` (`telefone_idtelefone` ASC),</w:t>
      </w:r>
    </w:p>
    <w:p w14:paraId="17BD45F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`fk_usuario_cargo1_idx` (`cargo_idcargo` ASC),</w:t>
      </w:r>
    </w:p>
    <w:p w14:paraId="5331C1B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`fk_usuario_email1_idx` (`email_idemail` ASC),</w:t>
      </w:r>
    </w:p>
    <w:p w14:paraId="36E056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`fk_usuario_permissao1_idx` (`permissao_idpermissao` ASC),</w:t>
      </w:r>
    </w:p>
    <w:p w14:paraId="5756E30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`fk_usuario_setor1`</w:t>
      </w:r>
    </w:p>
    <w:p w14:paraId="3B4F4A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6BFCE3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5FBE7D3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9D658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1EFD10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`fk_usuario_coordenacao1`</w:t>
      </w:r>
    </w:p>
    <w:p w14:paraId="6D67B73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3EED61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33BE4F6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6F942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4371E8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`fk_usuario_departamento1`</w:t>
      </w:r>
    </w:p>
    <w:p w14:paraId="03FA16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2C3CA6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2DCB68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F7853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62D1B1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`fk_usuario_secretaria1`</w:t>
      </w:r>
    </w:p>
    <w:p w14:paraId="3B75CF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31B666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3D99614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035E68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EDA1EB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`fk_usuario_telefone1`</w:t>
      </w:r>
    </w:p>
    <w:p w14:paraId="40DA13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  FOREIGN KEY (`telefone_idtelefone`)</w:t>
      </w:r>
    </w:p>
    <w:p w14:paraId="093E07A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2BB8B9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8A0460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7AC0CC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`fk_usuario_cargo1`</w:t>
      </w:r>
    </w:p>
    <w:p w14:paraId="4E73270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(`cargo_idcargo`)</w:t>
      </w:r>
    </w:p>
    <w:p w14:paraId="32AC1C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`sspmi`.`cargo` (`idcargo`)</w:t>
      </w:r>
    </w:p>
    <w:p w14:paraId="0FD774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79E07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49E3C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`fk_usuario_email1`</w:t>
      </w:r>
    </w:p>
    <w:p w14:paraId="258321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32B9B3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191CA2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A93668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3D0912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`fk_usuario_permissao1`</w:t>
      </w:r>
    </w:p>
    <w:p w14:paraId="735D257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(`permissao_idpermissao`)</w:t>
      </w:r>
    </w:p>
    <w:p w14:paraId="577304B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`sspmi`.`permissao` (`idpermissao`)</w:t>
      </w:r>
    </w:p>
    <w:p w14:paraId="7288F39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AF4CA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6C0F65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5C409DC" w14:textId="77777777" w:rsidR="00334222" w:rsidRPr="00334222" w:rsidRDefault="00334222" w:rsidP="00334222">
      <w:pPr>
        <w:rPr>
          <w:sz w:val="14"/>
          <w:szCs w:val="14"/>
        </w:rPr>
      </w:pPr>
    </w:p>
    <w:p w14:paraId="6CBAFB7C" w14:textId="77777777" w:rsidR="00334222" w:rsidRPr="00334222" w:rsidRDefault="00334222" w:rsidP="00334222">
      <w:pPr>
        <w:rPr>
          <w:sz w:val="14"/>
          <w:szCs w:val="14"/>
        </w:rPr>
      </w:pPr>
    </w:p>
    <w:p w14:paraId="5C4EB79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2E5D2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`sspmi`.`historico`</w:t>
      </w:r>
    </w:p>
    <w:p w14:paraId="55D9BB5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CF4F25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`sspmi`.`historico` (</w:t>
      </w:r>
    </w:p>
    <w:p w14:paraId="7C02B9F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`idhistorico` INT NOT NULL AUTO_INCREMENT,</w:t>
      </w:r>
    </w:p>
    <w:p w14:paraId="0FA627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`pagina` VARCHAR(45) NOT NULL,</w:t>
      </w:r>
    </w:p>
    <w:p w14:paraId="7451DE4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`acao` VARCHAR(45) NOT NULL,</w:t>
      </w:r>
    </w:p>
    <w:p w14:paraId="03C93ED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`campo` VARCHAR(100) NOT NULL,</w:t>
      </w:r>
    </w:p>
    <w:p w14:paraId="5A7C40B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`valorAtual` VARCHAR(100) NOT NULL,</w:t>
      </w:r>
    </w:p>
    <w:p w14:paraId="6BCC071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`valorAnterior` VARCHAR(100) NOT NULL,</w:t>
      </w:r>
    </w:p>
    <w:p w14:paraId="0D3A0B2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`dataHora` TIMESTAMP NOT NULL,</w:t>
      </w:r>
    </w:p>
    <w:p w14:paraId="06CA976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`ip` VARCHAR(12) NOT NULL,</w:t>
      </w:r>
    </w:p>
    <w:p w14:paraId="251E57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`navegador` VARCHAR(100) NOT NULL,</w:t>
      </w:r>
    </w:p>
    <w:p w14:paraId="18148A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`usuario_idusuario` INT NOT NULL,</w:t>
      </w:r>
    </w:p>
    <w:p w14:paraId="671F1B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`usuario_secretaria_idsecretaria` INT NOT NULL,</w:t>
      </w:r>
    </w:p>
    <w:p w14:paraId="2F66E7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(`idhistorico`, `usuario_idusuario`, `usuario_secretaria_idsecretaria`),</w:t>
      </w:r>
    </w:p>
    <w:p w14:paraId="19BDE9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`idhistorico_UNIQUE` (`idhistorico` ASC),</w:t>
      </w:r>
    </w:p>
    <w:p w14:paraId="25C13C9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013F4C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`fk_historico_usuario1`</w:t>
      </w:r>
    </w:p>
    <w:p w14:paraId="7474C7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(`usuario_idusuario` , `usuario_secretaria_idsecretaria`)</w:t>
      </w:r>
    </w:p>
    <w:p w14:paraId="3F22C8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`sspmi`.`usuario` (`idusuario` , `secretaria_idsecretaria`)</w:t>
      </w:r>
    </w:p>
    <w:p w14:paraId="3461EE1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BF7F83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62FA4C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7592B4D" w14:textId="77777777" w:rsidR="00334222" w:rsidRPr="00334222" w:rsidRDefault="00334222" w:rsidP="00334222">
      <w:pPr>
        <w:rPr>
          <w:sz w:val="14"/>
          <w:szCs w:val="14"/>
        </w:rPr>
      </w:pPr>
    </w:p>
    <w:p w14:paraId="72DEF8C5" w14:textId="77777777" w:rsidR="00334222" w:rsidRPr="00334222" w:rsidRDefault="00334222" w:rsidP="00334222">
      <w:pPr>
        <w:rPr>
          <w:sz w:val="14"/>
          <w:szCs w:val="14"/>
        </w:rPr>
      </w:pPr>
    </w:p>
    <w:p w14:paraId="6EFA889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-----------------------------------------------------</w:t>
      </w:r>
    </w:p>
    <w:p w14:paraId="1C55E4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`sspmi`.`telefone_has_secretaria`</w:t>
      </w:r>
    </w:p>
    <w:p w14:paraId="2638CE9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C596E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`sspmi`.`telefone_has_secretaria` (</w:t>
      </w:r>
    </w:p>
    <w:p w14:paraId="3E01B3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62630A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0C88CC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`secretaria_idsecretaria`),</w:t>
      </w:r>
    </w:p>
    <w:p w14:paraId="77076D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`fk_telefone_has_secretaria_secretaria1_idx` (`secretaria_idsecretaria` ASC),</w:t>
      </w:r>
    </w:p>
    <w:p w14:paraId="72F23C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`fk_telefone_has_secretaria_telefone1_idx` (`telefone_idtelefone` ASC),</w:t>
      </w:r>
    </w:p>
    <w:p w14:paraId="5216CFC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`fk_telefone_has_secretaria_telefone1`</w:t>
      </w:r>
    </w:p>
    <w:p w14:paraId="502D836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7D178B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0B488E6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98BAF2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ECB4BA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`fk_telefone_has_secretaria_secretaria1`</w:t>
      </w:r>
    </w:p>
    <w:p w14:paraId="582303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525905C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3C3FE68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A7CBD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1E6DE2B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8A00A8E" w14:textId="77777777" w:rsidR="00334222" w:rsidRPr="00334222" w:rsidRDefault="00334222" w:rsidP="00334222">
      <w:pPr>
        <w:rPr>
          <w:sz w:val="14"/>
          <w:szCs w:val="14"/>
        </w:rPr>
      </w:pPr>
    </w:p>
    <w:p w14:paraId="2EC1D5A2" w14:textId="77777777" w:rsidR="00334222" w:rsidRPr="00334222" w:rsidRDefault="00334222" w:rsidP="00334222">
      <w:pPr>
        <w:rPr>
          <w:sz w:val="14"/>
          <w:szCs w:val="14"/>
        </w:rPr>
      </w:pPr>
    </w:p>
    <w:p w14:paraId="5D2D7EF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56DB9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`sspmi`.`telefone_has_departamento`</w:t>
      </w:r>
    </w:p>
    <w:p w14:paraId="4D7729C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F8AC4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`sspmi`.`telefone_has_departamento` (</w:t>
      </w:r>
    </w:p>
    <w:p w14:paraId="39AB1D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74A7994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NOT NULL,</w:t>
      </w:r>
    </w:p>
    <w:p w14:paraId="5CB15C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`departamento_iddepartamento`),</w:t>
      </w:r>
    </w:p>
    <w:p w14:paraId="1B4388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`fk_telefone_has_departamento_departamento1_idx` (`departamento_iddepartamento` ASC),</w:t>
      </w:r>
    </w:p>
    <w:p w14:paraId="08E16BF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`fk_telefone_has_departamento_telefone1_idx` (`telefone_idtelefone` ASC),</w:t>
      </w:r>
    </w:p>
    <w:p w14:paraId="4AF7AA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`fk_telefone_has_departamento_telefone1`</w:t>
      </w:r>
    </w:p>
    <w:p w14:paraId="1A46DE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2BD3A4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7156E89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E250B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5E2875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`fk_telefone_has_departamento_departamento1`</w:t>
      </w:r>
    </w:p>
    <w:p w14:paraId="51274C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6BA9F23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71BD0A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C3C728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602B3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0BD9A4A" w14:textId="77777777" w:rsidR="00334222" w:rsidRPr="00334222" w:rsidRDefault="00334222" w:rsidP="00334222">
      <w:pPr>
        <w:rPr>
          <w:sz w:val="14"/>
          <w:szCs w:val="14"/>
        </w:rPr>
      </w:pPr>
    </w:p>
    <w:p w14:paraId="24D4C0C8" w14:textId="77777777" w:rsidR="00334222" w:rsidRPr="00334222" w:rsidRDefault="00334222" w:rsidP="00334222">
      <w:pPr>
        <w:rPr>
          <w:sz w:val="14"/>
          <w:szCs w:val="14"/>
        </w:rPr>
      </w:pPr>
    </w:p>
    <w:p w14:paraId="10F47F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ECAC4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`sspmi`.`telefone_has_coordenacao`</w:t>
      </w:r>
    </w:p>
    <w:p w14:paraId="13E7455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A5CBC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`sspmi`.`telefone_has_coordenacao` (</w:t>
      </w:r>
    </w:p>
    <w:p w14:paraId="42BB51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`telefone_idtelefone` INT NOT NULL,</w:t>
      </w:r>
    </w:p>
    <w:p w14:paraId="2738765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NOT NULL,</w:t>
      </w:r>
    </w:p>
    <w:p w14:paraId="3C20DF6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`coordenacao_idcoordenacao`),</w:t>
      </w:r>
    </w:p>
    <w:p w14:paraId="5427D0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`fk_telefone_has_coordenacao_coordenacao1_idx` (`coordenacao_idcoordenacao` ASC),</w:t>
      </w:r>
    </w:p>
    <w:p w14:paraId="16710DA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`fk_telefone_has_coordenacao_telefone1_idx` (`telefone_idtelefone` ASC),</w:t>
      </w:r>
    </w:p>
    <w:p w14:paraId="0A2563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`fk_telefone_has_coordenacao_telefone1`</w:t>
      </w:r>
    </w:p>
    <w:p w14:paraId="57779E5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23034E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50D8CA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7D06B0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1A5AC4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`fk_telefone_has_coordenacao_coordenacao1`</w:t>
      </w:r>
    </w:p>
    <w:p w14:paraId="4BCDF78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379CEB0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19F239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C892D7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5A1590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9E19A65" w14:textId="77777777" w:rsidR="00334222" w:rsidRPr="00334222" w:rsidRDefault="00334222" w:rsidP="00334222">
      <w:pPr>
        <w:rPr>
          <w:sz w:val="14"/>
          <w:szCs w:val="14"/>
        </w:rPr>
      </w:pPr>
    </w:p>
    <w:p w14:paraId="2EECCC4A" w14:textId="77777777" w:rsidR="00334222" w:rsidRPr="00334222" w:rsidRDefault="00334222" w:rsidP="00334222">
      <w:pPr>
        <w:rPr>
          <w:sz w:val="14"/>
          <w:szCs w:val="14"/>
        </w:rPr>
      </w:pPr>
    </w:p>
    <w:p w14:paraId="4D6604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DBB35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`sspmi`.`telefone_has_setor`</w:t>
      </w:r>
    </w:p>
    <w:p w14:paraId="7204F7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39B4C1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`sspmi`.`telefone_has_setor` (</w:t>
      </w:r>
    </w:p>
    <w:p w14:paraId="37C338D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57678CA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NOT NULL,</w:t>
      </w:r>
    </w:p>
    <w:p w14:paraId="3A8CD8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`setor_idsetor`),</w:t>
      </w:r>
    </w:p>
    <w:p w14:paraId="4859EE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`fk_telefone_has_setor_setor1_idx` (`setor_idsetor` ASC),</w:t>
      </w:r>
    </w:p>
    <w:p w14:paraId="3D29368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`fk_telefone_has_setor_telefone1_idx` (`telefone_idtelefone` ASC),</w:t>
      </w:r>
    </w:p>
    <w:p w14:paraId="711EDA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`fk_telefone_has_setor_telefone1`</w:t>
      </w:r>
    </w:p>
    <w:p w14:paraId="47B5FB5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2B7778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2163BA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9EB3E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20CA682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`fk_telefone_has_setor_setor1`</w:t>
      </w:r>
    </w:p>
    <w:p w14:paraId="100A995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01A8FA5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4A98B8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FF4226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3D86C0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0B56BF7" w14:textId="77777777" w:rsidR="00334222" w:rsidRPr="00334222" w:rsidRDefault="00334222" w:rsidP="00334222">
      <w:pPr>
        <w:rPr>
          <w:sz w:val="14"/>
          <w:szCs w:val="14"/>
        </w:rPr>
      </w:pPr>
    </w:p>
    <w:p w14:paraId="1AFB9C47" w14:textId="77777777" w:rsidR="00334222" w:rsidRPr="00334222" w:rsidRDefault="00334222" w:rsidP="00334222">
      <w:pPr>
        <w:rPr>
          <w:sz w:val="14"/>
          <w:szCs w:val="14"/>
        </w:rPr>
      </w:pPr>
    </w:p>
    <w:p w14:paraId="41A7167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2151E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`sspmi`.`email_has_setor`</w:t>
      </w:r>
    </w:p>
    <w:p w14:paraId="3F44F3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32D67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`sspmi`.`email_has_setor` (</w:t>
      </w:r>
    </w:p>
    <w:p w14:paraId="0FF61B7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6F898FE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NOT NULL,</w:t>
      </w:r>
    </w:p>
    <w:p w14:paraId="0B6391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`setor_idsetor`),</w:t>
      </w:r>
    </w:p>
    <w:p w14:paraId="05D2A97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`fk_email_has_setor_setor1_idx` (`setor_idsetor` ASC),</w:t>
      </w:r>
    </w:p>
    <w:p w14:paraId="7DBBB6E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INDEX `fk_email_has_setor_email1_idx` (`email_idemail` ASC),</w:t>
      </w:r>
    </w:p>
    <w:p w14:paraId="2565C8F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`fk_email_has_setor_email1`</w:t>
      </w:r>
    </w:p>
    <w:p w14:paraId="4CDB72F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19D723C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6D84A1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439352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1B975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`fk_email_has_setor_setor1`</w:t>
      </w:r>
    </w:p>
    <w:p w14:paraId="72D9045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0A898D5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5A006B4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D200B0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154315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5F66F24" w14:textId="77777777" w:rsidR="00334222" w:rsidRPr="00334222" w:rsidRDefault="00334222" w:rsidP="00334222">
      <w:pPr>
        <w:rPr>
          <w:sz w:val="14"/>
          <w:szCs w:val="14"/>
        </w:rPr>
      </w:pPr>
    </w:p>
    <w:p w14:paraId="5A126DF3" w14:textId="77777777" w:rsidR="00334222" w:rsidRPr="00334222" w:rsidRDefault="00334222" w:rsidP="00334222">
      <w:pPr>
        <w:rPr>
          <w:sz w:val="14"/>
          <w:szCs w:val="14"/>
        </w:rPr>
      </w:pPr>
    </w:p>
    <w:p w14:paraId="1010F4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57211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`sspmi`.`email_has_coordenacao`</w:t>
      </w:r>
    </w:p>
    <w:p w14:paraId="34244B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F7F2B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`sspmi`.`email_has_coordenacao` (</w:t>
      </w:r>
    </w:p>
    <w:p w14:paraId="7CB22C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5A60EE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NOT NULL,</w:t>
      </w:r>
    </w:p>
    <w:p w14:paraId="539F2F6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`coordenacao_idcoordenacao`),</w:t>
      </w:r>
    </w:p>
    <w:p w14:paraId="1CEAA5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`fk_email_has_coordenacao_coordenacao1_idx` (`coordenacao_idcoordenacao` ASC),</w:t>
      </w:r>
    </w:p>
    <w:p w14:paraId="70EBC28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`fk_email_has_coordenacao_email1_idx` (`email_idemail` ASC),</w:t>
      </w:r>
    </w:p>
    <w:p w14:paraId="1F92513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`fk_email_has_coordenacao_email1`</w:t>
      </w:r>
    </w:p>
    <w:p w14:paraId="4B4290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53A32A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359ABF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CA382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7D31C3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`fk_email_has_coordenacao_coordenacao1`</w:t>
      </w:r>
    </w:p>
    <w:p w14:paraId="78EEDD3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7EA8B8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29B64CC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1ABA17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405F31A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F005CBD" w14:textId="77777777" w:rsidR="00334222" w:rsidRPr="00334222" w:rsidRDefault="00334222" w:rsidP="00334222">
      <w:pPr>
        <w:rPr>
          <w:sz w:val="14"/>
          <w:szCs w:val="14"/>
        </w:rPr>
      </w:pPr>
    </w:p>
    <w:p w14:paraId="6BF2714F" w14:textId="77777777" w:rsidR="00334222" w:rsidRPr="00334222" w:rsidRDefault="00334222" w:rsidP="00334222">
      <w:pPr>
        <w:rPr>
          <w:sz w:val="14"/>
          <w:szCs w:val="14"/>
        </w:rPr>
      </w:pPr>
    </w:p>
    <w:p w14:paraId="4EF1DB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F8A74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`sspmi`.`email_has_departamento`</w:t>
      </w:r>
    </w:p>
    <w:p w14:paraId="6DA93B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06CBB1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`sspmi`.`email_has_departamento` (</w:t>
      </w:r>
    </w:p>
    <w:p w14:paraId="3652C3B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202B13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NOT NULL,</w:t>
      </w:r>
    </w:p>
    <w:p w14:paraId="2F8C95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`departamento_iddepartamento`),</w:t>
      </w:r>
    </w:p>
    <w:p w14:paraId="3F6045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`fk_email_has_departamento_departamento1_idx` (`departamento_iddepartamento` ASC),</w:t>
      </w:r>
    </w:p>
    <w:p w14:paraId="6B4492D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`fk_email_has_departamento_email1_idx` (`email_idemail` ASC),</w:t>
      </w:r>
    </w:p>
    <w:p w14:paraId="40C1A9D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`fk_email_has_departamento_email1`</w:t>
      </w:r>
    </w:p>
    <w:p w14:paraId="609D098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038430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0141B28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  ON DELETE NO ACTION</w:t>
      </w:r>
    </w:p>
    <w:p w14:paraId="506A364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15B1818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`fk_email_has_departamento_departamento1`</w:t>
      </w:r>
    </w:p>
    <w:p w14:paraId="55C3431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3EF2309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6C3EB2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C5E20D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021DAA3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71729D0" w14:textId="77777777" w:rsidR="00334222" w:rsidRPr="00334222" w:rsidRDefault="00334222" w:rsidP="00334222">
      <w:pPr>
        <w:rPr>
          <w:sz w:val="14"/>
          <w:szCs w:val="14"/>
        </w:rPr>
      </w:pPr>
    </w:p>
    <w:p w14:paraId="5EABEEC0" w14:textId="77777777" w:rsidR="00334222" w:rsidRPr="00334222" w:rsidRDefault="00334222" w:rsidP="00334222">
      <w:pPr>
        <w:rPr>
          <w:sz w:val="14"/>
          <w:szCs w:val="14"/>
        </w:rPr>
      </w:pPr>
    </w:p>
    <w:p w14:paraId="04F3129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C1D18B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`sspmi`.`email_has_secretaria`</w:t>
      </w:r>
    </w:p>
    <w:p w14:paraId="03496F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35317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`sspmi`.`email_has_secretaria` (</w:t>
      </w:r>
    </w:p>
    <w:p w14:paraId="15B9E91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182FE27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000E96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`secretaria_idsecretaria`),</w:t>
      </w:r>
    </w:p>
    <w:p w14:paraId="4AA95AA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`fk_email_has_secretaria_secretaria1_idx` (`secretaria_idsecretaria` ASC),</w:t>
      </w:r>
    </w:p>
    <w:p w14:paraId="5E0849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`fk_email_has_secretaria_email1_idx` (`email_idemail` ASC),</w:t>
      </w:r>
    </w:p>
    <w:p w14:paraId="7EFDA87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`fk_email_has_secretaria_email1`</w:t>
      </w:r>
    </w:p>
    <w:p w14:paraId="6434A43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528B9FE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518137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53855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3D3E51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`fk_email_has_secretaria_secretaria1`</w:t>
      </w:r>
    </w:p>
    <w:p w14:paraId="1ACDA39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5E0AA4F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5968476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0888E9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61D4067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E08A626" w14:textId="77777777" w:rsidR="00334222" w:rsidRPr="00334222" w:rsidRDefault="00334222" w:rsidP="00334222">
      <w:pPr>
        <w:rPr>
          <w:sz w:val="14"/>
          <w:szCs w:val="14"/>
        </w:rPr>
      </w:pPr>
    </w:p>
    <w:p w14:paraId="4CDACC02" w14:textId="77777777" w:rsidR="00334222" w:rsidRPr="00334222" w:rsidRDefault="00334222" w:rsidP="00334222">
      <w:pPr>
        <w:rPr>
          <w:sz w:val="14"/>
          <w:szCs w:val="14"/>
        </w:rPr>
      </w:pPr>
    </w:p>
    <w:p w14:paraId="00D1382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563F85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`sspmi`.`prioridade`</w:t>
      </w:r>
    </w:p>
    <w:p w14:paraId="173A5E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5584FC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`sspmi`.`prioridade` (</w:t>
      </w:r>
    </w:p>
    <w:p w14:paraId="17F9B9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`idprioridade` INT NOT NULL AUTO_INCREMENT,</w:t>
      </w:r>
    </w:p>
    <w:p w14:paraId="625C70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 DEFAULT 'normal',</w:t>
      </w:r>
    </w:p>
    <w:p w14:paraId="0F51422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(`idprioridade`),</w:t>
      </w:r>
    </w:p>
    <w:p w14:paraId="3B640CD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`idprioridade_UNIQUE` (`idprioridade` ASC),</w:t>
      </w:r>
    </w:p>
    <w:p w14:paraId="084C735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77F07F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604BED9D" w14:textId="77777777" w:rsidR="00334222" w:rsidRPr="00334222" w:rsidRDefault="00334222" w:rsidP="00334222">
      <w:pPr>
        <w:rPr>
          <w:sz w:val="14"/>
          <w:szCs w:val="14"/>
        </w:rPr>
      </w:pPr>
    </w:p>
    <w:p w14:paraId="5BE77B12" w14:textId="77777777" w:rsidR="00334222" w:rsidRPr="00334222" w:rsidRDefault="00334222" w:rsidP="00334222">
      <w:pPr>
        <w:rPr>
          <w:sz w:val="14"/>
          <w:szCs w:val="14"/>
        </w:rPr>
      </w:pPr>
    </w:p>
    <w:p w14:paraId="5A6955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6143C0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`sspmi`.`protocolo`</w:t>
      </w:r>
    </w:p>
    <w:p w14:paraId="214EA03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06564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`sspmi`.`protocolo` (</w:t>
      </w:r>
    </w:p>
    <w:p w14:paraId="2CCC77E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`idprotocolo` INT NOT NULL AUTO_INCREMENT,</w:t>
      </w:r>
    </w:p>
    <w:p w14:paraId="3B1FF1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`ano` YEAR(4) NOT NULL,</w:t>
      </w:r>
    </w:p>
    <w:p w14:paraId="53841B8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`dataHoraAbertura` TIMESTAMP NOT NULL,</w:t>
      </w:r>
    </w:p>
    <w:p w14:paraId="0E21C71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`dataHoraEncerramento` DATETIME NULL,</w:t>
      </w:r>
    </w:p>
    <w:p w14:paraId="40DE9E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`usuario_idusuario` INT NOT NULL,</w:t>
      </w:r>
    </w:p>
    <w:p w14:paraId="377977D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`prioridade_idprioridade` INT NOT NULL,</w:t>
      </w:r>
    </w:p>
    <w:p w14:paraId="49F625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(`idprotocolo`, `usuario_idusuario`, `prioridade_idprioridade`),</w:t>
      </w:r>
    </w:p>
    <w:p w14:paraId="03150F0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`idprotocolo_UNIQUE` (`idprotocolo` ASC),</w:t>
      </w:r>
    </w:p>
    <w:p w14:paraId="59ED518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`fk_protocolo_usuario1_idx` (`usuario_idusuario` ASC),</w:t>
      </w:r>
    </w:p>
    <w:p w14:paraId="005EBDA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`fk_protocolo_prioridade1_idx` (`prioridade_idprioridade` ASC),</w:t>
      </w:r>
    </w:p>
    <w:p w14:paraId="4D9DC2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`fk_protocolo_usuario1`</w:t>
      </w:r>
    </w:p>
    <w:p w14:paraId="3846E8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(`usuario_idusuario`)</w:t>
      </w:r>
    </w:p>
    <w:p w14:paraId="136096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`sspmi`.`usuario` (`idusuario`)</w:t>
      </w:r>
    </w:p>
    <w:p w14:paraId="7B72889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3EE34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1457C5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`fk_protocolo_prioridade1`</w:t>
      </w:r>
    </w:p>
    <w:p w14:paraId="063FE31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(`prioridade_idprioridade`)</w:t>
      </w:r>
    </w:p>
    <w:p w14:paraId="5BF8AA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`sspmi`.`prioridade` (`idprioridade`)</w:t>
      </w:r>
    </w:p>
    <w:p w14:paraId="6DBD371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EF7452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F257E5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C6C3216" w14:textId="77777777" w:rsidR="00334222" w:rsidRPr="00334222" w:rsidRDefault="00334222" w:rsidP="00334222">
      <w:pPr>
        <w:rPr>
          <w:sz w:val="14"/>
          <w:szCs w:val="14"/>
        </w:rPr>
      </w:pPr>
    </w:p>
    <w:p w14:paraId="7DCA3A19" w14:textId="77777777" w:rsidR="00334222" w:rsidRPr="00334222" w:rsidRDefault="00334222" w:rsidP="00334222">
      <w:pPr>
        <w:rPr>
          <w:sz w:val="14"/>
          <w:szCs w:val="14"/>
        </w:rPr>
      </w:pPr>
    </w:p>
    <w:p w14:paraId="5223D5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3C487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`sspmi`.`categoria`</w:t>
      </w:r>
    </w:p>
    <w:p w14:paraId="659B57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38A359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`sspmi`.`categoria` (</w:t>
      </w:r>
    </w:p>
    <w:p w14:paraId="38367E5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`idcategoria` INT NOT NULL AUTO_INCREMENT,</w:t>
      </w:r>
    </w:p>
    <w:p w14:paraId="1D9937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 DEFAULT 'indefinida',</w:t>
      </w:r>
    </w:p>
    <w:p w14:paraId="19E991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(`idcategoria`),</w:t>
      </w:r>
    </w:p>
    <w:p w14:paraId="3073600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`idcategoria_UNIQUE` (`idcategoria` ASC))</w:t>
      </w:r>
    </w:p>
    <w:p w14:paraId="553725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FB2646B" w14:textId="77777777" w:rsidR="00334222" w:rsidRPr="00334222" w:rsidRDefault="00334222" w:rsidP="00334222">
      <w:pPr>
        <w:rPr>
          <w:sz w:val="14"/>
          <w:szCs w:val="14"/>
        </w:rPr>
      </w:pPr>
    </w:p>
    <w:p w14:paraId="39C33E21" w14:textId="77777777" w:rsidR="00334222" w:rsidRPr="00334222" w:rsidRDefault="00334222" w:rsidP="00334222">
      <w:pPr>
        <w:rPr>
          <w:sz w:val="14"/>
          <w:szCs w:val="14"/>
        </w:rPr>
      </w:pPr>
    </w:p>
    <w:p w14:paraId="123348F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483D2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`sspmi`.`sistemaOperacional`</w:t>
      </w:r>
    </w:p>
    <w:p w14:paraId="6040813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5AA7CD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`sspmi`.`sistemaOperacional` (</w:t>
      </w:r>
    </w:p>
    <w:p w14:paraId="188323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`idsistemaOperacional` INT NOT NULL AUTO_INCREMENT,</w:t>
      </w:r>
    </w:p>
    <w:p w14:paraId="79EB8F4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CE5B3B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(`idsistemaOperacional`),</w:t>
      </w:r>
    </w:p>
    <w:p w14:paraId="732C9AF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`idsistemmaOperacional_UNIQUE` (`idsistemaOperacional` ASC),</w:t>
      </w:r>
    </w:p>
    <w:p w14:paraId="11410E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07D553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DE32003" w14:textId="77777777" w:rsidR="00334222" w:rsidRPr="00334222" w:rsidRDefault="00334222" w:rsidP="00334222">
      <w:pPr>
        <w:rPr>
          <w:sz w:val="14"/>
          <w:szCs w:val="14"/>
        </w:rPr>
      </w:pPr>
    </w:p>
    <w:p w14:paraId="2D4FD2B5" w14:textId="77777777" w:rsidR="00334222" w:rsidRPr="00334222" w:rsidRDefault="00334222" w:rsidP="00334222">
      <w:pPr>
        <w:rPr>
          <w:sz w:val="14"/>
          <w:szCs w:val="14"/>
        </w:rPr>
      </w:pPr>
    </w:p>
    <w:p w14:paraId="6A53256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2CE840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`sspmi`.`tensao`</w:t>
      </w:r>
    </w:p>
    <w:p w14:paraId="17AB254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-----------------------------------------------------</w:t>
      </w:r>
    </w:p>
    <w:p w14:paraId="1BC20B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`sspmi`.`tensao` (</w:t>
      </w:r>
    </w:p>
    <w:p w14:paraId="7E4D9C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`idtensao` INT NOT NULL AUTO_INCREMENT,</w:t>
      </w:r>
    </w:p>
    <w:p w14:paraId="0269D5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VARCHAR(10) NOT NULL,</w:t>
      </w:r>
    </w:p>
    <w:p w14:paraId="312DA3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(`idtensao`),</w:t>
      </w:r>
    </w:p>
    <w:p w14:paraId="3EF648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`idtensao_UNIQUE` (`idtensao` ASC),</w:t>
      </w:r>
    </w:p>
    <w:p w14:paraId="0951476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0E2C7A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B700282" w14:textId="77777777" w:rsidR="00334222" w:rsidRPr="00334222" w:rsidRDefault="00334222" w:rsidP="00334222">
      <w:pPr>
        <w:rPr>
          <w:sz w:val="14"/>
          <w:szCs w:val="14"/>
        </w:rPr>
      </w:pPr>
    </w:p>
    <w:p w14:paraId="731D0E9D" w14:textId="77777777" w:rsidR="00334222" w:rsidRPr="00334222" w:rsidRDefault="00334222" w:rsidP="00334222">
      <w:pPr>
        <w:rPr>
          <w:sz w:val="14"/>
          <w:szCs w:val="14"/>
        </w:rPr>
      </w:pPr>
    </w:p>
    <w:p w14:paraId="3CC691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8CD72E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`sspmi`.`corrente`</w:t>
      </w:r>
    </w:p>
    <w:p w14:paraId="6CBCEDB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6F8665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`sspmi`.`corrente` (</w:t>
      </w:r>
    </w:p>
    <w:p w14:paraId="227BD26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`idcorrente` INT NOT NULL AUTO_INCREMENT,</w:t>
      </w:r>
    </w:p>
    <w:p w14:paraId="0342AF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VARCHAR(10) NOT NULL,</w:t>
      </w:r>
    </w:p>
    <w:p w14:paraId="3061052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(`idcorrente`),</w:t>
      </w:r>
    </w:p>
    <w:p w14:paraId="150F83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`idcorrente_UNIQUE` (`idcorrente` ASC),</w:t>
      </w:r>
    </w:p>
    <w:p w14:paraId="0F35EB8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229840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601887E" w14:textId="77777777" w:rsidR="00334222" w:rsidRPr="00334222" w:rsidRDefault="00334222" w:rsidP="00334222">
      <w:pPr>
        <w:rPr>
          <w:sz w:val="14"/>
          <w:szCs w:val="14"/>
        </w:rPr>
      </w:pPr>
    </w:p>
    <w:p w14:paraId="43DE232A" w14:textId="77777777" w:rsidR="00334222" w:rsidRPr="00334222" w:rsidRDefault="00334222" w:rsidP="00334222">
      <w:pPr>
        <w:rPr>
          <w:sz w:val="14"/>
          <w:szCs w:val="14"/>
        </w:rPr>
      </w:pPr>
    </w:p>
    <w:p w14:paraId="3BF7D0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D05F0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`sspmi`.`ambiente`</w:t>
      </w:r>
    </w:p>
    <w:p w14:paraId="57F3B47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B5E80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`sspmi`.`ambiente` (</w:t>
      </w:r>
    </w:p>
    <w:p w14:paraId="337AA7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`idambiente` INT NOT NULL AUTO_INCREMENT,</w:t>
      </w:r>
    </w:p>
    <w:p w14:paraId="038891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NULL,</w:t>
      </w:r>
    </w:p>
    <w:p w14:paraId="29487EB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(`idambiente`),</w:t>
      </w:r>
    </w:p>
    <w:p w14:paraId="5D333F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`idambiente_UNIQUE` (`idambiente` ASC),</w:t>
      </w:r>
    </w:p>
    <w:p w14:paraId="121325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0391D73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CF96824" w14:textId="77777777" w:rsidR="00334222" w:rsidRPr="00334222" w:rsidRDefault="00334222" w:rsidP="00334222">
      <w:pPr>
        <w:rPr>
          <w:sz w:val="14"/>
          <w:szCs w:val="14"/>
        </w:rPr>
      </w:pPr>
    </w:p>
    <w:p w14:paraId="571CF1C9" w14:textId="77777777" w:rsidR="00334222" w:rsidRPr="00334222" w:rsidRDefault="00334222" w:rsidP="00334222">
      <w:pPr>
        <w:rPr>
          <w:sz w:val="14"/>
          <w:szCs w:val="14"/>
        </w:rPr>
      </w:pPr>
    </w:p>
    <w:p w14:paraId="0C749B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07ED53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`sspmi`.`local`</w:t>
      </w:r>
    </w:p>
    <w:p w14:paraId="4CC69D0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A8243A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`sspmi`.`local` (</w:t>
      </w:r>
    </w:p>
    <w:p w14:paraId="7269FCB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`idlocal` INT NOT NULL AUTO_INCREMENT,</w:t>
      </w:r>
    </w:p>
    <w:p w14:paraId="670FCD9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NULL,</w:t>
      </w:r>
    </w:p>
    <w:p w14:paraId="644E27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(`idlocal`),</w:t>
      </w:r>
    </w:p>
    <w:p w14:paraId="2551A5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`idlocal_UNIQUE` (`idlocal` ASC),</w:t>
      </w:r>
    </w:p>
    <w:p w14:paraId="484B8F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15CBA5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0A237E0" w14:textId="77777777" w:rsidR="00334222" w:rsidRPr="00334222" w:rsidRDefault="00334222" w:rsidP="00334222">
      <w:pPr>
        <w:rPr>
          <w:sz w:val="14"/>
          <w:szCs w:val="14"/>
        </w:rPr>
      </w:pPr>
    </w:p>
    <w:p w14:paraId="2A465BA7" w14:textId="77777777" w:rsidR="00334222" w:rsidRPr="00334222" w:rsidRDefault="00334222" w:rsidP="00334222">
      <w:pPr>
        <w:rPr>
          <w:sz w:val="14"/>
          <w:szCs w:val="14"/>
        </w:rPr>
      </w:pPr>
    </w:p>
    <w:p w14:paraId="6836CF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9D216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`sspmi`.`equipamento`</w:t>
      </w:r>
    </w:p>
    <w:p w14:paraId="2BB5061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-----------------------------------------------------</w:t>
      </w:r>
    </w:p>
    <w:p w14:paraId="5AB7439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`sspmi`.`equipamento` (</w:t>
      </w:r>
    </w:p>
    <w:p w14:paraId="43A8201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`idequipamento` INT NOT NULL AUTO_INCREMENT,</w:t>
      </w:r>
    </w:p>
    <w:p w14:paraId="23E4DD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`patrimonio` VARCHAR(10) NOT NULL,</w:t>
      </w:r>
    </w:p>
    <w:p w14:paraId="1E1F4AC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`categoria_idcategoria` INT NOT NULL,</w:t>
      </w:r>
    </w:p>
    <w:p w14:paraId="3183E3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`sistemaOperacional_idsistemmaOperacional` INT NULL,</w:t>
      </w:r>
    </w:p>
    <w:p w14:paraId="2BBC468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`tensao_idtensao` INT NULL,</w:t>
      </w:r>
    </w:p>
    <w:p w14:paraId="70E966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`corrente_idcorrente` INT NULL,</w:t>
      </w:r>
    </w:p>
    <w:p w14:paraId="450F349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`ambiente_idambiente` INT NULL,</w:t>
      </w:r>
    </w:p>
    <w:p w14:paraId="73606B5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`local_idlocal` INT NOT NULL,</w:t>
      </w:r>
    </w:p>
    <w:p w14:paraId="5502486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(`idequipamento`, `categoria_idcategoria`),</w:t>
      </w:r>
    </w:p>
    <w:p w14:paraId="539FD3E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`idequipamento_UNIQUE` (`idequipamento` ASC),</w:t>
      </w:r>
    </w:p>
    <w:p w14:paraId="3591523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`fk_equipamento_categoria1_idx` (`categoria_idcategoria` ASC),</w:t>
      </w:r>
    </w:p>
    <w:p w14:paraId="230C914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`fk_equipamento_sistemaOperacional1_idx` (`sistemaOperacional_idsistemmaOperacional` ASC),</w:t>
      </w:r>
    </w:p>
    <w:p w14:paraId="342F18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`fk_equipamento_tensao1_idx` (`tensao_idtensao` ASC),</w:t>
      </w:r>
    </w:p>
    <w:p w14:paraId="0DBBA0B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`fk_equipamento_corrente1_idx` (`corrente_idcorrente` ASC),</w:t>
      </w:r>
    </w:p>
    <w:p w14:paraId="72106F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`fk_equipamento_ambiente1_idx` (`ambiente_idambiente` ASC),</w:t>
      </w:r>
    </w:p>
    <w:p w14:paraId="7B95735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`fk_equipamento_local1_idx` (`local_idlocal` ASC),</w:t>
      </w:r>
    </w:p>
    <w:p w14:paraId="2F7653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`fk_equipamento_categoria1`</w:t>
      </w:r>
    </w:p>
    <w:p w14:paraId="69697F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(`categoria_idcategoria`)</w:t>
      </w:r>
    </w:p>
    <w:p w14:paraId="0F4AC54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`sspmi`.`categoria` (`idcategoria`)</w:t>
      </w:r>
    </w:p>
    <w:p w14:paraId="427FFE1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344113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25549E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`fk_equipamento_sistemaOperacional1`</w:t>
      </w:r>
    </w:p>
    <w:p w14:paraId="3A565C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(`sistemaOperacional_idsistemmaOperacional`)</w:t>
      </w:r>
    </w:p>
    <w:p w14:paraId="1E332E4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`sspmi`.`sistemaOperacional` (`idsistemaOperacional`)</w:t>
      </w:r>
    </w:p>
    <w:p w14:paraId="2C82C1F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F5803B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5E9334E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`fk_equipamento_tensao1`</w:t>
      </w:r>
    </w:p>
    <w:p w14:paraId="50628A2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(`tensao_idtensao`)</w:t>
      </w:r>
    </w:p>
    <w:p w14:paraId="6F5B693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`sspmi`.`tensao` (`idtensao`)</w:t>
      </w:r>
    </w:p>
    <w:p w14:paraId="20DF40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FCA08D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4C1933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`fk_equipamento_corrente1`</w:t>
      </w:r>
    </w:p>
    <w:p w14:paraId="41399BE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(`corrente_idcorrente`)</w:t>
      </w:r>
    </w:p>
    <w:p w14:paraId="5A1E5D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`sspmi`.`corrente` (`idcorrente`)</w:t>
      </w:r>
    </w:p>
    <w:p w14:paraId="5A0387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466BE4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49E118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`fk_equipamento_ambiente1`</w:t>
      </w:r>
    </w:p>
    <w:p w14:paraId="3F12D4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(`ambiente_idambiente`)</w:t>
      </w:r>
    </w:p>
    <w:p w14:paraId="506E89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`sspmi`.`ambiente` (`idambiente`)</w:t>
      </w:r>
    </w:p>
    <w:p w14:paraId="3BA138F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312AC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E82BF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`fk_equipamento_local1`</w:t>
      </w:r>
    </w:p>
    <w:p w14:paraId="28F857D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(`local_idlocal`)</w:t>
      </w:r>
    </w:p>
    <w:p w14:paraId="5A4E35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`sspmi`.`local` (`idlocal`)</w:t>
      </w:r>
    </w:p>
    <w:p w14:paraId="0578DEF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90E268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7EE82A5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ENGINE = InnoDB;</w:t>
      </w:r>
    </w:p>
    <w:p w14:paraId="2BACE84E" w14:textId="77777777" w:rsidR="00334222" w:rsidRPr="00334222" w:rsidRDefault="00334222" w:rsidP="00334222">
      <w:pPr>
        <w:rPr>
          <w:sz w:val="14"/>
          <w:szCs w:val="14"/>
        </w:rPr>
      </w:pPr>
    </w:p>
    <w:p w14:paraId="2358C1B1" w14:textId="77777777" w:rsidR="00334222" w:rsidRPr="00334222" w:rsidRDefault="00334222" w:rsidP="00334222">
      <w:pPr>
        <w:rPr>
          <w:sz w:val="14"/>
          <w:szCs w:val="14"/>
        </w:rPr>
      </w:pPr>
    </w:p>
    <w:p w14:paraId="1F0B767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5CCCB4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`sspmi`.`etapa`</w:t>
      </w:r>
    </w:p>
    <w:p w14:paraId="6C9E91D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A4EEB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`sspmi`.`etapa` (</w:t>
      </w:r>
    </w:p>
    <w:p w14:paraId="60A4155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`idetapa` INT NOT NULL AUTO_INCREMENT,</w:t>
      </w:r>
    </w:p>
    <w:p w14:paraId="11D2DC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`numero` INT NOT NULL,</w:t>
      </w:r>
    </w:p>
    <w:p w14:paraId="61631C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`dataHoraAbertura` TIMESTAMP NOT NULL,</w:t>
      </w:r>
    </w:p>
    <w:p w14:paraId="3258BF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`dataHoraEncerramento` DATETIME NULL,</w:t>
      </w:r>
    </w:p>
    <w:p w14:paraId="11B3CB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`acessoRemoto` VARCHAR(45) NULL,</w:t>
      </w:r>
    </w:p>
    <w:p w14:paraId="398FFBD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`descricao` VARCHAR(254) NOT NULL,</w:t>
      </w:r>
    </w:p>
    <w:p w14:paraId="63BD99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`equipamento_idequipamento` INT NOT NULL,</w:t>
      </w:r>
    </w:p>
    <w:p w14:paraId="7BAB7D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`protocolo_idprotocolo` INT NOT NULL,</w:t>
      </w:r>
    </w:p>
    <w:p w14:paraId="7CF078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(`idetapa`, `equipamento_idequipamento`, `protocolo_idprotocolo`),</w:t>
      </w:r>
    </w:p>
    <w:p w14:paraId="303B9F4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`idetapa_UNIQUE` (`idetapa` ASC),</w:t>
      </w:r>
    </w:p>
    <w:p w14:paraId="7A599A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`fk_etapa_equipamento1_idx` (`equipamento_idequipamento` ASC),</w:t>
      </w:r>
    </w:p>
    <w:p w14:paraId="5A97F6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`fk_etapa_protocolo1_idx` (`protocolo_idprotocolo` ASC),</w:t>
      </w:r>
    </w:p>
    <w:p w14:paraId="12DBF0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`fk_etapa_equipamento1`</w:t>
      </w:r>
    </w:p>
    <w:p w14:paraId="1A95CDF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(`equipamento_idequipamento`)</w:t>
      </w:r>
    </w:p>
    <w:p w14:paraId="000C28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`sspmi`.`equipamento` (`idequipamento`)</w:t>
      </w:r>
    </w:p>
    <w:p w14:paraId="6D7B465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D46512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DA3E25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`fk_etapa_protocolo1`</w:t>
      </w:r>
    </w:p>
    <w:p w14:paraId="132E0A2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(`protocolo_idprotocolo`)</w:t>
      </w:r>
    </w:p>
    <w:p w14:paraId="6848540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`sspmi`.`protocolo` (`idprotocolo`)</w:t>
      </w:r>
    </w:p>
    <w:p w14:paraId="39CBA2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421FC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6DE6FA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E6DB255" w14:textId="77777777" w:rsidR="00334222" w:rsidRPr="00334222" w:rsidRDefault="00334222" w:rsidP="00334222">
      <w:pPr>
        <w:rPr>
          <w:sz w:val="14"/>
          <w:szCs w:val="14"/>
        </w:rPr>
      </w:pPr>
    </w:p>
    <w:p w14:paraId="215F32DC" w14:textId="77777777" w:rsidR="00334222" w:rsidRPr="00334222" w:rsidRDefault="00334222" w:rsidP="00334222">
      <w:pPr>
        <w:rPr>
          <w:sz w:val="14"/>
          <w:szCs w:val="14"/>
        </w:rPr>
      </w:pPr>
    </w:p>
    <w:p w14:paraId="5C2EDC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CCBAF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`sspmi`.`marca`</w:t>
      </w:r>
    </w:p>
    <w:p w14:paraId="7D1B49A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AE689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`sspmi`.`marca` (</w:t>
      </w:r>
    </w:p>
    <w:p w14:paraId="193BA5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`idmarca` INT NOT NULL AUTO_INCREMENT,</w:t>
      </w:r>
    </w:p>
    <w:p w14:paraId="2054BD6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6DF2218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(`idmarca`),</w:t>
      </w:r>
    </w:p>
    <w:p w14:paraId="7CFC47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`idmarca_UNIQUE` (`idmarca` ASC))</w:t>
      </w:r>
    </w:p>
    <w:p w14:paraId="7561194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914B20F" w14:textId="77777777" w:rsidR="00334222" w:rsidRPr="00334222" w:rsidRDefault="00334222" w:rsidP="00334222">
      <w:pPr>
        <w:rPr>
          <w:sz w:val="14"/>
          <w:szCs w:val="14"/>
        </w:rPr>
      </w:pPr>
    </w:p>
    <w:p w14:paraId="19FFB282" w14:textId="77777777" w:rsidR="00334222" w:rsidRPr="00334222" w:rsidRDefault="00334222" w:rsidP="00334222">
      <w:pPr>
        <w:rPr>
          <w:sz w:val="14"/>
          <w:szCs w:val="14"/>
        </w:rPr>
      </w:pPr>
    </w:p>
    <w:p w14:paraId="016FDC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B6BDC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`sspmi`.`modelo`</w:t>
      </w:r>
    </w:p>
    <w:p w14:paraId="33F5AE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3391C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`sspmi`.`modelo` (</w:t>
      </w:r>
    </w:p>
    <w:p w14:paraId="711759A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`idmodelo` INT NOT NULL AUTO_INCREMENT,</w:t>
      </w:r>
    </w:p>
    <w:p w14:paraId="27D8613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`nomenclatura` VARCHAR(100) NOT NULL,</w:t>
      </w:r>
    </w:p>
    <w:p w14:paraId="331688A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`marca_idmarca` INT NOT NULL,</w:t>
      </w:r>
    </w:p>
    <w:p w14:paraId="0285F47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`serviceTag` VARCHAR(100) NULL,</w:t>
      </w:r>
    </w:p>
    <w:p w14:paraId="68006C1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`numeroDeSerie` VARCHAR(100) NULL,</w:t>
      </w:r>
    </w:p>
    <w:p w14:paraId="733FC0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(`idmodelo`, `marca_idmarca`),</w:t>
      </w:r>
    </w:p>
    <w:p w14:paraId="6FB64E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`idmodelo_UNIQUE` (`idmodelo` ASC),</w:t>
      </w:r>
    </w:p>
    <w:p w14:paraId="3FEE07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`fk_modelo_marca1_idx` (`marca_idmarca` ASC),</w:t>
      </w:r>
    </w:p>
    <w:p w14:paraId="299417E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`fk_modelo_marca1`</w:t>
      </w:r>
    </w:p>
    <w:p w14:paraId="3165415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(`marca_idmarca`)</w:t>
      </w:r>
    </w:p>
    <w:p w14:paraId="1487C92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`sspmi`.`marca` (`idmarca`)</w:t>
      </w:r>
    </w:p>
    <w:p w14:paraId="383D636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61BCF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14007D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1E94134" w14:textId="77777777" w:rsidR="00334222" w:rsidRPr="00334222" w:rsidRDefault="00334222" w:rsidP="00334222">
      <w:pPr>
        <w:rPr>
          <w:sz w:val="14"/>
          <w:szCs w:val="14"/>
        </w:rPr>
      </w:pPr>
    </w:p>
    <w:p w14:paraId="1C775164" w14:textId="77777777" w:rsidR="00334222" w:rsidRPr="00334222" w:rsidRDefault="00334222" w:rsidP="00334222">
      <w:pPr>
        <w:rPr>
          <w:sz w:val="14"/>
          <w:szCs w:val="14"/>
        </w:rPr>
      </w:pPr>
    </w:p>
    <w:p w14:paraId="287A39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3FFAA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`sspmi`.`categoria_has_marca`</w:t>
      </w:r>
    </w:p>
    <w:p w14:paraId="324A16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F53098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`sspmi`.`categoria_has_marca` (</w:t>
      </w:r>
    </w:p>
    <w:p w14:paraId="0FA2A27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`categoria_idcategoria` INT NOT NULL,</w:t>
      </w:r>
    </w:p>
    <w:p w14:paraId="6D3EADA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`marca_idmarca` INT NULL,</w:t>
      </w:r>
    </w:p>
    <w:p w14:paraId="1899C3E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`fk_categoria_has_marca_categoria1_idx` (`categoria_idcategoria` ASC),</w:t>
      </w:r>
    </w:p>
    <w:p w14:paraId="5DFC56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`fk_categoria_has_marca_marca1_idx` (`marca_idmarca` ASC),</w:t>
      </w:r>
    </w:p>
    <w:p w14:paraId="348766F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`fk_categoria_has_marca_categoria1`</w:t>
      </w:r>
    </w:p>
    <w:p w14:paraId="4986FF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(`categoria_idcategoria`)</w:t>
      </w:r>
    </w:p>
    <w:p w14:paraId="5B0E75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`sspmi`.`categoria` (`idcategoria`)</w:t>
      </w:r>
    </w:p>
    <w:p w14:paraId="54ABF5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3F5B0D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38E590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`fk_categoria_has_marca_marca1`</w:t>
      </w:r>
    </w:p>
    <w:p w14:paraId="66F99C4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(`marca_idmarca`)</w:t>
      </w:r>
    </w:p>
    <w:p w14:paraId="10EE62D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`sspmi`.`marca` (`idmarca`)</w:t>
      </w:r>
    </w:p>
    <w:p w14:paraId="245260F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75DD60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5E92B5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D300C5B" w14:textId="77777777" w:rsidR="00334222" w:rsidRPr="00334222" w:rsidRDefault="00334222" w:rsidP="00334222">
      <w:pPr>
        <w:rPr>
          <w:sz w:val="14"/>
          <w:szCs w:val="14"/>
        </w:rPr>
      </w:pPr>
    </w:p>
    <w:p w14:paraId="4756ECE7" w14:textId="77777777" w:rsidR="00334222" w:rsidRPr="00334222" w:rsidRDefault="00334222" w:rsidP="00334222">
      <w:pPr>
        <w:rPr>
          <w:sz w:val="14"/>
          <w:szCs w:val="14"/>
        </w:rPr>
      </w:pPr>
    </w:p>
    <w:p w14:paraId="6CCB3EB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SQL_MODE=@OLD_SQL_MODE;</w:t>
      </w:r>
    </w:p>
    <w:p w14:paraId="4C31184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FOREIGN_KEY_CHECKS=@OLD_FOREIGN_KEY_CHECKS;</w:t>
      </w:r>
    </w:p>
    <w:p w14:paraId="5187DFB5" w14:textId="09AB7FF3" w:rsid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UNIQUE_CHECKS=@OLD_UNIQUE_CHECKS;</w:t>
      </w:r>
    </w:p>
    <w:p w14:paraId="13584CBF" w14:textId="77777777" w:rsidR="00334222" w:rsidRDefault="00334222">
      <w:pPr>
        <w:spacing w:after="240" w:line="252" w:lineRule="auto"/>
        <w:ind w:left="0" w:right="0"/>
        <w:rPr>
          <w:sz w:val="14"/>
          <w:szCs w:val="14"/>
        </w:rPr>
      </w:pPr>
      <w:r>
        <w:rPr>
          <w:sz w:val="14"/>
          <w:szCs w:val="14"/>
        </w:rPr>
        <w:br w:type="page"/>
      </w:r>
    </w:p>
    <w:p w14:paraId="050771F5" w14:textId="77777777" w:rsidR="00334222" w:rsidRPr="00334222" w:rsidRDefault="00334222" w:rsidP="00334222">
      <w:pPr>
        <w:rPr>
          <w:sz w:val="14"/>
          <w:szCs w:val="14"/>
        </w:rPr>
      </w:pPr>
    </w:p>
    <w:p w14:paraId="3D84E918" w14:textId="2842064C" w:rsidR="00334222" w:rsidRDefault="00334222">
      <w:pPr>
        <w:pStyle w:val="Ttulo3"/>
      </w:pPr>
      <w:r>
        <w:rPr>
          <w:i/>
          <w:iCs/>
        </w:rPr>
        <w:t>SCRIPT</w:t>
      </w:r>
      <w:r>
        <w:t xml:space="preserve"> VERSÃO 6.1</w:t>
      </w:r>
    </w:p>
    <w:p w14:paraId="7EAA03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MySQL Script generated by MySQL Workbench</w:t>
      </w:r>
    </w:p>
    <w:p w14:paraId="5B51521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Fri May  3 11:27:49 2024</w:t>
      </w:r>
    </w:p>
    <w:p w14:paraId="59C74E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Model: New Model    Version: 1.0</w:t>
      </w:r>
    </w:p>
    <w:p w14:paraId="4E116D1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MySQL Workbench Forward Engineering</w:t>
      </w:r>
    </w:p>
    <w:p w14:paraId="0D934A5A" w14:textId="77777777" w:rsidR="00334222" w:rsidRPr="00334222" w:rsidRDefault="00334222" w:rsidP="00334222">
      <w:pPr>
        <w:rPr>
          <w:sz w:val="14"/>
          <w:szCs w:val="14"/>
        </w:rPr>
      </w:pPr>
    </w:p>
    <w:p w14:paraId="6698123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@OLD_UNIQUE_CHECKS=@@UNIQUE_CHECKS, UNIQUE_CHECKS=0;</w:t>
      </w:r>
    </w:p>
    <w:p w14:paraId="7300D3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@OLD_FOREIGN_KEY_CHECKS=@@FOREIGN_KEY_CHECKS, FOREIGN_KEY_CHECKS=0;</w:t>
      </w:r>
    </w:p>
    <w:p w14:paraId="01BFB7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32E846D0" w14:textId="77777777" w:rsidR="00334222" w:rsidRPr="00334222" w:rsidRDefault="00334222" w:rsidP="00334222">
      <w:pPr>
        <w:rPr>
          <w:sz w:val="14"/>
          <w:szCs w:val="14"/>
        </w:rPr>
      </w:pPr>
    </w:p>
    <w:p w14:paraId="13F16FB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05845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Schema sspmi</w:t>
      </w:r>
    </w:p>
    <w:p w14:paraId="456C67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AC7971C" w14:textId="77777777" w:rsidR="00334222" w:rsidRPr="00334222" w:rsidRDefault="00334222" w:rsidP="00334222">
      <w:pPr>
        <w:rPr>
          <w:sz w:val="14"/>
          <w:szCs w:val="14"/>
        </w:rPr>
      </w:pPr>
    </w:p>
    <w:p w14:paraId="05FCEBF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2F4E7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Schema sspmi</w:t>
      </w:r>
    </w:p>
    <w:p w14:paraId="185A51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C042DE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SCHEMA IF NOT EXISTS `sspmi` DEFAULT CHARACTER SET utf8 ;</w:t>
      </w:r>
    </w:p>
    <w:p w14:paraId="2762F3B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USE `sspmi` ;</w:t>
      </w:r>
    </w:p>
    <w:p w14:paraId="1A2C1DFB" w14:textId="77777777" w:rsidR="00334222" w:rsidRPr="00334222" w:rsidRDefault="00334222" w:rsidP="00334222">
      <w:pPr>
        <w:rPr>
          <w:sz w:val="14"/>
          <w:szCs w:val="14"/>
        </w:rPr>
      </w:pPr>
    </w:p>
    <w:p w14:paraId="2986D4A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49862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`sspmi`.`secretaria`</w:t>
      </w:r>
    </w:p>
    <w:p w14:paraId="551080E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52D865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`sspmi`.`secretaria` (</w:t>
      </w:r>
    </w:p>
    <w:p w14:paraId="6E86A2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`idsecretaria` INT NOT NULL AUTO_INCREMENT,</w:t>
      </w:r>
    </w:p>
    <w:p w14:paraId="3E260F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5364F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1F93CD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(`idsecretaria`),</w:t>
      </w:r>
    </w:p>
    <w:p w14:paraId="0437852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`idsecretaria_UNIQUE` (`idsecretaria` ASC))</w:t>
      </w:r>
    </w:p>
    <w:p w14:paraId="60FBC08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516881D" w14:textId="77777777" w:rsidR="00334222" w:rsidRPr="00334222" w:rsidRDefault="00334222" w:rsidP="00334222">
      <w:pPr>
        <w:rPr>
          <w:sz w:val="14"/>
          <w:szCs w:val="14"/>
        </w:rPr>
      </w:pPr>
    </w:p>
    <w:p w14:paraId="3C707E6D" w14:textId="77777777" w:rsidR="00334222" w:rsidRPr="00334222" w:rsidRDefault="00334222" w:rsidP="00334222">
      <w:pPr>
        <w:rPr>
          <w:sz w:val="14"/>
          <w:szCs w:val="14"/>
        </w:rPr>
      </w:pPr>
    </w:p>
    <w:p w14:paraId="42AEF6C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D3E59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`sspmi`.`departamento`</w:t>
      </w:r>
    </w:p>
    <w:p w14:paraId="6BEA63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A052A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`sspmi`.`departamento` (</w:t>
      </w:r>
    </w:p>
    <w:p w14:paraId="5339E3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`iddepartamento` INT NOT NULL AUTO_INCREMENT,</w:t>
      </w:r>
    </w:p>
    <w:p w14:paraId="6EE9E1B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1D8656B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45BAA8B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24E656D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(`iddepartamento`, `secretaria_idsecretaria`),</w:t>
      </w:r>
    </w:p>
    <w:p w14:paraId="339DFC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`iddepartamento_UNIQUE` (`iddepartamento` ASC),</w:t>
      </w:r>
    </w:p>
    <w:p w14:paraId="4EF1586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`fk_departamento_secretaria1_idx` (`secretaria_idsecretaria` ASC),</w:t>
      </w:r>
    </w:p>
    <w:p w14:paraId="1BD905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`fk_departamento_secretaria1`</w:t>
      </w:r>
    </w:p>
    <w:p w14:paraId="6FB379D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53566E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  REFERENCES `sspmi`.`secretaria` (`idsecretaria`)</w:t>
      </w:r>
    </w:p>
    <w:p w14:paraId="35EB102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5D7AA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0DC7B1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0F75CA3" w14:textId="77777777" w:rsidR="00334222" w:rsidRPr="00334222" w:rsidRDefault="00334222" w:rsidP="00334222">
      <w:pPr>
        <w:rPr>
          <w:sz w:val="14"/>
          <w:szCs w:val="14"/>
        </w:rPr>
      </w:pPr>
    </w:p>
    <w:p w14:paraId="6CA9B48D" w14:textId="77777777" w:rsidR="00334222" w:rsidRPr="00334222" w:rsidRDefault="00334222" w:rsidP="00334222">
      <w:pPr>
        <w:rPr>
          <w:sz w:val="14"/>
          <w:szCs w:val="14"/>
        </w:rPr>
      </w:pPr>
    </w:p>
    <w:p w14:paraId="45806F2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B35BED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`sspmi`.`coordenacao`</w:t>
      </w:r>
    </w:p>
    <w:p w14:paraId="07E6AEA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7C7C67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`sspmi`.`coordenacao` (</w:t>
      </w:r>
    </w:p>
    <w:p w14:paraId="06149B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`idcoordenacao` INT NOT NULL AUTO_INCREMENT,</w:t>
      </w:r>
    </w:p>
    <w:p w14:paraId="5F946A3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BBBD83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5063533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`departamento_secretaria_idsecretaria` INT NOT NULL,</w:t>
      </w:r>
    </w:p>
    <w:p w14:paraId="0D7CEBA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(`idcoordenacao`, `departamento_secretaria_idsecretaria`),</w:t>
      </w:r>
    </w:p>
    <w:p w14:paraId="0C6A45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`idcoordenacao_UNIQUE` (`idcoordenacao` ASC),</w:t>
      </w:r>
    </w:p>
    <w:p w14:paraId="63FD2B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`fk_coordenacao_departamento1_idx` (`departamento_secretaria_idsecretaria` ASC),</w:t>
      </w:r>
    </w:p>
    <w:p w14:paraId="027B49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`fk_coordenacao_departamento1`</w:t>
      </w:r>
    </w:p>
    <w:p w14:paraId="4EBEEE6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(`departamento_secretaria_idsecretaria`)</w:t>
      </w:r>
    </w:p>
    <w:p w14:paraId="0DCD469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(`secretaria_idsecretaria`)</w:t>
      </w:r>
    </w:p>
    <w:p w14:paraId="1719861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939F0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4ECD528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5E38C3D" w14:textId="77777777" w:rsidR="00334222" w:rsidRPr="00334222" w:rsidRDefault="00334222" w:rsidP="00334222">
      <w:pPr>
        <w:rPr>
          <w:sz w:val="14"/>
          <w:szCs w:val="14"/>
        </w:rPr>
      </w:pPr>
    </w:p>
    <w:p w14:paraId="7587C46B" w14:textId="77777777" w:rsidR="00334222" w:rsidRPr="00334222" w:rsidRDefault="00334222" w:rsidP="00334222">
      <w:pPr>
        <w:rPr>
          <w:sz w:val="14"/>
          <w:szCs w:val="14"/>
        </w:rPr>
      </w:pPr>
    </w:p>
    <w:p w14:paraId="748728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03996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`sspmi`.`setor`</w:t>
      </w:r>
    </w:p>
    <w:p w14:paraId="3C50030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490B2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`sspmi`.`setor` (</w:t>
      </w:r>
    </w:p>
    <w:p w14:paraId="1E0C9A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`idsetor` INT NOT NULL AUTO_INCREMENT,</w:t>
      </w:r>
    </w:p>
    <w:p w14:paraId="64950B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44F54D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11B442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`coordenacao_departamento_iddepartamento` INT NULL,</w:t>
      </w:r>
    </w:p>
    <w:p w14:paraId="4B735E9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`coordenacao_departamento_secretaria_idsecretaria` INT NULL,</w:t>
      </w:r>
    </w:p>
    <w:p w14:paraId="240139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(`idsetor`),</w:t>
      </w:r>
    </w:p>
    <w:p w14:paraId="5E0C76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`idsetor_UNIQUE` (`idsetor` ASC),</w:t>
      </w:r>
    </w:p>
    <w:p w14:paraId="1F265D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1DDCDC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`fk_setor_coordenacao1`</w:t>
      </w:r>
    </w:p>
    <w:p w14:paraId="3D142E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(`coordenacao_departamento_secretaria_idsecretaria`)</w:t>
      </w:r>
    </w:p>
    <w:p w14:paraId="4A3ADD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(`departamento_secretaria_idsecretaria`)</w:t>
      </w:r>
    </w:p>
    <w:p w14:paraId="4F5D54E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A8DF2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428C1D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45DB1E8" w14:textId="77777777" w:rsidR="00334222" w:rsidRPr="00334222" w:rsidRDefault="00334222" w:rsidP="00334222">
      <w:pPr>
        <w:rPr>
          <w:sz w:val="14"/>
          <w:szCs w:val="14"/>
        </w:rPr>
      </w:pPr>
    </w:p>
    <w:p w14:paraId="697EC761" w14:textId="77777777" w:rsidR="00334222" w:rsidRPr="00334222" w:rsidRDefault="00334222" w:rsidP="00334222">
      <w:pPr>
        <w:rPr>
          <w:sz w:val="14"/>
          <w:szCs w:val="14"/>
        </w:rPr>
      </w:pPr>
    </w:p>
    <w:p w14:paraId="3FB3B3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BFEBD5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`sspmi`.`telefone`</w:t>
      </w:r>
    </w:p>
    <w:p w14:paraId="26B39A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33A71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CREATE TABLE IF NOT EXISTS `sspmi`.`telefone` (</w:t>
      </w:r>
    </w:p>
    <w:p w14:paraId="04109A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`idtelefone` INT NOT NULL AUTO_INCREMENT,</w:t>
      </w:r>
    </w:p>
    <w:p w14:paraId="0BF88E7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`whatsApp` TINYINT NOT NULL DEFAULT 0,</w:t>
      </w:r>
    </w:p>
    <w:p w14:paraId="597F23D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`numero` VARCHAR(11) NULL,</w:t>
      </w:r>
    </w:p>
    <w:p w14:paraId="7D8E74B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(`idtelefone`),</w:t>
      </w:r>
    </w:p>
    <w:p w14:paraId="5D20CE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`idtelefone_UNIQUE` (`idtelefone` ASC))</w:t>
      </w:r>
    </w:p>
    <w:p w14:paraId="4EB00F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35FD428" w14:textId="77777777" w:rsidR="00334222" w:rsidRPr="00334222" w:rsidRDefault="00334222" w:rsidP="00334222">
      <w:pPr>
        <w:rPr>
          <w:sz w:val="14"/>
          <w:szCs w:val="14"/>
        </w:rPr>
      </w:pPr>
    </w:p>
    <w:p w14:paraId="1E5AF34D" w14:textId="77777777" w:rsidR="00334222" w:rsidRPr="00334222" w:rsidRDefault="00334222" w:rsidP="00334222">
      <w:pPr>
        <w:rPr>
          <w:sz w:val="14"/>
          <w:szCs w:val="14"/>
        </w:rPr>
      </w:pPr>
    </w:p>
    <w:p w14:paraId="2234929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5E9490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`sspmi`.`cargo`</w:t>
      </w:r>
    </w:p>
    <w:p w14:paraId="71A29F8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6CDE02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`sspmi`.`cargo` (</w:t>
      </w:r>
    </w:p>
    <w:p w14:paraId="231DB66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`idcargo` INT NOT NULL AUTO_INCREMENT,</w:t>
      </w:r>
    </w:p>
    <w:p w14:paraId="45EB4C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6EE8AE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(`idcargo`),</w:t>
      </w:r>
    </w:p>
    <w:p w14:paraId="6F7D828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`idcargo_UNIQUE` (`idcargo` ASC),</w:t>
      </w:r>
    </w:p>
    <w:p w14:paraId="3D0498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744A416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FBBF0F8" w14:textId="77777777" w:rsidR="00334222" w:rsidRPr="00334222" w:rsidRDefault="00334222" w:rsidP="00334222">
      <w:pPr>
        <w:rPr>
          <w:sz w:val="14"/>
          <w:szCs w:val="14"/>
        </w:rPr>
      </w:pPr>
    </w:p>
    <w:p w14:paraId="4818514E" w14:textId="77777777" w:rsidR="00334222" w:rsidRPr="00334222" w:rsidRDefault="00334222" w:rsidP="00334222">
      <w:pPr>
        <w:rPr>
          <w:sz w:val="14"/>
          <w:szCs w:val="14"/>
        </w:rPr>
      </w:pPr>
    </w:p>
    <w:p w14:paraId="67F3F6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54FEBA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`sspmi`.`email`</w:t>
      </w:r>
    </w:p>
    <w:p w14:paraId="3610C6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CA5A6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`sspmi`.`email` (</w:t>
      </w:r>
    </w:p>
    <w:p w14:paraId="39F000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`idemail` INT NOT NULL AUTO_INCREMENT,</w:t>
      </w:r>
    </w:p>
    <w:p w14:paraId="4753872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NULL,</w:t>
      </w:r>
    </w:p>
    <w:p w14:paraId="6A73FAD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(`idemail`),</w:t>
      </w:r>
    </w:p>
    <w:p w14:paraId="7E6BF6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`idemail_UNIQUE` (`idemail` ASC),</w:t>
      </w:r>
    </w:p>
    <w:p w14:paraId="0EDBB2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1D64BF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D106601" w14:textId="77777777" w:rsidR="00334222" w:rsidRPr="00334222" w:rsidRDefault="00334222" w:rsidP="00334222">
      <w:pPr>
        <w:rPr>
          <w:sz w:val="14"/>
          <w:szCs w:val="14"/>
        </w:rPr>
      </w:pPr>
    </w:p>
    <w:p w14:paraId="3926110D" w14:textId="77777777" w:rsidR="00334222" w:rsidRPr="00334222" w:rsidRDefault="00334222" w:rsidP="00334222">
      <w:pPr>
        <w:rPr>
          <w:sz w:val="14"/>
          <w:szCs w:val="14"/>
        </w:rPr>
      </w:pPr>
    </w:p>
    <w:p w14:paraId="0468EDA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871CF8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`sspmi`.`permissao`</w:t>
      </w:r>
    </w:p>
    <w:p w14:paraId="51340A5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47CCB2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`sspmi`.`permissao` (</w:t>
      </w:r>
    </w:p>
    <w:p w14:paraId="528B39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`idpermissao` INT NOT NULL AUTO_INCREMENT,</w:t>
      </w:r>
    </w:p>
    <w:p w14:paraId="422D313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`nivel` INT NOT NULL,</w:t>
      </w:r>
    </w:p>
    <w:p w14:paraId="5AC50EC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4D3AF7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(`idpermissao`),</w:t>
      </w:r>
    </w:p>
    <w:p w14:paraId="57FE7E2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`idpermissao_UNIQUE` (`idpermissao` ASC),</w:t>
      </w:r>
    </w:p>
    <w:p w14:paraId="5939B0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ASC),</w:t>
      </w:r>
    </w:p>
    <w:p w14:paraId="15310E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`nivel_UNIQUE` (`nivel` ASC))</w:t>
      </w:r>
    </w:p>
    <w:p w14:paraId="161653B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1968777" w14:textId="77777777" w:rsidR="00334222" w:rsidRPr="00334222" w:rsidRDefault="00334222" w:rsidP="00334222">
      <w:pPr>
        <w:rPr>
          <w:sz w:val="14"/>
          <w:szCs w:val="14"/>
        </w:rPr>
      </w:pPr>
    </w:p>
    <w:p w14:paraId="36D7E754" w14:textId="77777777" w:rsidR="00334222" w:rsidRPr="00334222" w:rsidRDefault="00334222" w:rsidP="00334222">
      <w:pPr>
        <w:rPr>
          <w:sz w:val="14"/>
          <w:szCs w:val="14"/>
        </w:rPr>
      </w:pPr>
    </w:p>
    <w:p w14:paraId="13D2482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527A4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Table `sspmi`.`usuario`</w:t>
      </w:r>
    </w:p>
    <w:p w14:paraId="5CEB925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458E8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`sspmi`.`usuario` (</w:t>
      </w:r>
    </w:p>
    <w:p w14:paraId="71DB22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`idusuario` INT NOT NULL AUTO_INCREMENT,</w:t>
      </w:r>
    </w:p>
    <w:p w14:paraId="7EC8743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`nome` VARCHAR(100) NOT NULL,</w:t>
      </w:r>
    </w:p>
    <w:p w14:paraId="6B1EBC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`sobrenome` VARCHAR(200) NOT NULL,</w:t>
      </w:r>
    </w:p>
    <w:p w14:paraId="153B94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`sexo` CHAR(1) NOT NULL,</w:t>
      </w:r>
    </w:p>
    <w:p w14:paraId="29B7E8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`imagem` VARCHAR(45) NOT NULL DEFAULT 'default.jpg',</w:t>
      </w:r>
    </w:p>
    <w:p w14:paraId="0F5168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`situacao` CHAR(1) NOT NULL DEFAULT 0,</w:t>
      </w:r>
    </w:p>
    <w:p w14:paraId="41258B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NULL,</w:t>
      </w:r>
    </w:p>
    <w:p w14:paraId="586274A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NULL,</w:t>
      </w:r>
    </w:p>
    <w:p w14:paraId="542294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NULL,</w:t>
      </w:r>
    </w:p>
    <w:p w14:paraId="4D97491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3FDC977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NULL,</w:t>
      </w:r>
    </w:p>
    <w:p w14:paraId="0CAB26A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`cargo_idcargo` INT NOT NULL,</w:t>
      </w:r>
    </w:p>
    <w:p w14:paraId="1CF631D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2BE25A1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`permissao_idpermissao` INT NOT NULL,</w:t>
      </w:r>
    </w:p>
    <w:p w14:paraId="25A740E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(`idusuario`, `secretaria_idsecretaria`, `cargo_idcargo`, `email_idemail`, `permissao_idpermissao`),</w:t>
      </w:r>
    </w:p>
    <w:p w14:paraId="1C70E2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`idusuario_UNIQUE` (`idusuario` ASC),</w:t>
      </w:r>
    </w:p>
    <w:p w14:paraId="31B72ED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`fk_usuario_setor1_idx` (`setor_idsetor` ASC),</w:t>
      </w:r>
    </w:p>
    <w:p w14:paraId="5B8C170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`fk_usuario_coordenacao1_idx` (`coordenacao_idcoordenacao` ASC),</w:t>
      </w:r>
    </w:p>
    <w:p w14:paraId="285CB1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`fk_usuario_departamento1_idx` (`departamento_iddepartamento` ASC),</w:t>
      </w:r>
    </w:p>
    <w:p w14:paraId="07229C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`fk_usuario_secretaria1_idx` (`secretaria_idsecretaria` ASC),</w:t>
      </w:r>
    </w:p>
    <w:p w14:paraId="55C884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`fk_usuario_telefone1_idx` (`telefone_idtelefone` ASC),</w:t>
      </w:r>
    </w:p>
    <w:p w14:paraId="0893A3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`fk_usuario_cargo1_idx` (`cargo_idcargo` ASC),</w:t>
      </w:r>
    </w:p>
    <w:p w14:paraId="22E3B9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`fk_usuario_email1_idx` (`email_idemail` ASC),</w:t>
      </w:r>
    </w:p>
    <w:p w14:paraId="156102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`fk_usuario_permissao1_idx` (`permissao_idpermissao` ASC),</w:t>
      </w:r>
    </w:p>
    <w:p w14:paraId="459E72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`fk_usuario_setor1`</w:t>
      </w:r>
    </w:p>
    <w:p w14:paraId="6AA75A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3158D7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384C23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BFE594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47B3070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`fk_usuario_coordenacao1`</w:t>
      </w:r>
    </w:p>
    <w:p w14:paraId="3A2261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5412AF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6BD5B1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014AD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344CD45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`fk_usuario_departamento1`</w:t>
      </w:r>
    </w:p>
    <w:p w14:paraId="027A962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33DF0C0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0EDDCC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DFA43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350CD2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`fk_usuario_secretaria1`</w:t>
      </w:r>
    </w:p>
    <w:p w14:paraId="47F879B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226279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36EABE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69A0C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3EF00D8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`fk_usuario_telefone1`</w:t>
      </w:r>
    </w:p>
    <w:p w14:paraId="1A4333C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  FOREIGN KEY (`telefone_idtelefone`)</w:t>
      </w:r>
    </w:p>
    <w:p w14:paraId="1F2552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75E6343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B6E5F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462CC4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`fk_usuario_cargo1`</w:t>
      </w:r>
    </w:p>
    <w:p w14:paraId="0D42CC8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(`cargo_idcargo`)</w:t>
      </w:r>
    </w:p>
    <w:p w14:paraId="56AE2FA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`sspmi`.`cargo` (`idcargo`)</w:t>
      </w:r>
    </w:p>
    <w:p w14:paraId="736668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AB324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58EF18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`fk_usuario_email1`</w:t>
      </w:r>
    </w:p>
    <w:p w14:paraId="57D363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63A3320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06C2CBA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A0C67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48F976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`fk_usuario_permissao1`</w:t>
      </w:r>
    </w:p>
    <w:p w14:paraId="2533D3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(`permissao_idpermissao`)</w:t>
      </w:r>
    </w:p>
    <w:p w14:paraId="5048A75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`sspmi`.`permissao` (`idpermissao`)</w:t>
      </w:r>
    </w:p>
    <w:p w14:paraId="0E486E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BC4F42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1DD858F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FD99D74" w14:textId="77777777" w:rsidR="00334222" w:rsidRPr="00334222" w:rsidRDefault="00334222" w:rsidP="00334222">
      <w:pPr>
        <w:rPr>
          <w:sz w:val="14"/>
          <w:szCs w:val="14"/>
        </w:rPr>
      </w:pPr>
    </w:p>
    <w:p w14:paraId="2A7A1494" w14:textId="77777777" w:rsidR="00334222" w:rsidRPr="00334222" w:rsidRDefault="00334222" w:rsidP="00334222">
      <w:pPr>
        <w:rPr>
          <w:sz w:val="14"/>
          <w:szCs w:val="14"/>
        </w:rPr>
      </w:pPr>
    </w:p>
    <w:p w14:paraId="2874366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D57CF9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`sspmi`.`historico`</w:t>
      </w:r>
    </w:p>
    <w:p w14:paraId="7CC3498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AE8243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`sspmi`.`historico` (</w:t>
      </w:r>
    </w:p>
    <w:p w14:paraId="66C34F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`idhistorico` INT NOT NULL AUTO_INCREMENT,</w:t>
      </w:r>
    </w:p>
    <w:p w14:paraId="6DDCB0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`pagina` VARCHAR(45) NOT NULL,</w:t>
      </w:r>
    </w:p>
    <w:p w14:paraId="467C38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`acao` VARCHAR(45) NOT NULL,</w:t>
      </w:r>
    </w:p>
    <w:p w14:paraId="268DC6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`campo` VARCHAR(100) NOT NULL,</w:t>
      </w:r>
    </w:p>
    <w:p w14:paraId="281737B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`valorAtual` VARCHAR(100) NOT NULL,</w:t>
      </w:r>
    </w:p>
    <w:p w14:paraId="1DC0571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`valorAnterior` VARCHAR(100) NOT NULL,</w:t>
      </w:r>
    </w:p>
    <w:p w14:paraId="76DA0C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`dataHora` TIMESTAMP NOT NULL,</w:t>
      </w:r>
    </w:p>
    <w:p w14:paraId="26275A0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`ip` VARCHAR(12) NOT NULL,</w:t>
      </w:r>
    </w:p>
    <w:p w14:paraId="4EB638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`navegador` VARCHAR(100) NOT NULL,</w:t>
      </w:r>
    </w:p>
    <w:p w14:paraId="3F9FA50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`usuario_idusuario` INT NOT NULL,</w:t>
      </w:r>
    </w:p>
    <w:p w14:paraId="6A8B12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`usuario_secretaria_idsecretaria` INT NOT NULL,</w:t>
      </w:r>
    </w:p>
    <w:p w14:paraId="7448F6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(`idhistorico`, `usuario_idusuario`, `usuario_secretaria_idsecretaria`),</w:t>
      </w:r>
    </w:p>
    <w:p w14:paraId="2E2A20E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`idhistorico_UNIQUE` (`idhistorico` ASC),</w:t>
      </w:r>
    </w:p>
    <w:p w14:paraId="213C3FF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1F6EB3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`fk_historico_usuario1`</w:t>
      </w:r>
    </w:p>
    <w:p w14:paraId="74ED29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(`usuario_idusuario` , `usuario_secretaria_idsecretaria`)</w:t>
      </w:r>
    </w:p>
    <w:p w14:paraId="494DFA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`sspmi`.`usuario` (`idusuario` , `secretaria_idsecretaria`)</w:t>
      </w:r>
    </w:p>
    <w:p w14:paraId="4F8CDB5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9C8B90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54703D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0EE9BC8" w14:textId="77777777" w:rsidR="00334222" w:rsidRPr="00334222" w:rsidRDefault="00334222" w:rsidP="00334222">
      <w:pPr>
        <w:rPr>
          <w:sz w:val="14"/>
          <w:szCs w:val="14"/>
        </w:rPr>
      </w:pPr>
    </w:p>
    <w:p w14:paraId="0CDB2BB0" w14:textId="77777777" w:rsidR="00334222" w:rsidRPr="00334222" w:rsidRDefault="00334222" w:rsidP="00334222">
      <w:pPr>
        <w:rPr>
          <w:sz w:val="14"/>
          <w:szCs w:val="14"/>
        </w:rPr>
      </w:pPr>
    </w:p>
    <w:p w14:paraId="4F27C5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-----------------------------------------------------</w:t>
      </w:r>
    </w:p>
    <w:p w14:paraId="43C8BD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`sspmi`.`telefone_has_secretaria`</w:t>
      </w:r>
    </w:p>
    <w:p w14:paraId="071E208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9D37AC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`sspmi`.`telefone_has_secretaria` (</w:t>
      </w:r>
    </w:p>
    <w:p w14:paraId="31199E3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3ED7D59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7928BB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`secretaria_idsecretaria`),</w:t>
      </w:r>
    </w:p>
    <w:p w14:paraId="2AAEBEB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`fk_telefone_has_secretaria_secretaria1_idx` (`secretaria_idsecretaria` ASC),</w:t>
      </w:r>
    </w:p>
    <w:p w14:paraId="0CD79E2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`fk_telefone_has_secretaria_telefone1_idx` (`telefone_idtelefone` ASC),</w:t>
      </w:r>
    </w:p>
    <w:p w14:paraId="46DAAA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`fk_telefone_has_secretaria_telefone1`</w:t>
      </w:r>
    </w:p>
    <w:p w14:paraId="4DC1B3D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1B1DE6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65254A9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2AB3AC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5DF9C4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`fk_telefone_has_secretaria_secretaria1`</w:t>
      </w:r>
    </w:p>
    <w:p w14:paraId="52045E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0C9D2F3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05297FD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41B19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EA1AF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BDCB7D7" w14:textId="77777777" w:rsidR="00334222" w:rsidRPr="00334222" w:rsidRDefault="00334222" w:rsidP="00334222">
      <w:pPr>
        <w:rPr>
          <w:sz w:val="14"/>
          <w:szCs w:val="14"/>
        </w:rPr>
      </w:pPr>
    </w:p>
    <w:p w14:paraId="3D859DF4" w14:textId="77777777" w:rsidR="00334222" w:rsidRPr="00334222" w:rsidRDefault="00334222" w:rsidP="00334222">
      <w:pPr>
        <w:rPr>
          <w:sz w:val="14"/>
          <w:szCs w:val="14"/>
        </w:rPr>
      </w:pPr>
    </w:p>
    <w:p w14:paraId="4A09743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7BCC6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`sspmi`.`telefone_has_departamento`</w:t>
      </w:r>
    </w:p>
    <w:p w14:paraId="50072A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DF0B7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`sspmi`.`telefone_has_departamento` (</w:t>
      </w:r>
    </w:p>
    <w:p w14:paraId="56AA7C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6582CE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NOT NULL,</w:t>
      </w:r>
    </w:p>
    <w:p w14:paraId="6649C0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`departamento_iddepartamento`),</w:t>
      </w:r>
    </w:p>
    <w:p w14:paraId="36765CB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`fk_telefone_has_departamento_departamento1_idx` (`departamento_iddepartamento` ASC),</w:t>
      </w:r>
    </w:p>
    <w:p w14:paraId="75D026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`fk_telefone_has_departamento_telefone1_idx` (`telefone_idtelefone` ASC),</w:t>
      </w:r>
    </w:p>
    <w:p w14:paraId="4D6BBC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`fk_telefone_has_departamento_telefone1`</w:t>
      </w:r>
    </w:p>
    <w:p w14:paraId="392AE35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3D60A2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3F3F3D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81667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E8E824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`fk_telefone_has_departamento_departamento1`</w:t>
      </w:r>
    </w:p>
    <w:p w14:paraId="0C28CEB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148EEBB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49F4BB6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CC5E03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5E37859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30D6D2B" w14:textId="77777777" w:rsidR="00334222" w:rsidRPr="00334222" w:rsidRDefault="00334222" w:rsidP="00334222">
      <w:pPr>
        <w:rPr>
          <w:sz w:val="14"/>
          <w:szCs w:val="14"/>
        </w:rPr>
      </w:pPr>
    </w:p>
    <w:p w14:paraId="0521C6A4" w14:textId="77777777" w:rsidR="00334222" w:rsidRPr="00334222" w:rsidRDefault="00334222" w:rsidP="00334222">
      <w:pPr>
        <w:rPr>
          <w:sz w:val="14"/>
          <w:szCs w:val="14"/>
        </w:rPr>
      </w:pPr>
    </w:p>
    <w:p w14:paraId="7BCE480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3AD6B0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`sspmi`.`telefone_has_coordenacao`</w:t>
      </w:r>
    </w:p>
    <w:p w14:paraId="1EF0314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F9F580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`sspmi`.`telefone_has_coordenacao` (</w:t>
      </w:r>
    </w:p>
    <w:p w14:paraId="1F0183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`telefone_idtelefone` INT NOT NULL,</w:t>
      </w:r>
    </w:p>
    <w:p w14:paraId="1819CA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NOT NULL,</w:t>
      </w:r>
    </w:p>
    <w:p w14:paraId="307D34E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`coordenacao_idcoordenacao`),</w:t>
      </w:r>
    </w:p>
    <w:p w14:paraId="4E646B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`fk_telefone_has_coordenacao_coordenacao1_idx` (`coordenacao_idcoordenacao` ASC),</w:t>
      </w:r>
    </w:p>
    <w:p w14:paraId="7D8C1D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`fk_telefone_has_coordenacao_telefone1_idx` (`telefone_idtelefone` ASC),</w:t>
      </w:r>
    </w:p>
    <w:p w14:paraId="0352251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`fk_telefone_has_coordenacao_telefone1`</w:t>
      </w:r>
    </w:p>
    <w:p w14:paraId="016576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2C8FB22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1FB21CB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F035E2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F40921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`fk_telefone_has_coordenacao_coordenacao1`</w:t>
      </w:r>
    </w:p>
    <w:p w14:paraId="3B31653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7104E3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63A813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1F73B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44AB6DB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F9BDBEA" w14:textId="77777777" w:rsidR="00334222" w:rsidRPr="00334222" w:rsidRDefault="00334222" w:rsidP="00334222">
      <w:pPr>
        <w:rPr>
          <w:sz w:val="14"/>
          <w:szCs w:val="14"/>
        </w:rPr>
      </w:pPr>
    </w:p>
    <w:p w14:paraId="19509E31" w14:textId="77777777" w:rsidR="00334222" w:rsidRPr="00334222" w:rsidRDefault="00334222" w:rsidP="00334222">
      <w:pPr>
        <w:rPr>
          <w:sz w:val="14"/>
          <w:szCs w:val="14"/>
        </w:rPr>
      </w:pPr>
    </w:p>
    <w:p w14:paraId="44D16CC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1470A3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`sspmi`.`telefone_has_setor`</w:t>
      </w:r>
    </w:p>
    <w:p w14:paraId="0D60172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A661D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`sspmi`.`telefone_has_setor` (</w:t>
      </w:r>
    </w:p>
    <w:p w14:paraId="7A92E08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6FBC495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NOT NULL,</w:t>
      </w:r>
    </w:p>
    <w:p w14:paraId="2556BF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`setor_idsetor`),</w:t>
      </w:r>
    </w:p>
    <w:p w14:paraId="0BEC99A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`fk_telefone_has_setor_setor1_idx` (`setor_idsetor` ASC),</w:t>
      </w:r>
    </w:p>
    <w:p w14:paraId="0ECFC1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`fk_telefone_has_setor_telefone1_idx` (`telefone_idtelefone` ASC),</w:t>
      </w:r>
    </w:p>
    <w:p w14:paraId="534CEA1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`fk_telefone_has_setor_telefone1`</w:t>
      </w:r>
    </w:p>
    <w:p w14:paraId="48BE488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46F155C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3373D0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D1F88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3DB1FF5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`fk_telefone_has_setor_setor1`</w:t>
      </w:r>
    </w:p>
    <w:p w14:paraId="709D3FB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5BA20F2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732CCD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8DDEC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14B9975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EF0CD03" w14:textId="77777777" w:rsidR="00334222" w:rsidRPr="00334222" w:rsidRDefault="00334222" w:rsidP="00334222">
      <w:pPr>
        <w:rPr>
          <w:sz w:val="14"/>
          <w:szCs w:val="14"/>
        </w:rPr>
      </w:pPr>
    </w:p>
    <w:p w14:paraId="66F5BA17" w14:textId="77777777" w:rsidR="00334222" w:rsidRPr="00334222" w:rsidRDefault="00334222" w:rsidP="00334222">
      <w:pPr>
        <w:rPr>
          <w:sz w:val="14"/>
          <w:szCs w:val="14"/>
        </w:rPr>
      </w:pPr>
    </w:p>
    <w:p w14:paraId="7BF0E19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30A50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`sspmi`.`email_has_setor`</w:t>
      </w:r>
    </w:p>
    <w:p w14:paraId="1DAC894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F1B9B9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`sspmi`.`email_has_setor` (</w:t>
      </w:r>
    </w:p>
    <w:p w14:paraId="612C190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73C8745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NOT NULL,</w:t>
      </w:r>
    </w:p>
    <w:p w14:paraId="6C24D9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`setor_idsetor`),</w:t>
      </w:r>
    </w:p>
    <w:p w14:paraId="5CB1E7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`fk_email_has_setor_setor1_idx` (`setor_idsetor` ASC),</w:t>
      </w:r>
    </w:p>
    <w:p w14:paraId="301827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INDEX `fk_email_has_setor_email1_idx` (`email_idemail` ASC),</w:t>
      </w:r>
    </w:p>
    <w:p w14:paraId="29A4D8A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`fk_email_has_setor_email1`</w:t>
      </w:r>
    </w:p>
    <w:p w14:paraId="34181B3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1BD8EEB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6C49AA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11A40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4720B3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`fk_email_has_setor_setor1`</w:t>
      </w:r>
    </w:p>
    <w:p w14:paraId="4C8553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31E622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64C1A3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3A586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01DE5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5EA1798" w14:textId="77777777" w:rsidR="00334222" w:rsidRPr="00334222" w:rsidRDefault="00334222" w:rsidP="00334222">
      <w:pPr>
        <w:rPr>
          <w:sz w:val="14"/>
          <w:szCs w:val="14"/>
        </w:rPr>
      </w:pPr>
    </w:p>
    <w:p w14:paraId="0097E835" w14:textId="77777777" w:rsidR="00334222" w:rsidRPr="00334222" w:rsidRDefault="00334222" w:rsidP="00334222">
      <w:pPr>
        <w:rPr>
          <w:sz w:val="14"/>
          <w:szCs w:val="14"/>
        </w:rPr>
      </w:pPr>
    </w:p>
    <w:p w14:paraId="5EB3DF6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58DEA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`sspmi`.`email_has_coordenacao`</w:t>
      </w:r>
    </w:p>
    <w:p w14:paraId="206EE5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96BFB5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`sspmi`.`email_has_coordenacao` (</w:t>
      </w:r>
    </w:p>
    <w:p w14:paraId="1E9759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2F62DB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NOT NULL,</w:t>
      </w:r>
    </w:p>
    <w:p w14:paraId="7E9732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`coordenacao_idcoordenacao`),</w:t>
      </w:r>
    </w:p>
    <w:p w14:paraId="09780E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`fk_email_has_coordenacao_coordenacao1_idx` (`coordenacao_idcoordenacao` ASC),</w:t>
      </w:r>
    </w:p>
    <w:p w14:paraId="5DC27DB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`fk_email_has_coordenacao_email1_idx` (`email_idemail` ASC),</w:t>
      </w:r>
    </w:p>
    <w:p w14:paraId="095E00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`fk_email_has_coordenacao_email1`</w:t>
      </w:r>
    </w:p>
    <w:p w14:paraId="7644C2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46E2B5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026703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5098B4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1A30879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`fk_email_has_coordenacao_coordenacao1`</w:t>
      </w:r>
    </w:p>
    <w:p w14:paraId="52CEC58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617CE12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0ED65A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059D4D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2146D9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60F1F15" w14:textId="77777777" w:rsidR="00334222" w:rsidRPr="00334222" w:rsidRDefault="00334222" w:rsidP="00334222">
      <w:pPr>
        <w:rPr>
          <w:sz w:val="14"/>
          <w:szCs w:val="14"/>
        </w:rPr>
      </w:pPr>
    </w:p>
    <w:p w14:paraId="7D283A39" w14:textId="77777777" w:rsidR="00334222" w:rsidRPr="00334222" w:rsidRDefault="00334222" w:rsidP="00334222">
      <w:pPr>
        <w:rPr>
          <w:sz w:val="14"/>
          <w:szCs w:val="14"/>
        </w:rPr>
      </w:pPr>
    </w:p>
    <w:p w14:paraId="0B4E957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0C9D51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`sspmi`.`email_has_departamento`</w:t>
      </w:r>
    </w:p>
    <w:p w14:paraId="3A01D1A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2D450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`sspmi`.`email_has_departamento` (</w:t>
      </w:r>
    </w:p>
    <w:p w14:paraId="5610DE6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603074F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NOT NULL,</w:t>
      </w:r>
    </w:p>
    <w:p w14:paraId="3E045BB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`departamento_iddepartamento`),</w:t>
      </w:r>
    </w:p>
    <w:p w14:paraId="483F142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`fk_email_has_departamento_departamento1_idx` (`departamento_iddepartamento` ASC),</w:t>
      </w:r>
    </w:p>
    <w:p w14:paraId="36F42C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`fk_email_has_departamento_email1_idx` (`email_idemail` ASC),</w:t>
      </w:r>
    </w:p>
    <w:p w14:paraId="506E37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`fk_email_has_departamento_email1`</w:t>
      </w:r>
    </w:p>
    <w:p w14:paraId="2F4F65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140109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06DAC95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  ON DELETE NO ACTION</w:t>
      </w:r>
    </w:p>
    <w:p w14:paraId="1269F6E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630D00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`fk_email_has_departamento_departamento1`</w:t>
      </w:r>
    </w:p>
    <w:p w14:paraId="19A9A8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1CC0C81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2AC9A42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4AA442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630669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806ACAD" w14:textId="77777777" w:rsidR="00334222" w:rsidRPr="00334222" w:rsidRDefault="00334222" w:rsidP="00334222">
      <w:pPr>
        <w:rPr>
          <w:sz w:val="14"/>
          <w:szCs w:val="14"/>
        </w:rPr>
      </w:pPr>
    </w:p>
    <w:p w14:paraId="031B1FED" w14:textId="77777777" w:rsidR="00334222" w:rsidRPr="00334222" w:rsidRDefault="00334222" w:rsidP="00334222">
      <w:pPr>
        <w:rPr>
          <w:sz w:val="14"/>
          <w:szCs w:val="14"/>
        </w:rPr>
      </w:pPr>
    </w:p>
    <w:p w14:paraId="42A4679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827EB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`sspmi`.`email_has_secretaria`</w:t>
      </w:r>
    </w:p>
    <w:p w14:paraId="6E8DC1F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F56AD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`sspmi`.`email_has_secretaria` (</w:t>
      </w:r>
    </w:p>
    <w:p w14:paraId="4B49A9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640931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4FC6A39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`secretaria_idsecretaria`),</w:t>
      </w:r>
    </w:p>
    <w:p w14:paraId="127E8F9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`fk_email_has_secretaria_secretaria1_idx` (`secretaria_idsecretaria` ASC),</w:t>
      </w:r>
    </w:p>
    <w:p w14:paraId="1C57E62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`fk_email_has_secretaria_email1_idx` (`email_idemail` ASC),</w:t>
      </w:r>
    </w:p>
    <w:p w14:paraId="732647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`fk_email_has_secretaria_email1`</w:t>
      </w:r>
    </w:p>
    <w:p w14:paraId="1E8D37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2AA336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5263243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071E63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C9AA73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`fk_email_has_secretaria_secretaria1`</w:t>
      </w:r>
    </w:p>
    <w:p w14:paraId="040D1E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06609F4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43CA91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D2C67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B8CC0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1B803AF" w14:textId="77777777" w:rsidR="00334222" w:rsidRPr="00334222" w:rsidRDefault="00334222" w:rsidP="00334222">
      <w:pPr>
        <w:rPr>
          <w:sz w:val="14"/>
          <w:szCs w:val="14"/>
        </w:rPr>
      </w:pPr>
    </w:p>
    <w:p w14:paraId="2B721F66" w14:textId="77777777" w:rsidR="00334222" w:rsidRPr="00334222" w:rsidRDefault="00334222" w:rsidP="00334222">
      <w:pPr>
        <w:rPr>
          <w:sz w:val="14"/>
          <w:szCs w:val="14"/>
        </w:rPr>
      </w:pPr>
    </w:p>
    <w:p w14:paraId="542B693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06F4E2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`sspmi`.`prioridade`</w:t>
      </w:r>
    </w:p>
    <w:p w14:paraId="6916D1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B7DE9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`sspmi`.`prioridade` (</w:t>
      </w:r>
    </w:p>
    <w:p w14:paraId="1886A5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`idprioridade` INT NOT NULL AUTO_INCREMENT,</w:t>
      </w:r>
    </w:p>
    <w:p w14:paraId="0096F5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 DEFAULT 'normal',</w:t>
      </w:r>
    </w:p>
    <w:p w14:paraId="3A6412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(`idprioridade`),</w:t>
      </w:r>
    </w:p>
    <w:p w14:paraId="2C22EC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`idprioridade_UNIQUE` (`idprioridade` ASC),</w:t>
      </w:r>
    </w:p>
    <w:p w14:paraId="52E39C0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00E4FE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6C090A4D" w14:textId="77777777" w:rsidR="00334222" w:rsidRPr="00334222" w:rsidRDefault="00334222" w:rsidP="00334222">
      <w:pPr>
        <w:rPr>
          <w:sz w:val="14"/>
          <w:szCs w:val="14"/>
        </w:rPr>
      </w:pPr>
    </w:p>
    <w:p w14:paraId="31DD256F" w14:textId="77777777" w:rsidR="00334222" w:rsidRPr="00334222" w:rsidRDefault="00334222" w:rsidP="00334222">
      <w:pPr>
        <w:rPr>
          <w:sz w:val="14"/>
          <w:szCs w:val="14"/>
        </w:rPr>
      </w:pPr>
    </w:p>
    <w:p w14:paraId="0BF1E34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9A8C70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`sspmi`.`protocolo`</w:t>
      </w:r>
    </w:p>
    <w:p w14:paraId="3AE72B4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17452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`sspmi`.`protocolo` (</w:t>
      </w:r>
    </w:p>
    <w:p w14:paraId="7693C74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`idprotocolo` INT NOT NULL AUTO_INCREMENT,</w:t>
      </w:r>
    </w:p>
    <w:p w14:paraId="1E50DD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`ano` YEAR(4) NOT NULL,</w:t>
      </w:r>
    </w:p>
    <w:p w14:paraId="1F443D1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`dataHoraAbertura` TIMESTAMP NOT NULL,</w:t>
      </w:r>
    </w:p>
    <w:p w14:paraId="17E92DB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`dataHoraEncerramento` DATETIME NULL,</w:t>
      </w:r>
    </w:p>
    <w:p w14:paraId="678CB24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`nomeDoRepresentado` VARCHAR(45) NULL,</w:t>
      </w:r>
    </w:p>
    <w:p w14:paraId="1BA143D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`sobrenomeDoRepresentado` VARCHAR(100) NULL,</w:t>
      </w:r>
    </w:p>
    <w:p w14:paraId="14B438F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`telefoneDoRepresentado` VARCHAR(45) NULL,</w:t>
      </w:r>
    </w:p>
    <w:p w14:paraId="60FB305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`whatsAppDoRepresentado` VARCHAR(11) NULL,</w:t>
      </w:r>
    </w:p>
    <w:p w14:paraId="1F7AE2D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`emailDoRepresentado` VARCHAR(100) NULL,</w:t>
      </w:r>
    </w:p>
    <w:p w14:paraId="485DD6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`usuario_idusuario` INT NOT NULL,</w:t>
      </w:r>
    </w:p>
    <w:p w14:paraId="52FCEE1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`prioridade_idprioridade` INT NOT NULL,</w:t>
      </w:r>
    </w:p>
    <w:p w14:paraId="4C4790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(`idprotocolo`, `usuario_idusuario`, `prioridade_idprioridade`),</w:t>
      </w:r>
    </w:p>
    <w:p w14:paraId="708F850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`idprotocolo_UNIQUE` (`idprotocolo` ASC),</w:t>
      </w:r>
    </w:p>
    <w:p w14:paraId="4CEF287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`fk_protocolo_usuario1_idx` (`usuario_idusuario` ASC),</w:t>
      </w:r>
    </w:p>
    <w:p w14:paraId="0DF0760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`fk_protocolo_prioridade1_idx` (`prioridade_idprioridade` ASC),</w:t>
      </w:r>
    </w:p>
    <w:p w14:paraId="5CEC12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`fk_protocolo_usuario1`</w:t>
      </w:r>
    </w:p>
    <w:p w14:paraId="679188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(`usuario_idusuario`)</w:t>
      </w:r>
    </w:p>
    <w:p w14:paraId="552189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`sspmi`.`usuario` (`idusuario`)</w:t>
      </w:r>
    </w:p>
    <w:p w14:paraId="029C30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CF7B2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5778A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`fk_protocolo_prioridade1`</w:t>
      </w:r>
    </w:p>
    <w:p w14:paraId="5612BE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(`prioridade_idprioridade`)</w:t>
      </w:r>
    </w:p>
    <w:p w14:paraId="281B153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`sspmi`.`prioridade` (`idprioridade`)</w:t>
      </w:r>
    </w:p>
    <w:p w14:paraId="3209D4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E2032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744317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CF291EA" w14:textId="77777777" w:rsidR="00334222" w:rsidRPr="00334222" w:rsidRDefault="00334222" w:rsidP="00334222">
      <w:pPr>
        <w:rPr>
          <w:sz w:val="14"/>
          <w:szCs w:val="14"/>
        </w:rPr>
      </w:pPr>
    </w:p>
    <w:p w14:paraId="10D49959" w14:textId="77777777" w:rsidR="00334222" w:rsidRPr="00334222" w:rsidRDefault="00334222" w:rsidP="00334222">
      <w:pPr>
        <w:rPr>
          <w:sz w:val="14"/>
          <w:szCs w:val="14"/>
        </w:rPr>
      </w:pPr>
    </w:p>
    <w:p w14:paraId="470BAE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642411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`sspmi`.`categoria`</w:t>
      </w:r>
    </w:p>
    <w:p w14:paraId="56C6FE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B2D69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`sspmi`.`categoria` (</w:t>
      </w:r>
    </w:p>
    <w:p w14:paraId="082B1F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`idcategoria` INT NOT NULL AUTO_INCREMENT,</w:t>
      </w:r>
    </w:p>
    <w:p w14:paraId="79522F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 DEFAULT 'indefinida',</w:t>
      </w:r>
    </w:p>
    <w:p w14:paraId="60F61BA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(`idcategoria`),</w:t>
      </w:r>
    </w:p>
    <w:p w14:paraId="5C904FD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`idcategoria_UNIQUE` (`idcategoria` ASC))</w:t>
      </w:r>
    </w:p>
    <w:p w14:paraId="27544B2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67D381F6" w14:textId="77777777" w:rsidR="00334222" w:rsidRPr="00334222" w:rsidRDefault="00334222" w:rsidP="00334222">
      <w:pPr>
        <w:rPr>
          <w:sz w:val="14"/>
          <w:szCs w:val="14"/>
        </w:rPr>
      </w:pPr>
    </w:p>
    <w:p w14:paraId="382DAB0F" w14:textId="77777777" w:rsidR="00334222" w:rsidRPr="00334222" w:rsidRDefault="00334222" w:rsidP="00334222">
      <w:pPr>
        <w:rPr>
          <w:sz w:val="14"/>
          <w:szCs w:val="14"/>
        </w:rPr>
      </w:pPr>
    </w:p>
    <w:p w14:paraId="4B083F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67834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`sspmi`.`sistemaOperacional`</w:t>
      </w:r>
    </w:p>
    <w:p w14:paraId="1C7516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2EC388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`sspmi`.`sistemaOperacional` (</w:t>
      </w:r>
    </w:p>
    <w:p w14:paraId="4B40CC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`idsistemaOperacional` INT NOT NULL AUTO_INCREMENT,</w:t>
      </w:r>
    </w:p>
    <w:p w14:paraId="0FF380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0B96B64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(`idsistemaOperacional`),</w:t>
      </w:r>
    </w:p>
    <w:p w14:paraId="2FDC7A1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`idsistemmaOperacional_UNIQUE` (`idsistemaOperacional` ASC),</w:t>
      </w:r>
    </w:p>
    <w:p w14:paraId="3844C7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41A86E7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ENGINE = InnoDB;</w:t>
      </w:r>
    </w:p>
    <w:p w14:paraId="75A1FFC6" w14:textId="77777777" w:rsidR="00334222" w:rsidRPr="00334222" w:rsidRDefault="00334222" w:rsidP="00334222">
      <w:pPr>
        <w:rPr>
          <w:sz w:val="14"/>
          <w:szCs w:val="14"/>
        </w:rPr>
      </w:pPr>
    </w:p>
    <w:p w14:paraId="62DE5281" w14:textId="77777777" w:rsidR="00334222" w:rsidRPr="00334222" w:rsidRDefault="00334222" w:rsidP="00334222">
      <w:pPr>
        <w:rPr>
          <w:sz w:val="14"/>
          <w:szCs w:val="14"/>
        </w:rPr>
      </w:pPr>
    </w:p>
    <w:p w14:paraId="060FF7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D8B65A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`sspmi`.`tensao`</w:t>
      </w:r>
    </w:p>
    <w:p w14:paraId="57C7706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92F73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`sspmi`.`tensao` (</w:t>
      </w:r>
    </w:p>
    <w:p w14:paraId="4C5DF24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`idtensao` INT NOT NULL AUTO_INCREMENT,</w:t>
      </w:r>
    </w:p>
    <w:p w14:paraId="4B2429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VARCHAR(10) NOT NULL,</w:t>
      </w:r>
    </w:p>
    <w:p w14:paraId="45598EB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(`idtensao`),</w:t>
      </w:r>
    </w:p>
    <w:p w14:paraId="17C59DB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`idtensao_UNIQUE` (`idtensao` ASC),</w:t>
      </w:r>
    </w:p>
    <w:p w14:paraId="134019A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1D25AB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920348B" w14:textId="77777777" w:rsidR="00334222" w:rsidRPr="00334222" w:rsidRDefault="00334222" w:rsidP="00334222">
      <w:pPr>
        <w:rPr>
          <w:sz w:val="14"/>
          <w:szCs w:val="14"/>
        </w:rPr>
      </w:pPr>
    </w:p>
    <w:p w14:paraId="738C8705" w14:textId="77777777" w:rsidR="00334222" w:rsidRPr="00334222" w:rsidRDefault="00334222" w:rsidP="00334222">
      <w:pPr>
        <w:rPr>
          <w:sz w:val="14"/>
          <w:szCs w:val="14"/>
        </w:rPr>
      </w:pPr>
    </w:p>
    <w:p w14:paraId="7124B2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7DE7AF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`sspmi`.`corrente`</w:t>
      </w:r>
    </w:p>
    <w:p w14:paraId="1D20D8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022A1F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`sspmi`.`corrente` (</w:t>
      </w:r>
    </w:p>
    <w:p w14:paraId="1BABD9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`idcorrente` INT NOT NULL AUTO_INCREMENT,</w:t>
      </w:r>
    </w:p>
    <w:p w14:paraId="2AD102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VARCHAR(10) NOT NULL,</w:t>
      </w:r>
    </w:p>
    <w:p w14:paraId="2F68D35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(`idcorrente`),</w:t>
      </w:r>
    </w:p>
    <w:p w14:paraId="6380D41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`idcorrente_UNIQUE` (`idcorrente` ASC),</w:t>
      </w:r>
    </w:p>
    <w:p w14:paraId="6055A9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516604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1D6F725" w14:textId="77777777" w:rsidR="00334222" w:rsidRPr="00334222" w:rsidRDefault="00334222" w:rsidP="00334222">
      <w:pPr>
        <w:rPr>
          <w:sz w:val="14"/>
          <w:szCs w:val="14"/>
        </w:rPr>
      </w:pPr>
    </w:p>
    <w:p w14:paraId="3ED42F7E" w14:textId="77777777" w:rsidR="00334222" w:rsidRPr="00334222" w:rsidRDefault="00334222" w:rsidP="00334222">
      <w:pPr>
        <w:rPr>
          <w:sz w:val="14"/>
          <w:szCs w:val="14"/>
        </w:rPr>
      </w:pPr>
    </w:p>
    <w:p w14:paraId="6D2EC1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5C5053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`sspmi`.`ambiente`</w:t>
      </w:r>
    </w:p>
    <w:p w14:paraId="6265B62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30A696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`sspmi`.`ambiente` (</w:t>
      </w:r>
    </w:p>
    <w:p w14:paraId="7179C5A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`idambiente` INT NOT NULL AUTO_INCREMENT,</w:t>
      </w:r>
    </w:p>
    <w:p w14:paraId="67A10EB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NULL,</w:t>
      </w:r>
    </w:p>
    <w:p w14:paraId="28BE0AA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(`idambiente`),</w:t>
      </w:r>
    </w:p>
    <w:p w14:paraId="1DAB54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`idambiente_UNIQUE` (`idambiente` ASC),</w:t>
      </w:r>
    </w:p>
    <w:p w14:paraId="50D2B6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3EAD9C3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54DAB71" w14:textId="77777777" w:rsidR="00334222" w:rsidRPr="00334222" w:rsidRDefault="00334222" w:rsidP="00334222">
      <w:pPr>
        <w:rPr>
          <w:sz w:val="14"/>
          <w:szCs w:val="14"/>
        </w:rPr>
      </w:pPr>
    </w:p>
    <w:p w14:paraId="2FB6C4E6" w14:textId="77777777" w:rsidR="00334222" w:rsidRPr="00334222" w:rsidRDefault="00334222" w:rsidP="00334222">
      <w:pPr>
        <w:rPr>
          <w:sz w:val="14"/>
          <w:szCs w:val="14"/>
        </w:rPr>
      </w:pPr>
    </w:p>
    <w:p w14:paraId="11AC83E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24CC7F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`sspmi`.`local`</w:t>
      </w:r>
    </w:p>
    <w:p w14:paraId="769F945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30B7A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`sspmi`.`local` (</w:t>
      </w:r>
    </w:p>
    <w:p w14:paraId="4A6805C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`idlocal` INT NOT NULL AUTO_INCREMENT,</w:t>
      </w:r>
    </w:p>
    <w:p w14:paraId="13B2656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NULL,</w:t>
      </w:r>
    </w:p>
    <w:p w14:paraId="3DE81C0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(`idlocal`),</w:t>
      </w:r>
    </w:p>
    <w:p w14:paraId="0C87C73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`idlocal_UNIQUE` (`idlocal` ASC),</w:t>
      </w:r>
    </w:p>
    <w:p w14:paraId="4FF2ECF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357A75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ENGINE = InnoDB;</w:t>
      </w:r>
    </w:p>
    <w:p w14:paraId="35F9EC24" w14:textId="77777777" w:rsidR="00334222" w:rsidRPr="00334222" w:rsidRDefault="00334222" w:rsidP="00334222">
      <w:pPr>
        <w:rPr>
          <w:sz w:val="14"/>
          <w:szCs w:val="14"/>
        </w:rPr>
      </w:pPr>
    </w:p>
    <w:p w14:paraId="4FE4EF9A" w14:textId="77777777" w:rsidR="00334222" w:rsidRPr="00334222" w:rsidRDefault="00334222" w:rsidP="00334222">
      <w:pPr>
        <w:rPr>
          <w:sz w:val="14"/>
          <w:szCs w:val="14"/>
        </w:rPr>
      </w:pPr>
    </w:p>
    <w:p w14:paraId="1CC8CE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EA998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`sspmi`.`equipamento`</w:t>
      </w:r>
    </w:p>
    <w:p w14:paraId="2B5B6B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D3AACD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`sspmi`.`equipamento` (</w:t>
      </w:r>
    </w:p>
    <w:p w14:paraId="7F055DB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`idequipamento` INT NOT NULL AUTO_INCREMENT,</w:t>
      </w:r>
    </w:p>
    <w:p w14:paraId="0BE821F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`patrimonio` VARCHAR(10) NOT NULL,</w:t>
      </w:r>
    </w:p>
    <w:p w14:paraId="636B28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`categoria_idcategoria` INT NOT NULL,</w:t>
      </w:r>
    </w:p>
    <w:p w14:paraId="20F3988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`sistemaOperacional_idsistemmaOperacional` INT NULL,</w:t>
      </w:r>
    </w:p>
    <w:p w14:paraId="3C2E7F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`tensao_idtensao` INT NULL,</w:t>
      </w:r>
    </w:p>
    <w:p w14:paraId="5EE6EDD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`corrente_idcorrente` INT NULL,</w:t>
      </w:r>
    </w:p>
    <w:p w14:paraId="5C403BA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`ambiente_idambiente` INT NULL,</w:t>
      </w:r>
    </w:p>
    <w:p w14:paraId="273E80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`local_idlocal` INT NOT NULL,</w:t>
      </w:r>
    </w:p>
    <w:p w14:paraId="23E190E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(`idequipamento`, `categoria_idcategoria`),</w:t>
      </w:r>
    </w:p>
    <w:p w14:paraId="1F8084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`idequipamento_UNIQUE` (`idequipamento` ASC),</w:t>
      </w:r>
    </w:p>
    <w:p w14:paraId="2064036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`fk_equipamento_categoria1_idx` (`categoria_idcategoria` ASC),</w:t>
      </w:r>
    </w:p>
    <w:p w14:paraId="37E3C2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`fk_equipamento_sistemaOperacional1_idx` (`sistemaOperacional_idsistemmaOperacional` ASC),</w:t>
      </w:r>
    </w:p>
    <w:p w14:paraId="37A90C1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`fk_equipamento_tensao1_idx` (`tensao_idtensao` ASC),</w:t>
      </w:r>
    </w:p>
    <w:p w14:paraId="6B42215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`fk_equipamento_corrente1_idx` (`corrente_idcorrente` ASC),</w:t>
      </w:r>
    </w:p>
    <w:p w14:paraId="630666B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`fk_equipamento_ambiente1_idx` (`ambiente_idambiente` ASC),</w:t>
      </w:r>
    </w:p>
    <w:p w14:paraId="079F5F6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`fk_equipamento_local1_idx` (`local_idlocal` ASC),</w:t>
      </w:r>
    </w:p>
    <w:p w14:paraId="081C0C5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`fk_equipamento_categoria1`</w:t>
      </w:r>
    </w:p>
    <w:p w14:paraId="371183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(`categoria_idcategoria`)</w:t>
      </w:r>
    </w:p>
    <w:p w14:paraId="35DE4F3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`sspmi`.`categoria` (`idcategoria`)</w:t>
      </w:r>
    </w:p>
    <w:p w14:paraId="2C91A6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AA3EB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2D7DFB1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`fk_equipamento_sistemaOperacional1`</w:t>
      </w:r>
    </w:p>
    <w:p w14:paraId="55175EC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(`sistemaOperacional_idsistemmaOperacional`)</w:t>
      </w:r>
    </w:p>
    <w:p w14:paraId="7C9AD6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`sspmi`.`sistemaOperacional` (`idsistemaOperacional`)</w:t>
      </w:r>
    </w:p>
    <w:p w14:paraId="5B1367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2662B8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4A0BB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`fk_equipamento_tensao1`</w:t>
      </w:r>
    </w:p>
    <w:p w14:paraId="555548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(`tensao_idtensao`)</w:t>
      </w:r>
    </w:p>
    <w:p w14:paraId="43DBE5B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`sspmi`.`tensao` (`idtensao`)</w:t>
      </w:r>
    </w:p>
    <w:p w14:paraId="6607B4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0A786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45E2BC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`fk_equipamento_corrente1`</w:t>
      </w:r>
    </w:p>
    <w:p w14:paraId="2663613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(`corrente_idcorrente`)</w:t>
      </w:r>
    </w:p>
    <w:p w14:paraId="4D9536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`sspmi`.`corrente` (`idcorrente`)</w:t>
      </w:r>
    </w:p>
    <w:p w14:paraId="705D62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9887D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144FB2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`fk_equipamento_ambiente1`</w:t>
      </w:r>
    </w:p>
    <w:p w14:paraId="5071C2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(`ambiente_idambiente`)</w:t>
      </w:r>
    </w:p>
    <w:p w14:paraId="373333E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`sspmi`.`ambiente` (`idambiente`)</w:t>
      </w:r>
    </w:p>
    <w:p w14:paraId="425B12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AF1675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5A1711C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CONSTRAINT `fk_equipamento_local1`</w:t>
      </w:r>
    </w:p>
    <w:p w14:paraId="42120B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(`local_idlocal`)</w:t>
      </w:r>
    </w:p>
    <w:p w14:paraId="4960A75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`sspmi`.`local` (`idlocal`)</w:t>
      </w:r>
    </w:p>
    <w:p w14:paraId="1C0094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D4B72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27DA5A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948240D" w14:textId="77777777" w:rsidR="00334222" w:rsidRPr="00334222" w:rsidRDefault="00334222" w:rsidP="00334222">
      <w:pPr>
        <w:rPr>
          <w:sz w:val="14"/>
          <w:szCs w:val="14"/>
        </w:rPr>
      </w:pPr>
    </w:p>
    <w:p w14:paraId="7F9BC549" w14:textId="77777777" w:rsidR="00334222" w:rsidRPr="00334222" w:rsidRDefault="00334222" w:rsidP="00334222">
      <w:pPr>
        <w:rPr>
          <w:sz w:val="14"/>
          <w:szCs w:val="14"/>
        </w:rPr>
      </w:pPr>
    </w:p>
    <w:p w14:paraId="15EC75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B539D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`sspmi`.`etapa`</w:t>
      </w:r>
    </w:p>
    <w:p w14:paraId="41DCD45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FCB2DB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`sspmi`.`etapa` (</w:t>
      </w:r>
    </w:p>
    <w:p w14:paraId="40A618C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`idetapa` INT NOT NULL AUTO_INCREMENT,</w:t>
      </w:r>
    </w:p>
    <w:p w14:paraId="3F116CD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`numero` INT NOT NULL,</w:t>
      </w:r>
    </w:p>
    <w:p w14:paraId="1A88AF0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`dataHoraAbertura` TIMESTAMP NOT NULL,</w:t>
      </w:r>
    </w:p>
    <w:p w14:paraId="08AF40E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`dataHoraEncerramento` DATETIME NULL,</w:t>
      </w:r>
    </w:p>
    <w:p w14:paraId="465917C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`acessoRemoto` VARCHAR(45) NULL,</w:t>
      </w:r>
    </w:p>
    <w:p w14:paraId="62F253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`descricao` VARCHAR(254) NOT NULL,</w:t>
      </w:r>
    </w:p>
    <w:p w14:paraId="0570F1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`equipamento_idequipamento` INT NOT NULL,</w:t>
      </w:r>
    </w:p>
    <w:p w14:paraId="58F281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`protocolo_idprotocolo` INT NOT NULL,</w:t>
      </w:r>
    </w:p>
    <w:p w14:paraId="6A5E3D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(`idetapa`, `equipamento_idequipamento`, `protocolo_idprotocolo`),</w:t>
      </w:r>
    </w:p>
    <w:p w14:paraId="3C618E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`idetapa_UNIQUE` (`idetapa` ASC),</w:t>
      </w:r>
    </w:p>
    <w:p w14:paraId="059F10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`fk_etapa_equipamento1_idx` (`equipamento_idequipamento` ASC),</w:t>
      </w:r>
    </w:p>
    <w:p w14:paraId="4245F77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`fk_etapa_protocolo1_idx` (`protocolo_idprotocolo` ASC),</w:t>
      </w:r>
    </w:p>
    <w:p w14:paraId="11348B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`fk_etapa_equipamento1`</w:t>
      </w:r>
    </w:p>
    <w:p w14:paraId="27C7F36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(`equipamento_idequipamento`)</w:t>
      </w:r>
    </w:p>
    <w:p w14:paraId="3CD183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`sspmi`.`equipamento` (`idequipamento`)</w:t>
      </w:r>
    </w:p>
    <w:p w14:paraId="4CA6BC0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387FB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2CC69D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`fk_etapa_protocolo1`</w:t>
      </w:r>
    </w:p>
    <w:p w14:paraId="770417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(`protocolo_idprotocolo`)</w:t>
      </w:r>
    </w:p>
    <w:p w14:paraId="730FC3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`sspmi`.`protocolo` (`idprotocolo`)</w:t>
      </w:r>
    </w:p>
    <w:p w14:paraId="3EC3FAF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F7FFD7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6C2CBF3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BB05EF3" w14:textId="77777777" w:rsidR="00334222" w:rsidRPr="00334222" w:rsidRDefault="00334222" w:rsidP="00334222">
      <w:pPr>
        <w:rPr>
          <w:sz w:val="14"/>
          <w:szCs w:val="14"/>
        </w:rPr>
      </w:pPr>
    </w:p>
    <w:p w14:paraId="08374C26" w14:textId="77777777" w:rsidR="00334222" w:rsidRPr="00334222" w:rsidRDefault="00334222" w:rsidP="00334222">
      <w:pPr>
        <w:rPr>
          <w:sz w:val="14"/>
          <w:szCs w:val="14"/>
        </w:rPr>
      </w:pPr>
    </w:p>
    <w:p w14:paraId="4C7106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70B902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`sspmi`.`marca`</w:t>
      </w:r>
    </w:p>
    <w:p w14:paraId="01A66D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8B37F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`sspmi`.`marca` (</w:t>
      </w:r>
    </w:p>
    <w:p w14:paraId="4932B0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`idmarca` INT NOT NULL AUTO_INCREMENT,</w:t>
      </w:r>
    </w:p>
    <w:p w14:paraId="389E92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3674BE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(`idmarca`),</w:t>
      </w:r>
    </w:p>
    <w:p w14:paraId="37CA0B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`idmarca_UNIQUE` (`idmarca` ASC))</w:t>
      </w:r>
    </w:p>
    <w:p w14:paraId="5D25662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ECDF023" w14:textId="77777777" w:rsidR="00334222" w:rsidRPr="00334222" w:rsidRDefault="00334222" w:rsidP="00334222">
      <w:pPr>
        <w:rPr>
          <w:sz w:val="14"/>
          <w:szCs w:val="14"/>
        </w:rPr>
      </w:pPr>
    </w:p>
    <w:p w14:paraId="3D827177" w14:textId="77777777" w:rsidR="00334222" w:rsidRPr="00334222" w:rsidRDefault="00334222" w:rsidP="00334222">
      <w:pPr>
        <w:rPr>
          <w:sz w:val="14"/>
          <w:szCs w:val="14"/>
        </w:rPr>
      </w:pPr>
    </w:p>
    <w:p w14:paraId="5047BAB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-----------------------------------------------------</w:t>
      </w:r>
    </w:p>
    <w:p w14:paraId="6AD312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`sspmi`.`modelo`</w:t>
      </w:r>
    </w:p>
    <w:p w14:paraId="3E7B0E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1FA54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`sspmi`.`modelo` (</w:t>
      </w:r>
    </w:p>
    <w:p w14:paraId="4B83D2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`idmodelo` INT NOT NULL AUTO_INCREMENT,</w:t>
      </w:r>
    </w:p>
    <w:p w14:paraId="1B33FF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34D3D36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`marca_idmarca` INT NOT NULL,</w:t>
      </w:r>
    </w:p>
    <w:p w14:paraId="3D62D7A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`serviceTag` VARCHAR(100) NULL,</w:t>
      </w:r>
    </w:p>
    <w:p w14:paraId="13F756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`numeroDeSerie` VARCHAR(100) NULL,</w:t>
      </w:r>
    </w:p>
    <w:p w14:paraId="12B6391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(`idmodelo`, `marca_idmarca`),</w:t>
      </w:r>
    </w:p>
    <w:p w14:paraId="73B7EF0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`idmodelo_UNIQUE` (`idmodelo` ASC),</w:t>
      </w:r>
    </w:p>
    <w:p w14:paraId="7259E60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`fk_modelo_marca1_idx` (`marca_idmarca` ASC),</w:t>
      </w:r>
    </w:p>
    <w:p w14:paraId="7DDAE94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`fk_modelo_marca1`</w:t>
      </w:r>
    </w:p>
    <w:p w14:paraId="5233DB9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(`marca_idmarca`)</w:t>
      </w:r>
    </w:p>
    <w:p w14:paraId="2A7C6D3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`sspmi`.`marca` (`idmarca`)</w:t>
      </w:r>
    </w:p>
    <w:p w14:paraId="027617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773E27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03C289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91C2809" w14:textId="77777777" w:rsidR="00334222" w:rsidRPr="00334222" w:rsidRDefault="00334222" w:rsidP="00334222">
      <w:pPr>
        <w:rPr>
          <w:sz w:val="14"/>
          <w:szCs w:val="14"/>
        </w:rPr>
      </w:pPr>
    </w:p>
    <w:p w14:paraId="2838D6DD" w14:textId="77777777" w:rsidR="00334222" w:rsidRPr="00334222" w:rsidRDefault="00334222" w:rsidP="00334222">
      <w:pPr>
        <w:rPr>
          <w:sz w:val="14"/>
          <w:szCs w:val="14"/>
        </w:rPr>
      </w:pPr>
    </w:p>
    <w:p w14:paraId="279796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D86F11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`sspmi`.`categoria_has_marca`</w:t>
      </w:r>
    </w:p>
    <w:p w14:paraId="3CDC19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2CA75F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`sspmi`.`categoria_has_marca` (</w:t>
      </w:r>
    </w:p>
    <w:p w14:paraId="0C1BC53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`categoria_idcategoria` INT NOT NULL,</w:t>
      </w:r>
    </w:p>
    <w:p w14:paraId="2068C1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`marca_idmarca` INT NULL,</w:t>
      </w:r>
    </w:p>
    <w:p w14:paraId="6DD1E1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`fk_categoria_has_marca_categoria1_idx` (`categoria_idcategoria` ASC),</w:t>
      </w:r>
    </w:p>
    <w:p w14:paraId="27BDD56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`fk_categoria_has_marca_marca1_idx` (`marca_idmarca` ASC),</w:t>
      </w:r>
    </w:p>
    <w:p w14:paraId="38B025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`fk_categoria_has_marca_categoria1`</w:t>
      </w:r>
    </w:p>
    <w:p w14:paraId="58A09C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(`categoria_idcategoria`)</w:t>
      </w:r>
    </w:p>
    <w:p w14:paraId="24A2D23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`sspmi`.`categoria` (`idcategoria`)</w:t>
      </w:r>
    </w:p>
    <w:p w14:paraId="156797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23EC97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DC373B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`fk_categoria_has_marca_marca1`</w:t>
      </w:r>
    </w:p>
    <w:p w14:paraId="4E3AB7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(`marca_idmarca`)</w:t>
      </w:r>
    </w:p>
    <w:p w14:paraId="3D96E90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`sspmi`.`marca` (`idmarca`)</w:t>
      </w:r>
    </w:p>
    <w:p w14:paraId="617591A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6614F5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0E2CB13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639850B1" w14:textId="77777777" w:rsidR="00334222" w:rsidRPr="00334222" w:rsidRDefault="00334222" w:rsidP="00334222">
      <w:pPr>
        <w:rPr>
          <w:sz w:val="14"/>
          <w:szCs w:val="14"/>
        </w:rPr>
      </w:pPr>
    </w:p>
    <w:p w14:paraId="655C86D7" w14:textId="77777777" w:rsidR="00334222" w:rsidRPr="00334222" w:rsidRDefault="00334222" w:rsidP="00334222">
      <w:pPr>
        <w:rPr>
          <w:sz w:val="14"/>
          <w:szCs w:val="14"/>
        </w:rPr>
      </w:pPr>
    </w:p>
    <w:p w14:paraId="29ADDF9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SQL_MODE=@OLD_SQL_MODE;</w:t>
      </w:r>
    </w:p>
    <w:p w14:paraId="0E6682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FOREIGN_KEY_CHECKS=@OLD_FOREIGN_KEY_CHECKS;</w:t>
      </w:r>
    </w:p>
    <w:p w14:paraId="7B3C0FE3" w14:textId="51F93513" w:rsidR="006B416A" w:rsidRDefault="00334222" w:rsidP="006B416A">
      <w:pPr>
        <w:rPr>
          <w:sz w:val="14"/>
          <w:szCs w:val="14"/>
        </w:rPr>
      </w:pPr>
      <w:r w:rsidRPr="00334222">
        <w:rPr>
          <w:sz w:val="14"/>
          <w:szCs w:val="14"/>
        </w:rPr>
        <w:t>SET UNIQUE_CHECKS=@OLD_UNIQUE_CHECKS;</w:t>
      </w:r>
    </w:p>
    <w:p w14:paraId="6075F922" w14:textId="77777777" w:rsidR="006B416A" w:rsidRDefault="006B416A">
      <w:pPr>
        <w:spacing w:after="240" w:line="252" w:lineRule="auto"/>
        <w:ind w:left="0" w:right="0"/>
        <w:rPr>
          <w:sz w:val="14"/>
          <w:szCs w:val="14"/>
        </w:rPr>
      </w:pPr>
      <w:r>
        <w:rPr>
          <w:sz w:val="14"/>
          <w:szCs w:val="14"/>
        </w:rPr>
        <w:br w:type="page"/>
      </w:r>
    </w:p>
    <w:p w14:paraId="782F8473" w14:textId="77777777" w:rsidR="006B416A" w:rsidRPr="006B416A" w:rsidRDefault="006B416A" w:rsidP="006B416A">
      <w:pPr>
        <w:rPr>
          <w:sz w:val="14"/>
          <w:szCs w:val="14"/>
        </w:rPr>
      </w:pPr>
    </w:p>
    <w:p w14:paraId="28E38863" w14:textId="654B828F" w:rsidR="006B416A" w:rsidRDefault="006B416A">
      <w:pPr>
        <w:pStyle w:val="Ttulo3"/>
      </w:pPr>
      <w:r>
        <w:t>POPULAÇÃO DE TABELAS VERSÃO 6.1</w:t>
      </w:r>
    </w:p>
    <w:p w14:paraId="4D3668B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Secretaria</w:t>
      </w:r>
    </w:p>
    <w:p w14:paraId="3B5CF55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('Chefia de Gabinete do Prefeito','Rua Mariana Michels Borges, 201');</w:t>
      </w:r>
    </w:p>
    <w:p w14:paraId="783C42B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('Procuradoria-Geral do Município','Rua Mariana Michels Borges, 201');</w:t>
      </w:r>
    </w:p>
    <w:p w14:paraId="3AD9922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('Controladoria Interna','Rua Mariana Michels Borges, 201');</w:t>
      </w:r>
    </w:p>
    <w:p w14:paraId="47C974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('Fazenda','Rua Mariana Michels Borges, 201');</w:t>
      </w:r>
    </w:p>
    <w:p w14:paraId="1680AC4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('Administração','Rua Mariana Michels Borges, 201');</w:t>
      </w:r>
    </w:p>
    <w:p w14:paraId="615D2F7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('Agricultura e Pesca','Avenida 1101, Brasil, 1771');</w:t>
      </w:r>
    </w:p>
    <w:p w14:paraId="4EF32A7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('Assistência Social','Avenida das Nações Unidas, 346');</w:t>
      </w:r>
    </w:p>
    <w:p w14:paraId="61B02A0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('Desenvolvimento Social e Econômico','Rua Mariana Michels Borges');</w:t>
      </w:r>
    </w:p>
    <w:p w14:paraId="3E4A68B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('Educação','Av. 1590 - Nossa Senhora do Perpétuo Socorro, 430');</w:t>
      </w:r>
    </w:p>
    <w:p w14:paraId="479F806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('Esportes e Lazer','Rua Walter Crisanto, 5');</w:t>
      </w:r>
    </w:p>
    <w:p w14:paraId="4D0DE66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('Infraestrutura','Rua Mariana Michels Borges, 201');</w:t>
      </w:r>
    </w:p>
    <w:p w14:paraId="294CE85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('Meio Ambiente','Rua Mariana Michels Borges');</w:t>
      </w:r>
    </w:p>
    <w:p w14:paraId="067A332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('Planejamento Urbano','Rua Mariana Michels Borges');</w:t>
      </w:r>
    </w:p>
    <w:p w14:paraId="190998C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('Saúde','Avenida 877 Dr.ª Zilda Arns Neumann, 1233');</w:t>
      </w:r>
    </w:p>
    <w:p w14:paraId="20366E1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('Segurança Pública e Trânsito','Rua Ana Maria Rodrigues de Freitas, 1193');</w:t>
      </w:r>
    </w:p>
    <w:p w14:paraId="632B69B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('Turismo e Cultura','Rua Mariana Michels Borges');</w:t>
      </w:r>
    </w:p>
    <w:p w14:paraId="13834BC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Secretaria</w:t>
      </w:r>
    </w:p>
    <w:p w14:paraId="2EFED0E9" w14:textId="77777777" w:rsidR="006B416A" w:rsidRPr="006B416A" w:rsidRDefault="006B416A" w:rsidP="006B416A">
      <w:pPr>
        <w:rPr>
          <w:sz w:val="14"/>
          <w:szCs w:val="14"/>
        </w:rPr>
      </w:pPr>
    </w:p>
    <w:p w14:paraId="00A1364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de Departamento/ Assessoria</w:t>
      </w:r>
    </w:p>
    <w:p w14:paraId="43AC7ED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Expediente','Rua Mariana Michels Borges, 201', 1);</w:t>
      </w:r>
    </w:p>
    <w:p w14:paraId="4B8ABC4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Comunicação','Rua Mariana Michels Borges, 201', 1);</w:t>
      </w:r>
    </w:p>
    <w:p w14:paraId="24668B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do Prefeito','Rua Mariana Michels Borges, 201', 1);</w:t>
      </w:r>
    </w:p>
    <w:p w14:paraId="0D0CEE7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Agenda Oficial','Rua Mariana Michels Borges, 201', 1);</w:t>
      </w:r>
    </w:p>
    <w:p w14:paraId="442431C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Imprensa','Rua Mariana Michels Borges, 201', 1);</w:t>
      </w:r>
    </w:p>
    <w:p w14:paraId="3B96792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Audiovisual','Rua Mariana Michels Borges, 201', 1);</w:t>
      </w:r>
    </w:p>
    <w:p w14:paraId="16B1DF0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Jurídico','Rua Mariana Michels Borges, 201', 2);</w:t>
      </w:r>
    </w:p>
    <w:p w14:paraId="40C5C29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em Processos Licitatórios','Rua Mariana Michels Borges, 201', 2);</w:t>
      </w:r>
    </w:p>
    <w:p w14:paraId="7DC6294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('Gerência de Tributos','Rua Mariana Michels Borges, 201', 4);</w:t>
      </w:r>
    </w:p>
    <w:p w14:paraId="3629E17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('Gerência de Contabilidade','Rua Mariana Michels Borges, 201', 4);</w:t>
      </w:r>
    </w:p>
    <w:p w14:paraId="7FBB118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Finanças','Rua Mariana Michels Borges, 201', 4);</w:t>
      </w:r>
    </w:p>
    <w:p w14:paraId="469D5C7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Administrativa da Fazenda Municipal','Rua Mariana Michels Borges, 201', 4);</w:t>
      </w:r>
    </w:p>
    <w:p w14:paraId="1DF0053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Administração','Rua Mariana Michels Borges, 201', 5);</w:t>
      </w:r>
    </w:p>
    <w:p w14:paraId="1C05B2C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('Gerência de Compras, Licitações, Contratos e Almoxarifado','Rua Mariana Michels Borges, 201', 5);</w:t>
      </w:r>
    </w:p>
    <w:p w14:paraId="21A7556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Recursos Humanos','Rua Mariana Michels Borges, 201', 5);</w:t>
      </w:r>
    </w:p>
    <w:p w14:paraId="2B85231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Pessoal','Rua Mariana Michels Borges, 201', 5);</w:t>
      </w:r>
    </w:p>
    <w:p w14:paraId="2DA02A2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('Gerência de Convênios','Rua Mariana Michels Borges, 201', 5);</w:t>
      </w:r>
    </w:p>
    <w:p w14:paraId="747E239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`departamento`(`nomenclatura`, `endereco`, `secretaria_idsecretaria`) VALUES ('Diretoria de Convênios e Parcerias','Rua Mariana Michels Borges, 201', 5);</w:t>
      </w:r>
    </w:p>
    <w:p w14:paraId="2628104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Tecnologia da Informação','Rua Mariana Michels Borges, 201', 5);</w:t>
      </w:r>
    </w:p>
    <w:p w14:paraId="6A05451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Ouvidoria','Rua Mariana Michels Borges, 201', 5);</w:t>
      </w:r>
    </w:p>
    <w:p w14:paraId="6738604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Planejamento Administrativo e Avaliação','Rua Mariana Michels Borges, 201', 5);</w:t>
      </w:r>
    </w:p>
    <w:p w14:paraId="78D1F38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Pesca','Avenida 1101, Brasil, 1771', 6);</w:t>
      </w:r>
    </w:p>
    <w:p w14:paraId="297898A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Agricultura','Avenida 1101, Brasil, 1771', 6);</w:t>
      </w:r>
    </w:p>
    <w:p w14:paraId="1284F60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Agricultura e Pesca','Avenida 1101, Brasil, 1771', 6);</w:t>
      </w:r>
    </w:p>
    <w:p w14:paraId="11DFC06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Assistência Social','Avenida das Nações Unidas , 346', 7);</w:t>
      </w:r>
    </w:p>
    <w:p w14:paraId="4FE47F3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Desenvolvimento Econômico','Avenida das Nações Unidas , 346', 8);</w:t>
      </w:r>
    </w:p>
    <w:p w14:paraId="0BF228D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Desenvolvimento Social','Avenida das Nações Unidas , 346', 8);</w:t>
      </w:r>
    </w:p>
    <w:p w14:paraId="6416A11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Desenvolvimento Econômico','Avenida das Nações Unidas , 346', 8);</w:t>
      </w:r>
    </w:p>
    <w:p w14:paraId="532EE46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Desenvolvimento Social','Avenida das Nações Unidas , 346', 8);</w:t>
      </w:r>
    </w:p>
    <w:p w14:paraId="48FCC5E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Coordenação Pedagógica','Av. 1590 - Nossa Senhora do Perpétuo Socorro, 430', 9);</w:t>
      </w:r>
    </w:p>
    <w:p w14:paraId="2440957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Administração','Av. 1590 - Nossa Senhora do Perpétuo Socorro, 430', 9);</w:t>
      </w:r>
    </w:p>
    <w:p w14:paraId="5CB1F32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Integração de Jornada Escolar','Av. 1590 - Nossa Senhora do Perpétuo Socorro, 430', 9);</w:t>
      </w:r>
    </w:p>
    <w:p w14:paraId="31CB117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do Secretário de Educação','Av. 1590 - Nossa Senhora do Perpétuo Socorro, 430', 9);</w:t>
      </w:r>
    </w:p>
    <w:p w14:paraId="5669CF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('Gestor Escolar','Av. 1590 - Nossa Senhora do Perpétuo Socorro, 430', 9);</w:t>
      </w:r>
    </w:p>
    <w:p w14:paraId="3443C63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Esportes e Lazer','Av. 1590 - Nossa Senhora do Perpétuo Socorro, 430', 10);</w:t>
      </w:r>
    </w:p>
    <w:p w14:paraId="27174F9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Administração de Equipamentos Desportivos','Av. 1590 - Nossa Senhora do Perpétuo Socorro, 430', 10);</w:t>
      </w:r>
    </w:p>
    <w:p w14:paraId="4455557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Obras Públicas','Rua Mariana Michels Borges, 201', 11);</w:t>
      </w:r>
    </w:p>
    <w:p w14:paraId="18BD32A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Serviços Públicos','Rua Mariana Michels Borges, 201', 11);</w:t>
      </w:r>
    </w:p>
    <w:p w14:paraId="2D4D7B9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Infraestrutura','Rua Mariana Michels Borges, 201', 11);</w:t>
      </w:r>
    </w:p>
    <w:p w14:paraId="108A8BC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Obras','Rua Mariana Michels Borges, 201', 11);</w:t>
      </w:r>
    </w:p>
    <w:p w14:paraId="2E1FF3F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Serviços Públicos','Rua Mariana Michels Borges, 201', 11);</w:t>
      </w:r>
    </w:p>
    <w:p w14:paraId="1ADEC21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Controle Ambiental','Rua Mariana Michels Borges', 12);</w:t>
      </w:r>
    </w:p>
    <w:p w14:paraId="6EC9B0A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Gestão Ambiental','Rua Mariana Michels Borges', 12);</w:t>
      </w:r>
    </w:p>
    <w:p w14:paraId="4A8A892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Gestão Ambiental','Rua Mariana Michels Borges', 12);</w:t>
      </w:r>
    </w:p>
    <w:p w14:paraId="3FBD581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Planejamento','Rua Mariana Michels Borges', 13);</w:t>
      </w:r>
    </w:p>
    <w:p w14:paraId="5DE954E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Engenharia','Rua Mariana Michels Borges', 13);</w:t>
      </w:r>
    </w:p>
    <w:p w14:paraId="5B6B06F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Urbanismo','Rua Mariana Michels Borges', 13);</w:t>
      </w:r>
    </w:p>
    <w:p w14:paraId="33F83FC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Planejamento','Rua Mariana Michels Borges', 13);</w:t>
      </w:r>
    </w:p>
    <w:p w14:paraId="55B27DC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`departamento`(`nomenclatura`, `endereco`, `secretaria_idsecretaria`) VALUES ('Departamento de Gestão e Planejamento','Avenida 877 Dr.ª Zilda Arns Neumann, 1233', 14);</w:t>
      </w:r>
    </w:p>
    <w:p w14:paraId="3B90B4C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Vigilância em Saúde','Avenida 877 Dr.ª Zilda Arns Neumann, 1233', 14);</w:t>
      </w:r>
    </w:p>
    <w:p w14:paraId="3975176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Média e Alta Complexidade','Avenida 877 Dr.ª Zilda Arns Neumann, 1233', 14);</w:t>
      </w:r>
    </w:p>
    <w:p w14:paraId="5C10B39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Atenção Básica','Avenida 877 Dr.ª Zilda Arns Neumann, 1233', 14);</w:t>
      </w:r>
    </w:p>
    <w:p w14:paraId="07C5D55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Saúde','Avenida 877 Dr.ª Zilda Arns Neumann, 1233', 14);</w:t>
      </w:r>
    </w:p>
    <w:p w14:paraId="4B9704C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('Comando da Guarda Civil Municipal','Rua Ana Maria Rodrigues de Freitas, 1193', 15);</w:t>
      </w:r>
    </w:p>
    <w:p w14:paraId="7B9F6F1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Trânsito','Rua Ana Maria Rodrigues de Freitas, 1193', 15);</w:t>
      </w:r>
    </w:p>
    <w:p w14:paraId="2E7641B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Segurança Pública','Rua Ana Maria Rodrigues de Freitas, 1193', 15);</w:t>
      </w:r>
    </w:p>
    <w:p w14:paraId="09C3DA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Trânsito','Rua Ana Maria Rodrigues de Freitas, 1193', 15);</w:t>
      </w:r>
    </w:p>
    <w:p w14:paraId="399BA1F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Turismo','Rua Mariana Michels Borges', 16);</w:t>
      </w:r>
    </w:p>
    <w:p w14:paraId="22A1EF6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Cultura','Rua Mariana Michels Borges', 16);</w:t>
      </w:r>
    </w:p>
    <w:p w14:paraId="396923D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do Foral','Rua Mariana Michels Borges', 16);</w:t>
      </w:r>
    </w:p>
    <w:p w14:paraId="1191EE5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Divulgação Turística','Rua Mariana Michels Borges', 16);</w:t>
      </w:r>
    </w:p>
    <w:p w14:paraId="2672432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de Departamento</w:t>
      </w:r>
    </w:p>
    <w:p w14:paraId="0886C8B9" w14:textId="77777777" w:rsidR="006B416A" w:rsidRPr="006B416A" w:rsidRDefault="006B416A" w:rsidP="006B416A">
      <w:pPr>
        <w:rPr>
          <w:sz w:val="14"/>
          <w:szCs w:val="14"/>
        </w:rPr>
      </w:pPr>
    </w:p>
    <w:p w14:paraId="35CF125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Coordenacao</w:t>
      </w:r>
    </w:p>
    <w:p w14:paraId="6400334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Atos Normativos e Expediente','Rua Mariana Michels Borges, 201', 1);</w:t>
      </w:r>
    </w:p>
    <w:p w14:paraId="76BB2AA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Relações Públicas e Imprensa','Rua Mariana Michels Borges, 201', 1);</w:t>
      </w:r>
    </w:p>
    <w:p w14:paraId="0560A4B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Divulgação Municipal, Publicidade e Campanhas Institucionais','Rua Mariana Michels Borges, 201', 1);</w:t>
      </w:r>
    </w:p>
    <w:p w14:paraId="679C863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das Ações da Fazenda','Rua Mariana Michels Borges, 201', 2);</w:t>
      </w:r>
    </w:p>
    <w:p w14:paraId="7AD564C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Processos Contenciosos','Rua Mariana Michels Borges, 201', 2);</w:t>
      </w:r>
    </w:p>
    <w:p w14:paraId="6788627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das Atividades Extrajudiciais','Rua Mariana Michels Borges, 201', 2);</w:t>
      </w:r>
    </w:p>
    <w:p w14:paraId="7635406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Prevenção à Ocupação Irregular do Solo Urbano','Rua Mariana Michels Borges, 201', 2);</w:t>
      </w:r>
    </w:p>
    <w:p w14:paraId="73F551F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Tributos e Processos Administrativos','Rua Mariana Michels Borges, 201', 4);</w:t>
      </w:r>
    </w:p>
    <w:p w14:paraId="2557405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Auditoria, Fiscalização e Recurso Tributário','Rua Mariana Michels Borges, 201', 4);</w:t>
      </w:r>
    </w:p>
    <w:p w14:paraId="1F4BEC9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Tesouraria e Contabilidade','Rua Mariana Michels Borges, 201', 4);</w:t>
      </w:r>
    </w:p>
    <w:p w14:paraId="3EC07CC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Orçamento Financeiro','Rua Mariana Michels Borges, 201', 4);</w:t>
      </w:r>
    </w:p>
    <w:p w14:paraId="797EC36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Patrimônio Público','Rua Mariana Michels Borges, 201', 5);</w:t>
      </w:r>
    </w:p>
    <w:p w14:paraId="0F1BA86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Compras e Almoxarifado','Rua Mariana Michels Borges, 201', 5);</w:t>
      </w:r>
    </w:p>
    <w:p w14:paraId="33184AA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Contratos e Licitações','Rua Mariana Michels Borges, 201', 5);</w:t>
      </w:r>
    </w:p>
    <w:p w14:paraId="45F52E0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Pessoal e Recursos Humanos','Rua Mariana Michels Borges, 201', 5);</w:t>
      </w:r>
    </w:p>
    <w:p w14:paraId="69F3AD5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('Diretoria de Convênios e Parcerias','Rua Mariana Michels Borges, 201', 5);</w:t>
      </w:r>
    </w:p>
    <w:p w14:paraId="444CD00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`coordenacao`(`nomenclatura`, `endereco`, `departamento_secretaria_idsecretaria`) VALUES ('Coordenação de Informática e Sistemas','Rua Mariana Michels Borges, 201', 5);</w:t>
      </w:r>
    </w:p>
    <w:p w14:paraId="51D62B1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Serviços de Acolhimento Institucional para Crianças e Adolescentes','Avenida das Nações Unidas , 346', 7);</w:t>
      </w:r>
    </w:p>
    <w:p w14:paraId="2040A75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CRAS e CREAS','Avenida das Nações Unidas , 346', 7);</w:t>
      </w:r>
    </w:p>
    <w:p w14:paraId="6B608A1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Atividades Econômicas','Rua Mariana Michels Borges', 8);</w:t>
      </w:r>
    </w:p>
    <w:p w14:paraId="719EC49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Mercado da Maria','Rua Mariana Michels Borges', 8);</w:t>
      </w:r>
    </w:p>
    <w:p w14:paraId="72E890B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PROCON','Rua Mariana Michels Borges', 8);</w:t>
      </w:r>
    </w:p>
    <w:p w14:paraId="5F04E82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da Cidadania','Rua Mariana Michels Borges', 8);</w:t>
      </w:r>
    </w:p>
    <w:p w14:paraId="5A4A8C5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Geral Pedagógica','Av. 1590 - Nossa Senhora do Perpétuo Socorro, 430', 9);</w:t>
      </w:r>
    </w:p>
    <w:p w14:paraId="78F5ADB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Manutenção dos Prédios','Av. 1590 - Nossa Senhora do Perpétuo Socorro, 430', 9);</w:t>
      </w:r>
    </w:p>
    <w:p w14:paraId="0416C28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Administrativa da Educação','Av. 1590 - Nossa Senhora do Perpétuo Socorro, 430', 9);</w:t>
      </w:r>
    </w:p>
    <w:p w14:paraId="783104D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Integração de Jornada','Av. 1590 - Nossa Senhora do Perpétuo Socorro, 430', 9);</w:t>
      </w:r>
    </w:p>
    <w:p w14:paraId="0B9473F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('Coordenador de Ensino Integral','Av. 1590 - Nossa Senhora do Perpétuo Socorro, 430', 9);</w:t>
      </w:r>
    </w:p>
    <w:p w14:paraId="5932ABB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('Coordenador de Gestão Pedagógica','Av. 1590 - Nossa Senhora do Perpétuo Socorro, 430', 9);</w:t>
      </w:r>
    </w:p>
    <w:p w14:paraId="07F2808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Competições e Eventos','Rua Walter Crisanto, 5', 10);</w:t>
      </w:r>
    </w:p>
    <w:p w14:paraId="7D393D8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Projetos de Base e Rendimento','Rua Walter Crisanto, 5', 10);</w:t>
      </w:r>
    </w:p>
    <w:p w14:paraId="17F9CA9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Manutenção e Funcionamento dos Equipamentos Desportivos','Rua Walter Crisanto, 5', 10);</w:t>
      </w:r>
    </w:p>
    <w:p w14:paraId="64DCFFC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Planejamento de Obras Públicas','Rua Mariana Michels Borges, 201', 11);</w:t>
      </w:r>
    </w:p>
    <w:p w14:paraId="0D4E679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Execução e Fiscalização de Obras Públicas','Rua Mariana Michels Borges, 201', 11);</w:t>
      </w:r>
    </w:p>
    <w:p w14:paraId="13E8D8F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Manutenção de Máquinas','Rua Mariana Michels Borges, 201', 11);</w:t>
      </w:r>
    </w:p>
    <w:p w14:paraId="66D8055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Patrulha Mecanizada Sul','Rua Mariana Michels Borges, 201', 11);</w:t>
      </w:r>
    </w:p>
    <w:p w14:paraId="0850FE3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Patrulha Mecanizada Central','Rua Mariana Michels Borges, 201', 11);</w:t>
      </w:r>
    </w:p>
    <w:p w14:paraId="2635859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Patrulha Mecanizada Norte','Rua Mariana Michels Borges, 201', 11);</w:t>
      </w:r>
    </w:p>
    <w:p w14:paraId="6E536E4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Manutenção de Prédios, Equipamentos Públicos e Limpeza Urbana','Rua Mariana Michels Borges, 201', 11);</w:t>
      </w:r>
    </w:p>
    <w:p w14:paraId="11BAE4B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Bem-estar Animal','Rua Mariana Michels Borges', 12);</w:t>
      </w:r>
    </w:p>
    <w:p w14:paraId="49E47C5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Ordenamento Territorial','Rua Mariana Michels Borges', 13);</w:t>
      </w:r>
    </w:p>
    <w:p w14:paraId="5D841E1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Fiscalização','Rua Mariana Michels Borges', 13);</w:t>
      </w:r>
    </w:p>
    <w:p w14:paraId="3082CFB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Projetos','Rua Mariana Michels Borges', 13);</w:t>
      </w:r>
    </w:p>
    <w:p w14:paraId="256863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Manutenção do Pronto Atendimento – P.A. 24hrs','Avenida 877 Dr.ª Zilda Arns Neumann, 1233', 14);</w:t>
      </w:r>
    </w:p>
    <w:p w14:paraId="30C85BC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Centro de Atenção Psicossocial – CAPS I','Avenida 877 Dr.ª Zilda Arns Neumann, 1233', 14);</w:t>
      </w:r>
    </w:p>
    <w:p w14:paraId="11769C2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das Práticas Integrativas e Complementares – PICS','Avenida 877 Dr.ª Zilda Arns Neumann, 1233', 14);</w:t>
      </w:r>
    </w:p>
    <w:p w14:paraId="0E50F4A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`coordenacao`(`nomenclatura`, `endereco`, `departamento_secretaria_idsecretaria`) VALUES ('Coordenação da Defesa Civil','Rua Ana Maria Rodrigues de Freitas, 1193', 15);</w:t>
      </w:r>
    </w:p>
    <w:p w14:paraId="52C6BA3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Centro de Atendimento ao Turista – CAT e Rotas Turísticas','Rua Mariana Michels Borges', 16);</w:t>
      </w:r>
    </w:p>
    <w:p w14:paraId="2CE3442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Projetos, Resgate e Manutenção de Patrimônio Histórico-cultural','Rua Mariana Michels Borges', 16);</w:t>
      </w:r>
    </w:p>
    <w:p w14:paraId="25BB248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Desenvolvimento do Foral','Rua Mariana Michels Borges', 16);</w:t>
      </w:r>
    </w:p>
    <w:p w14:paraId="1776038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Eventos','Rua Mariana Michels Borges', 16);</w:t>
      </w:r>
    </w:p>
    <w:p w14:paraId="2571FE6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Coordenacao</w:t>
      </w:r>
    </w:p>
    <w:p w14:paraId="21397D47" w14:textId="77777777" w:rsidR="006B416A" w:rsidRPr="006B416A" w:rsidRDefault="006B416A" w:rsidP="006B416A">
      <w:pPr>
        <w:rPr>
          <w:sz w:val="14"/>
          <w:szCs w:val="14"/>
        </w:rPr>
      </w:pPr>
    </w:p>
    <w:p w14:paraId="3587C7B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Setor</w:t>
      </w:r>
    </w:p>
    <w:p w14:paraId="35047BF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Assistência em Legislação e Expediente','Rua Mariana Michels Borges, 201', 1, 1);</w:t>
      </w:r>
    </w:p>
    <w:p w14:paraId="0813673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Atividades do Executivo Fiscal','Rua Mariana Michels Borges, 201', 9, 4);</w:t>
      </w:r>
    </w:p>
    <w:p w14:paraId="6B6BE90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Atividades Administrativas','Rua Mariana Michels Borges, 201', 9, 4);</w:t>
      </w:r>
    </w:p>
    <w:p w14:paraId="25D7539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Cadastro Mobiliário e Imobiliário','Rua Mariana Michels Borges, 201', 9, 4);</w:t>
      </w:r>
    </w:p>
    <w:p w14:paraId="50AD80C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Expedição de Documentos e Atendimento','Rua Mariana Michels Borges, 201', 9, 4);</w:t>
      </w:r>
    </w:p>
    <w:p w14:paraId="2B31EE0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Protocolo Geral','Rua Mariana Michels Borges, 201',9, 4);</w:t>
      </w:r>
    </w:p>
    <w:p w14:paraId="3584F13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Dívida Ativa','Rua Mariana Michels Borges, 201', 9, 4);</w:t>
      </w:r>
    </w:p>
    <w:p w14:paraId="4827663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Fiscalização de Tributos','Rua Mariana Michels Borges, 201', 9, 4);</w:t>
      </w:r>
    </w:p>
    <w:p w14:paraId="2A88F02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Tesouraria','Rua Mariana Michels Borges, 201', 10, 4);</w:t>
      </w:r>
    </w:p>
    <w:p w14:paraId="6272978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Contabilidade','Rua Mariana Michels Borges, 201', 10, 4);</w:t>
      </w:r>
    </w:p>
    <w:p w14:paraId="612D1F0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Orçamento Financeiro','Rua Mariana Michels Borges, 201', 10, 4);</w:t>
      </w:r>
    </w:p>
    <w:p w14:paraId="1B0CB78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Bens Móveis','Rua Mariana Michels Borges, 201', 13, 5);</w:t>
      </w:r>
    </w:p>
    <w:p w14:paraId="51E950F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Bens Imóveis','Rua Mariana Michels Borges, 201', 13, 5);</w:t>
      </w:r>
    </w:p>
    <w:p w14:paraId="7ED30F6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Frotas','Rua Mariana Michels Borges, 201', 13, 5);</w:t>
      </w:r>
    </w:p>
    <w:p w14:paraId="0202EB2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Compras','Rua Mariana Michels Borges, 201', 14, 5);</w:t>
      </w:r>
    </w:p>
    <w:p w14:paraId="450470C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Almoxarifado','Rua Mariana Michels Borges, 201', 14, 5);</w:t>
      </w:r>
    </w:p>
    <w:p w14:paraId="5666E61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Contratos','Rua Mariana Michels Borges, 201', 14, 5);</w:t>
      </w:r>
    </w:p>
    <w:p w14:paraId="449718B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Licitações','Rua Mariana Michels Borges, 201', 14, 5);</w:t>
      </w:r>
    </w:p>
    <w:p w14:paraId="739BFC1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Pessoal','Rua Mariana Michels Borges, 201', 15, 5);</w:t>
      </w:r>
    </w:p>
    <w:p w14:paraId="4222255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Recursos Humanos','Rua Mariana Michels Borges, 201', 15, 5);</w:t>
      </w:r>
    </w:p>
    <w:p w14:paraId="32FF5C8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Captação de Recursos e Terceiro Setor','Rua Mariana Michels Borges, 201', 17, 5);</w:t>
      </w:r>
    </w:p>
    <w:p w14:paraId="098DDD1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Execução, Acompanhamento e Prestação de Contas','Rua Mariana Michels Borges, 201', 17, 5);</w:t>
      </w:r>
    </w:p>
    <w:p w14:paraId="2268B09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Gestão de Convênios','Rua Mariana Michels Borges, 201', 17, 5);</w:t>
      </w:r>
    </w:p>
    <w:p w14:paraId="254AC7B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`setor`(`nomenclatura`, `endereco`, `coordenacao_departamento_iddepartamento`, `coordenacao_departamento_secretaria_idsecretaria`) VALUES ('Setor de Informática','Rua Mariana Michels Borges, 201', 19, 5);</w:t>
      </w:r>
    </w:p>
    <w:p w14:paraId="40DCF99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da Cidadania','Rua Mariana Michels Borges', 27, 8);</w:t>
      </w:r>
    </w:p>
    <w:p w14:paraId="7861147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Regularização Fundiária','Rua Mariana Michels Borges', 27, 8);</w:t>
      </w:r>
    </w:p>
    <w:p w14:paraId="3F59F80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Pedagógico de Educação Infantil','Av. 1590 - Nossa Senhora do Perpétuo Socorro, 430', 30, 9);</w:t>
      </w:r>
    </w:p>
    <w:p w14:paraId="798E3C8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Pedagógico dos Anos Iniciais do Ensino Fundamental','Av. 1590 - Nossa Senhora do Perpétuo Socorro, 430', 30, 9);</w:t>
      </w:r>
    </w:p>
    <w:p w14:paraId="60B4E22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Pedagógico dos Anos Finais do Ensino Fundamental','Av. 1590 - Nossa Senhora do Perpétuo Socorro, 430', 30, 9);</w:t>
      </w:r>
    </w:p>
    <w:p w14:paraId="1654ED9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Pedagógico de Educação Especial','Av. 1590 - Nossa Senhora do Perpétuo Socorro, 430', 30, 9);</w:t>
      </w:r>
    </w:p>
    <w:p w14:paraId="532B007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Recursos Humanos','Av. 1590 - Nossa Senhora do Perpétuo Socorro, 430', 31, 9);</w:t>
      </w:r>
    </w:p>
    <w:p w14:paraId="33BD837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Planejamento Administrativo e Avaliação','Av. 1590 - Nossa Senhora do Perpétuo Socorro, 430', 30, 9);</w:t>
      </w:r>
    </w:p>
    <w:p w14:paraId="0869227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Contabilidade, Tesouraria e Orçamento','Av. 1590 - Nossa Senhora do Perpétuo Socorro, 430', 30, 9);</w:t>
      </w:r>
    </w:p>
    <w:p w14:paraId="445C8FA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Informática e Sistemas da Educação','Av. 1590 - Nossa Senhora do Perpétuo Socorro, 430', 30, 9);</w:t>
      </w:r>
    </w:p>
    <w:p w14:paraId="2DFF60F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Incentivo ao Esporte e Alto Rendimento','Rua Walter Crisanto, 5', 35, 10);</w:t>
      </w:r>
    </w:p>
    <w:p w14:paraId="3936D9A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Infraestrutura Urbana','Rua Mariana Michels Borges, 201', 37, 11);</w:t>
      </w:r>
    </w:p>
    <w:p w14:paraId="0848252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Garagem e Oficina','Rua Mariana Michels Borges, 201', 38, 11);</w:t>
      </w:r>
    </w:p>
    <w:p w14:paraId="52C4E71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Manutenção','Rua Mariana Michels Borges, 201', 37, 11);</w:t>
      </w:r>
    </w:p>
    <w:p w14:paraId="66E2F6A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Fiscalização Ambiental','Rua Mariana Michels Borges', 42, 12);</w:t>
      </w:r>
    </w:p>
    <w:p w14:paraId="2C1CA06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Cartografia e Legislação','Rua Mariana Michels Borges', 45, 13);</w:t>
      </w:r>
    </w:p>
    <w:p w14:paraId="6142A3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Fiscalização','Rua Mariana Michels Borges', 46, 13);</w:t>
      </w:r>
    </w:p>
    <w:p w14:paraId="5491D5A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Assistência Farmacêutica','Avenida 877 Dr.ª Zilda Arns Neumann, 1233', 49, 14);</w:t>
      </w:r>
    </w:p>
    <w:p w14:paraId="79BDF84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Controle, Avaliação e Auditoria','Avenida 877 Dr.ª Zilda Arns Neumann, 1233', 49, 14);</w:t>
      </w:r>
    </w:p>
    <w:p w14:paraId="07EB884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Compras e Suprimentos','Avenida 877 Dr.ª Zilda Arns Neumann, 1233', 49, 14);</w:t>
      </w:r>
    </w:p>
    <w:p w14:paraId="71D6D6D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Frotas e Transporte Sanitário','Avenida 877 Dr.ª Zilda Arns Neumann, 1233', 49, 14);</w:t>
      </w:r>
    </w:p>
    <w:p w14:paraId="59FCDCE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Sistemas e Informática','Avenida 877 Dr.ª Zilda Arns Neumann, 1233', 49, 14);</w:t>
      </w:r>
    </w:p>
    <w:p w14:paraId="54B3923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Vigilância Sanitária e Ambiental','Avenida 877 Dr.ª Zilda Arns Neumann, 1233', 50, 14);</w:t>
      </w:r>
    </w:p>
    <w:p w14:paraId="07FD0AF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Vigilância Epidemiológica e Saúde do Trabalhador','Avenida 877 Dr.ª Zilda Arns Neumann, 1233', 49, 14);</w:t>
      </w:r>
    </w:p>
    <w:p w14:paraId="119A8E6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PA e SAMU','Avenida 877 Dr.ª Zilda Arns Neumann, 1233', 51, 14);</w:t>
      </w:r>
    </w:p>
    <w:p w14:paraId="7155FC1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Saúde Mental','Avenida 877 Dr.ª Zilda Arns Neumann, 1233', 51, 14);</w:t>
      </w:r>
    </w:p>
    <w:p w14:paraId="0AB566D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Saúde da Família','Avenida 877 Dr.ª Zilda Arns Neumann, 1233', 52, 14);</w:t>
      </w:r>
    </w:p>
    <w:p w14:paraId="6C37D1A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Programas e Projetos','Avenida 877 Dr.ª Zilda Arns Neumann, 1233', 52, 14);</w:t>
      </w:r>
    </w:p>
    <w:p w14:paraId="3473A5D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Apoio Multiprofissional','Avenida 877 Dr.ª Zilda Arns Neumann, 1233', 52, 14);</w:t>
      </w:r>
    </w:p>
    <w:p w14:paraId="53AD70A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`setor`(`nomenclatura`, `endereco`, `coordenacao_departamento_iddepartamento`, `coordenacao_departamento_secretaria_idsecretaria`) VALUES ('Setor de Música','Rua Mariana Michels Borges', 60, 16);</w:t>
      </w:r>
    </w:p>
    <w:p w14:paraId="3FC8CC0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Setor</w:t>
      </w:r>
    </w:p>
    <w:p w14:paraId="15481C4F" w14:textId="77777777" w:rsidR="006B416A" w:rsidRPr="006B416A" w:rsidRDefault="006B416A" w:rsidP="006B416A">
      <w:pPr>
        <w:rPr>
          <w:sz w:val="14"/>
          <w:szCs w:val="14"/>
        </w:rPr>
      </w:pPr>
    </w:p>
    <w:p w14:paraId="0A72CE8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permissao</w:t>
      </w:r>
    </w:p>
    <w:p w14:paraId="7169E3F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`permissao`(`nivel`, `nomenclatura`) VALUES (1, 'Usuário');</w:t>
      </w:r>
    </w:p>
    <w:p w14:paraId="065C3DA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`permissao`(`nivel`, `nomenclatura`) VALUES (2, 'Técnico e Administrativo');</w:t>
      </w:r>
    </w:p>
    <w:p w14:paraId="1BB6C48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`permissao`(`nivel`, `nomenclatura`) VALUES (3, 'Coordenador');</w:t>
      </w:r>
    </w:p>
    <w:p w14:paraId="4D9E4F1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`permissao`(`nivel`, `nomenclatura`) VALUES (4, 'Diretor');</w:t>
      </w:r>
    </w:p>
    <w:p w14:paraId="4D4D6D0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`permissao`(`nivel`, `nomenclatura`) VALUES (5, 'Administrador');</w:t>
      </w:r>
    </w:p>
    <w:p w14:paraId="2E5CF53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permissao</w:t>
      </w:r>
    </w:p>
    <w:p w14:paraId="3F3938D8" w14:textId="77777777" w:rsidR="006B416A" w:rsidRPr="006B416A" w:rsidRDefault="006B416A" w:rsidP="006B416A">
      <w:pPr>
        <w:rPr>
          <w:sz w:val="14"/>
          <w:szCs w:val="14"/>
        </w:rPr>
      </w:pPr>
    </w:p>
    <w:p w14:paraId="114690D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cargo</w:t>
      </w:r>
    </w:p>
    <w:p w14:paraId="5B2F177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('Agente Administrativo');</w:t>
      </w:r>
    </w:p>
    <w:p w14:paraId="38A4132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('Técnico de Informática');</w:t>
      </w:r>
    </w:p>
    <w:p w14:paraId="097EF69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('Coordenador');</w:t>
      </w:r>
    </w:p>
    <w:p w14:paraId="66C5CB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('Diretor');</w:t>
      </w:r>
    </w:p>
    <w:p w14:paraId="4D27667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('Assessor');</w:t>
      </w:r>
    </w:p>
    <w:p w14:paraId="7B93910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('Secretário');</w:t>
      </w:r>
    </w:p>
    <w:p w14:paraId="67301F5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cargo</w:t>
      </w:r>
    </w:p>
    <w:p w14:paraId="3C2F76C5" w14:textId="77777777" w:rsidR="006B416A" w:rsidRPr="006B416A" w:rsidRDefault="006B416A" w:rsidP="006B416A">
      <w:pPr>
        <w:rPr>
          <w:sz w:val="14"/>
          <w:szCs w:val="14"/>
        </w:rPr>
      </w:pPr>
    </w:p>
    <w:p w14:paraId="03EC2A7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telefone</w:t>
      </w:r>
    </w:p>
    <w:p w14:paraId="1625512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(0,'34438802'); -- Administração</w:t>
      </w:r>
    </w:p>
    <w:p w14:paraId="30A7E53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(0,'34438810'); -- Administração</w:t>
      </w:r>
    </w:p>
    <w:p w14:paraId="34106B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(0,'34438800'); -- Administração</w:t>
      </w:r>
    </w:p>
    <w:p w14:paraId="74F2703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(0,'34438870'); --</w:t>
      </w:r>
    </w:p>
    <w:p w14:paraId="13C90EF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 xml:space="preserve">INSERT INTO `telefone`(`whatsApp`, `numero`) VALUES (1,'989241885'); -- </w:t>
      </w:r>
    </w:p>
    <w:p w14:paraId="234FA06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(0,'34438811');</w:t>
      </w:r>
    </w:p>
    <w:p w14:paraId="40C9494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(0,'34438812');</w:t>
      </w:r>
    </w:p>
    <w:p w14:paraId="050C71E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(1,'988493042');</w:t>
      </w:r>
    </w:p>
    <w:p w14:paraId="49794C6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(0,'34438832'); -- Departamento de Tecnologia da Informação</w:t>
      </w:r>
    </w:p>
    <w:p w14:paraId="4D74134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(0,'34438864'); -- Departamento de Tecnologia da Informação</w:t>
      </w:r>
    </w:p>
    <w:p w14:paraId="7915910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(1,'988272029');</w:t>
      </w:r>
    </w:p>
    <w:p w14:paraId="4B69460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(0,'34438863');</w:t>
      </w:r>
    </w:p>
    <w:p w14:paraId="20B16DD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(0,'34438865');</w:t>
      </w:r>
    </w:p>
    <w:p w14:paraId="51CE9F8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(0,'34438849');</w:t>
      </w:r>
    </w:p>
    <w:p w14:paraId="7ECAC52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(1,'989234528');</w:t>
      </w:r>
    </w:p>
    <w:p w14:paraId="43FA2B1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(1,'988670664');</w:t>
      </w:r>
    </w:p>
    <w:p w14:paraId="6F547EA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(1,'992728213');</w:t>
      </w:r>
    </w:p>
    <w:p w14:paraId="178BB05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(0,'34438803');</w:t>
      </w:r>
    </w:p>
    <w:p w14:paraId="64F82A1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(0,'34438804');</w:t>
      </w:r>
    </w:p>
    <w:p w14:paraId="1F74325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(0,'34438815');</w:t>
      </w:r>
    </w:p>
    <w:p w14:paraId="47BCEA7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(0,'34438844');</w:t>
      </w:r>
    </w:p>
    <w:p w14:paraId="357C629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(0,'34438843');</w:t>
      </w:r>
    </w:p>
    <w:p w14:paraId="7FDE7ED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(0,'34438873');</w:t>
      </w:r>
    </w:p>
    <w:p w14:paraId="15B4C4F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(1,'47996115955'); -- kleber</w:t>
      </w:r>
    </w:p>
    <w:p w14:paraId="52F5F17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término da tabela telefone</w:t>
      </w:r>
    </w:p>
    <w:p w14:paraId="403CDD49" w14:textId="77777777" w:rsidR="006B416A" w:rsidRPr="006B416A" w:rsidRDefault="006B416A" w:rsidP="006B416A">
      <w:pPr>
        <w:rPr>
          <w:sz w:val="14"/>
          <w:szCs w:val="14"/>
        </w:rPr>
      </w:pPr>
    </w:p>
    <w:p w14:paraId="7A0213C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-- início da tabela email</w:t>
      </w:r>
    </w:p>
    <w:p w14:paraId="3CBEC15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`email`(`nomenclatura`) VALUES ('kleberjlle@gmail.com');</w:t>
      </w:r>
    </w:p>
    <w:p w14:paraId="7D0B277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`email`(`nomenclatura`) VALUES ('suporte@itapoa.sc.gov.br');</w:t>
      </w:r>
    </w:p>
    <w:p w14:paraId="2FF55D9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`email`(`nomenclatura`) VALUES ('cti@itapoa.sc.gov.br');</w:t>
      </w:r>
    </w:p>
    <w:p w14:paraId="73152D2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`email`(`nomenclatura`) VALUES ('informatica@itapoa.sc.gov.br');</w:t>
      </w:r>
    </w:p>
    <w:p w14:paraId="0E72C25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`email`(`nomenclatura`) VALUES ('administracao@itapoa.sc.gov.br');</w:t>
      </w:r>
    </w:p>
    <w:p w14:paraId="6397011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email</w:t>
      </w:r>
    </w:p>
    <w:p w14:paraId="331195A4" w14:textId="77777777" w:rsidR="006B416A" w:rsidRPr="006B416A" w:rsidRDefault="006B416A" w:rsidP="006B416A">
      <w:pPr>
        <w:rPr>
          <w:sz w:val="14"/>
          <w:szCs w:val="14"/>
        </w:rPr>
      </w:pPr>
    </w:p>
    <w:p w14:paraId="44A6769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email_has_setor</w:t>
      </w:r>
    </w:p>
    <w:p w14:paraId="412059A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`email_has_setor`(`email_idemail`, `setor_idsetor`) VALUES (2, 24);</w:t>
      </w:r>
    </w:p>
    <w:p w14:paraId="111CD4A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email_has_setor</w:t>
      </w:r>
    </w:p>
    <w:p w14:paraId="1A16FB37" w14:textId="77777777" w:rsidR="006B416A" w:rsidRPr="006B416A" w:rsidRDefault="006B416A" w:rsidP="006B416A">
      <w:pPr>
        <w:rPr>
          <w:sz w:val="14"/>
          <w:szCs w:val="14"/>
        </w:rPr>
      </w:pPr>
    </w:p>
    <w:p w14:paraId="7EB019B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email_has_coordenacao</w:t>
      </w:r>
    </w:p>
    <w:p w14:paraId="44D745D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`email_has_coordenacao`(`email_idemail`, `coordenacao_idcoordenacao`) VALUES (3, 17);</w:t>
      </w:r>
    </w:p>
    <w:p w14:paraId="119E2F9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email_has_coordenacao</w:t>
      </w:r>
    </w:p>
    <w:p w14:paraId="7C9413A2" w14:textId="77777777" w:rsidR="006B416A" w:rsidRPr="006B416A" w:rsidRDefault="006B416A" w:rsidP="006B416A">
      <w:pPr>
        <w:rPr>
          <w:sz w:val="14"/>
          <w:szCs w:val="14"/>
        </w:rPr>
      </w:pPr>
    </w:p>
    <w:p w14:paraId="57C22A0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email_has_departamento</w:t>
      </w:r>
    </w:p>
    <w:p w14:paraId="4ED267D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`email_has_departamento` (`email_idemail`, `departamento_iddepartamento`) VALUES (4, 17);</w:t>
      </w:r>
    </w:p>
    <w:p w14:paraId="78E595A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email_has_departamento</w:t>
      </w:r>
    </w:p>
    <w:p w14:paraId="1AAA90D1" w14:textId="77777777" w:rsidR="006B416A" w:rsidRPr="006B416A" w:rsidRDefault="006B416A" w:rsidP="006B416A">
      <w:pPr>
        <w:rPr>
          <w:sz w:val="14"/>
          <w:szCs w:val="14"/>
        </w:rPr>
      </w:pPr>
    </w:p>
    <w:p w14:paraId="1C826C7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email_has_secretaria</w:t>
      </w:r>
    </w:p>
    <w:p w14:paraId="52887A4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`email_has_secretaria`(`email_idemail`, `secretaria_idsecretaria`) VALUES (5,5);</w:t>
      </w:r>
    </w:p>
    <w:p w14:paraId="58C70C1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email_has_secretaria</w:t>
      </w:r>
    </w:p>
    <w:p w14:paraId="6726DD10" w14:textId="77777777" w:rsidR="006B416A" w:rsidRPr="006B416A" w:rsidRDefault="006B416A" w:rsidP="006B416A">
      <w:pPr>
        <w:rPr>
          <w:sz w:val="14"/>
          <w:szCs w:val="14"/>
        </w:rPr>
      </w:pPr>
    </w:p>
    <w:p w14:paraId="58FB967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Usuario</w:t>
      </w:r>
    </w:p>
    <w:p w14:paraId="46C7288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`usuario`(`nome`, `sobrenome`, `sexo`, `setor_idsetor`, `coordenacao_idcoordenacao`, `departamento_iddepartamento`, `secretaria_idsecretaria`, `telefone_idtelefone`, `cargo_idcargo`, `email_idemail`, `permissao_idpermissao`) VALUES ('Kleber', 'Pereira de Almeida', 'M', 25, 17, 19, 5, 1, 2, 1, 5);</w:t>
      </w:r>
    </w:p>
    <w:p w14:paraId="616B3EE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Usuario</w:t>
      </w:r>
    </w:p>
    <w:p w14:paraId="6A58042B" w14:textId="77777777" w:rsidR="006B416A" w:rsidRPr="006B416A" w:rsidRDefault="006B416A" w:rsidP="006B416A">
      <w:pPr>
        <w:rPr>
          <w:sz w:val="14"/>
          <w:szCs w:val="14"/>
        </w:rPr>
      </w:pPr>
    </w:p>
    <w:p w14:paraId="4DA4DBE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telefone_has_setor</w:t>
      </w:r>
    </w:p>
    <w:p w14:paraId="4896326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`telefone_has_setor`(`telefone_idtelefone`, `setor_idsetor`) VALUES (9, 24);</w:t>
      </w:r>
    </w:p>
    <w:p w14:paraId="45182CF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telefone_has_setor</w:t>
      </w:r>
    </w:p>
    <w:p w14:paraId="4B8235F5" w14:textId="77777777" w:rsidR="006B416A" w:rsidRPr="006B416A" w:rsidRDefault="006B416A" w:rsidP="006B416A">
      <w:pPr>
        <w:rPr>
          <w:sz w:val="14"/>
          <w:szCs w:val="14"/>
        </w:rPr>
      </w:pPr>
    </w:p>
    <w:p w14:paraId="5D5CC84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telefone_has_coordenacao</w:t>
      </w:r>
    </w:p>
    <w:p w14:paraId="4B7B2DB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`telefone_has_coordenacao`(`telefone_idtelefone`, `coordenacao_idcoordenacao`) VALUES (10, 17);</w:t>
      </w:r>
    </w:p>
    <w:p w14:paraId="4F94D57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telefone_has_coordenacao</w:t>
      </w:r>
    </w:p>
    <w:p w14:paraId="1BCDFADE" w14:textId="77777777" w:rsidR="006B416A" w:rsidRPr="006B416A" w:rsidRDefault="006B416A" w:rsidP="006B416A">
      <w:pPr>
        <w:rPr>
          <w:sz w:val="14"/>
          <w:szCs w:val="14"/>
        </w:rPr>
      </w:pPr>
    </w:p>
    <w:p w14:paraId="481DD8C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telefone_has_departamento</w:t>
      </w:r>
    </w:p>
    <w:p w14:paraId="3C1365F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`telefone_has_departamento`(`telefone_idtelefone`, `departamento_iddepartamento`) VALUES (9, 19);</w:t>
      </w:r>
    </w:p>
    <w:p w14:paraId="4F3AF29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telefone_has_departamento</w:t>
      </w:r>
    </w:p>
    <w:p w14:paraId="237895F8" w14:textId="77777777" w:rsidR="006B416A" w:rsidRPr="006B416A" w:rsidRDefault="006B416A" w:rsidP="006B416A">
      <w:pPr>
        <w:rPr>
          <w:sz w:val="14"/>
          <w:szCs w:val="14"/>
        </w:rPr>
      </w:pPr>
    </w:p>
    <w:p w14:paraId="641E172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telefone_has_secretaria</w:t>
      </w:r>
    </w:p>
    <w:p w14:paraId="716ACE4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`telefone_has_secretaria`(`telefone_idtelefone`, `secretaria_idsecretaria`) VALUES (2, 5);</w:t>
      </w:r>
    </w:p>
    <w:p w14:paraId="2978E3A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telefone_has_secretaria</w:t>
      </w:r>
    </w:p>
    <w:p w14:paraId="1DC20709" w14:textId="77777777" w:rsidR="006B416A" w:rsidRPr="006B416A" w:rsidRDefault="006B416A" w:rsidP="006B416A">
      <w:pPr>
        <w:rPr>
          <w:sz w:val="14"/>
          <w:szCs w:val="14"/>
        </w:rPr>
      </w:pPr>
    </w:p>
    <w:p w14:paraId="3794B2C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prioridade</w:t>
      </w:r>
    </w:p>
    <w:p w14:paraId="5E9BFD5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`prioridade`(`nomenclatura`) VALUES ('Normal');</w:t>
      </w:r>
    </w:p>
    <w:p w14:paraId="2154075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`prioridade`(`nomenclatura`) VALUES ('Alta');</w:t>
      </w:r>
    </w:p>
    <w:p w14:paraId="2FAB838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`prioridade`(`nomenclatura`) VALUES ('Urgente');</w:t>
      </w:r>
    </w:p>
    <w:p w14:paraId="61E1BED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`prioridade`(`nomenclatura`) VALUES ('Muito Urgente');</w:t>
      </w:r>
    </w:p>
    <w:p w14:paraId="2C630E0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`prioridade`(`nomenclatura`) VALUES ('Emergente');</w:t>
      </w:r>
    </w:p>
    <w:p w14:paraId="6F1F01A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prioridade</w:t>
      </w:r>
    </w:p>
    <w:p w14:paraId="138F6A51" w14:textId="77777777" w:rsidR="006B416A" w:rsidRPr="006B416A" w:rsidRDefault="006B416A" w:rsidP="006B416A">
      <w:pPr>
        <w:rPr>
          <w:sz w:val="14"/>
          <w:szCs w:val="14"/>
        </w:rPr>
      </w:pPr>
    </w:p>
    <w:p w14:paraId="7FEE68A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inícioda tabela categoria</w:t>
      </w:r>
    </w:p>
    <w:p w14:paraId="78310C6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('Computador');</w:t>
      </w:r>
    </w:p>
    <w:p w14:paraId="0CB6C24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('Impressora');</w:t>
      </w:r>
    </w:p>
    <w:p w14:paraId="5A483AC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('Notebook');</w:t>
      </w:r>
    </w:p>
    <w:p w14:paraId="20035FA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('Scanner');</w:t>
      </w:r>
    </w:p>
    <w:p w14:paraId="3C79331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('Switch');</w:t>
      </w:r>
    </w:p>
    <w:p w14:paraId="10AA577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('Roteador');</w:t>
      </w:r>
    </w:p>
    <w:p w14:paraId="71E9729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('Monitor');</w:t>
      </w:r>
    </w:p>
    <w:p w14:paraId="23DD5A2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('Mouse');</w:t>
      </w:r>
    </w:p>
    <w:p w14:paraId="7DD8619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('Teclado');</w:t>
      </w:r>
    </w:p>
    <w:p w14:paraId="7125768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('Hotspot');</w:t>
      </w:r>
    </w:p>
    <w:p w14:paraId="4541501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('Webcam');</w:t>
      </w:r>
    </w:p>
    <w:p w14:paraId="75AA78F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('Telefone');</w:t>
      </w:r>
    </w:p>
    <w:p w14:paraId="27EF8A2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('Geladeira de Vacinas');</w:t>
      </w:r>
    </w:p>
    <w:p w14:paraId="2B94B04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('Indefinida');</w:t>
      </w:r>
    </w:p>
    <w:p w14:paraId="023C262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categoria</w:t>
      </w:r>
    </w:p>
    <w:p w14:paraId="589192FE" w14:textId="77777777" w:rsidR="006B416A" w:rsidRPr="006B416A" w:rsidRDefault="006B416A" w:rsidP="006B416A">
      <w:pPr>
        <w:rPr>
          <w:sz w:val="14"/>
          <w:szCs w:val="14"/>
        </w:rPr>
      </w:pPr>
    </w:p>
    <w:p w14:paraId="63C103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marca</w:t>
      </w:r>
    </w:p>
    <w:p w14:paraId="7EBAAA2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('Dell');</w:t>
      </w:r>
    </w:p>
    <w:p w14:paraId="5A1F8C1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('LG');</w:t>
      </w:r>
    </w:p>
    <w:p w14:paraId="074E1F0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('PCYes');</w:t>
      </w:r>
    </w:p>
    <w:p w14:paraId="5B0A279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('GP Gold');</w:t>
      </w:r>
    </w:p>
    <w:p w14:paraId="2F9E8F7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('Fulltech');</w:t>
      </w:r>
    </w:p>
    <w:p w14:paraId="70F2DBD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('AOC');</w:t>
      </w:r>
    </w:p>
    <w:p w14:paraId="2FE89A8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('Samsung');</w:t>
      </w:r>
    </w:p>
    <w:p w14:paraId="097C00C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('Acer');</w:t>
      </w:r>
    </w:p>
    <w:p w14:paraId="7536E22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('HP');</w:t>
      </w:r>
    </w:p>
    <w:p w14:paraId="558EE8C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('Concórdia');</w:t>
      </w:r>
    </w:p>
    <w:p w14:paraId="668508C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('Vaio');</w:t>
      </w:r>
    </w:p>
    <w:p w14:paraId="18AFEA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('Kyocera');</w:t>
      </w:r>
    </w:p>
    <w:p w14:paraId="2FBD7F6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('Brother');</w:t>
      </w:r>
    </w:p>
    <w:p w14:paraId="13CD083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('Epson');</w:t>
      </w:r>
    </w:p>
    <w:p w14:paraId="3BC17E4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('Canon');</w:t>
      </w:r>
    </w:p>
    <w:p w14:paraId="091712A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('Intelbras');</w:t>
      </w:r>
    </w:p>
    <w:p w14:paraId="5533AA3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('TP-Link');</w:t>
      </w:r>
    </w:p>
    <w:p w14:paraId="3A1520F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marca</w:t>
      </w:r>
    </w:p>
    <w:p w14:paraId="579EBE02" w14:textId="77777777" w:rsidR="006B416A" w:rsidRPr="006B416A" w:rsidRDefault="006B416A" w:rsidP="006B416A">
      <w:pPr>
        <w:rPr>
          <w:sz w:val="14"/>
          <w:szCs w:val="14"/>
        </w:rPr>
      </w:pPr>
    </w:p>
    <w:p w14:paraId="7FEC2C7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modelo</w:t>
      </w:r>
    </w:p>
    <w:p w14:paraId="2273A87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`modelo`(`nomenclatura`, `marca_idmarca`) VALUES ('OptiPlex 7010', 1);</w:t>
      </w:r>
    </w:p>
    <w:p w14:paraId="4A132DE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`modelo`(`nomenclatura`, `marca_idmarca`) VALUES ('ADS 2800W', 13);</w:t>
      </w:r>
    </w:p>
    <w:p w14:paraId="5CD4F21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`modelo`(`nomenclatura`, `marca_idmarca`) VALUES ('WorkForce 5790', 14);</w:t>
      </w:r>
    </w:p>
    <w:p w14:paraId="70589A9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`modelo`(`nomenclatura`, `marca_idmarca`) VALUES ('Java', 3);</w:t>
      </w:r>
    </w:p>
    <w:p w14:paraId="122FC08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`modelo`(`nomenclatura`, `marca_idmarca`) VALUES ('Rhino', 3);</w:t>
      </w:r>
    </w:p>
    <w:p w14:paraId="4CFA49C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`modelo`(`nomenclatura`, `marca_idmarca`) VALUES ('Aspire 3 A315-51-380T N17Q1', 1);</w:t>
      </w:r>
    </w:p>
    <w:p w14:paraId="38ECEA0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modelo</w:t>
      </w:r>
    </w:p>
    <w:p w14:paraId="73DAD1C0" w14:textId="77777777" w:rsidR="006B416A" w:rsidRPr="006B416A" w:rsidRDefault="006B416A" w:rsidP="006B416A">
      <w:pPr>
        <w:rPr>
          <w:sz w:val="14"/>
          <w:szCs w:val="14"/>
        </w:rPr>
      </w:pPr>
    </w:p>
    <w:p w14:paraId="2CADB0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categoria_has_marca</w:t>
      </w:r>
    </w:p>
    <w:p w14:paraId="1E5270D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(1, 1);</w:t>
      </w:r>
    </w:p>
    <w:p w14:paraId="5BBFB84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(1, 4);</w:t>
      </w:r>
    </w:p>
    <w:p w14:paraId="650D634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(1, 5);</w:t>
      </w:r>
    </w:p>
    <w:p w14:paraId="4DA621F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(1, 10);</w:t>
      </w:r>
    </w:p>
    <w:p w14:paraId="7972AB2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(2, 9);</w:t>
      </w:r>
    </w:p>
    <w:p w14:paraId="3F1D7CA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(2, 14);</w:t>
      </w:r>
    </w:p>
    <w:p w14:paraId="6944834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(2, 15);</w:t>
      </w:r>
    </w:p>
    <w:p w14:paraId="046C84B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(3, 8);</w:t>
      </w:r>
    </w:p>
    <w:p w14:paraId="522B74F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(3, 9);</w:t>
      </w:r>
    </w:p>
    <w:p w14:paraId="6832C21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(3, 11);</w:t>
      </w:r>
    </w:p>
    <w:p w14:paraId="7E4D5D3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(4, 13);</w:t>
      </w:r>
    </w:p>
    <w:p w14:paraId="78FF391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(5, 17);</w:t>
      </w:r>
    </w:p>
    <w:p w14:paraId="723EF7D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(6, 17);</w:t>
      </w:r>
    </w:p>
    <w:p w14:paraId="74B7832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(7, 2);</w:t>
      </w:r>
    </w:p>
    <w:p w14:paraId="3F2FF72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(7, 6);</w:t>
      </w:r>
    </w:p>
    <w:p w14:paraId="2E28F6E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(8, 1);</w:t>
      </w:r>
    </w:p>
    <w:p w14:paraId="7495833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(9, 1);</w:t>
      </w:r>
    </w:p>
    <w:p w14:paraId="26D7B9C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`categoria_has_marca`(`categoria_idcategoria`) VALUES (10);</w:t>
      </w:r>
    </w:p>
    <w:p w14:paraId="3CFE2D2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(11, 16);</w:t>
      </w:r>
    </w:p>
    <w:p w14:paraId="7E171DA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(12, 16);</w:t>
      </w:r>
    </w:p>
    <w:p w14:paraId="57D9DD3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`categoria_has_marca`(`categoria_idcategoria`) VALUES (13);</w:t>
      </w:r>
    </w:p>
    <w:p w14:paraId="5C07AA4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categoria_has_marca</w:t>
      </w:r>
    </w:p>
    <w:p w14:paraId="2D1CE500" w14:textId="77777777" w:rsidR="006B416A" w:rsidRPr="006B416A" w:rsidRDefault="006B416A" w:rsidP="006B416A">
      <w:pPr>
        <w:rPr>
          <w:sz w:val="14"/>
          <w:szCs w:val="14"/>
        </w:rPr>
      </w:pPr>
    </w:p>
    <w:p w14:paraId="4889FE1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sistemaOperacional</w:t>
      </w:r>
    </w:p>
    <w:p w14:paraId="70E601C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7 Starter Edition');</w:t>
      </w:r>
    </w:p>
    <w:p w14:paraId="42DE794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7 Home Edition');</w:t>
      </w:r>
    </w:p>
    <w:p w14:paraId="6BDF276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7 Professional Edition');</w:t>
      </w:r>
    </w:p>
    <w:p w14:paraId="6AF7845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8 Single Language');</w:t>
      </w:r>
    </w:p>
    <w:p w14:paraId="349DDDF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8.1 Single Language');</w:t>
      </w:r>
    </w:p>
    <w:p w14:paraId="275A3D0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10 Home Edition');</w:t>
      </w:r>
    </w:p>
    <w:p w14:paraId="4BE3202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10 Professional Edition');</w:t>
      </w:r>
    </w:p>
    <w:p w14:paraId="6354B13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11 Home Edition');</w:t>
      </w:r>
    </w:p>
    <w:p w14:paraId="431F3DE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11 Professional Edition');</w:t>
      </w:r>
    </w:p>
    <w:p w14:paraId="2097C11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('Samba');</w:t>
      </w:r>
    </w:p>
    <w:p w14:paraId="78D7128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('PF Sense');</w:t>
      </w:r>
    </w:p>
    <w:p w14:paraId="6DEDAA7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sistemaOperacional</w:t>
      </w:r>
    </w:p>
    <w:p w14:paraId="51B17BB5" w14:textId="77777777" w:rsidR="006B416A" w:rsidRPr="006B416A" w:rsidRDefault="006B416A" w:rsidP="006B416A">
      <w:pPr>
        <w:rPr>
          <w:sz w:val="14"/>
          <w:szCs w:val="14"/>
        </w:rPr>
      </w:pPr>
    </w:p>
    <w:p w14:paraId="20E3BEE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tensao</w:t>
      </w:r>
    </w:p>
    <w:p w14:paraId="5C203A5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`tensao`(`nomenclatura`) VALUES ('110v');</w:t>
      </w:r>
    </w:p>
    <w:p w14:paraId="5B6B67A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`tensao`(`nomenclatura`) VALUES ('220v');</w:t>
      </w:r>
    </w:p>
    <w:p w14:paraId="4273A2F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`tensao`(`nomenclatura`) VALUES ('19v');</w:t>
      </w:r>
    </w:p>
    <w:p w14:paraId="6940CEC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`tensao`(`nomenclatura`) VALUES ('19.5v');</w:t>
      </w:r>
    </w:p>
    <w:p w14:paraId="76488BD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`tensao`(`nomenclatura`) VALUES ('12v');</w:t>
      </w:r>
    </w:p>
    <w:p w14:paraId="5829AD1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tensao</w:t>
      </w:r>
    </w:p>
    <w:p w14:paraId="51E33509" w14:textId="77777777" w:rsidR="006B416A" w:rsidRPr="006B416A" w:rsidRDefault="006B416A" w:rsidP="006B416A">
      <w:pPr>
        <w:rPr>
          <w:sz w:val="14"/>
          <w:szCs w:val="14"/>
        </w:rPr>
      </w:pPr>
    </w:p>
    <w:p w14:paraId="14766BA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corrente</w:t>
      </w:r>
    </w:p>
    <w:p w14:paraId="1E0C567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`corrente`(`nomenclatura`) VALUES ('3.45a');</w:t>
      </w:r>
    </w:p>
    <w:p w14:paraId="5A5DA53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`corrente`(`nomenclatura`) VALUES ('3.34a');</w:t>
      </w:r>
    </w:p>
    <w:p w14:paraId="5597F93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`corrente`(`nomenclatura`) VALUES ('1a');</w:t>
      </w:r>
    </w:p>
    <w:p w14:paraId="42414CD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`corrente`(`nomenclatura`) VALUES ('2a');</w:t>
      </w:r>
    </w:p>
    <w:p w14:paraId="5E2E7A7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corrente</w:t>
      </w:r>
    </w:p>
    <w:p w14:paraId="381E4D87" w14:textId="77777777" w:rsidR="006B416A" w:rsidRPr="006B416A" w:rsidRDefault="006B416A" w:rsidP="006B416A">
      <w:pPr>
        <w:rPr>
          <w:sz w:val="14"/>
          <w:szCs w:val="14"/>
        </w:rPr>
      </w:pPr>
    </w:p>
    <w:p w14:paraId="7D91036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protocolo</w:t>
      </w:r>
    </w:p>
    <w:p w14:paraId="3F3BFAE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`protocolo`(`ano`, `usuario_idusuario`, `prioridade_idprioridade`) VALUES ('2024',1,1);</w:t>
      </w:r>
    </w:p>
    <w:p w14:paraId="7B1464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`protocolo`(`ano`, `usuario_idusuario`, `prioridade_idprioridade`) VALUES ('2024',1,3);</w:t>
      </w:r>
    </w:p>
    <w:p w14:paraId="586AF45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protocolo</w:t>
      </w:r>
    </w:p>
    <w:p w14:paraId="1A2D9E7B" w14:textId="77777777" w:rsidR="006B416A" w:rsidRPr="006B416A" w:rsidRDefault="006B416A" w:rsidP="006B416A">
      <w:pPr>
        <w:rPr>
          <w:sz w:val="14"/>
          <w:szCs w:val="14"/>
        </w:rPr>
      </w:pPr>
    </w:p>
    <w:p w14:paraId="6325907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ambiente</w:t>
      </w:r>
    </w:p>
    <w:p w14:paraId="3324703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`ambiente`(`nomenclatura`) VALUES ('Interno');</w:t>
      </w:r>
    </w:p>
    <w:p w14:paraId="17F1A3E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`ambiente`(`nomenclatura`) VALUES ('Externo');</w:t>
      </w:r>
    </w:p>
    <w:p w14:paraId="2C2AB2E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ambiente</w:t>
      </w:r>
    </w:p>
    <w:p w14:paraId="7D1E5920" w14:textId="77777777" w:rsidR="006B416A" w:rsidRPr="006B416A" w:rsidRDefault="006B416A" w:rsidP="006B416A">
      <w:pPr>
        <w:rPr>
          <w:sz w:val="14"/>
          <w:szCs w:val="14"/>
        </w:rPr>
      </w:pPr>
    </w:p>
    <w:p w14:paraId="104E219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local</w:t>
      </w:r>
    </w:p>
    <w:p w14:paraId="206AF57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('Solicitante');</w:t>
      </w:r>
    </w:p>
    <w:p w14:paraId="4257DA1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('Prateleira');</w:t>
      </w:r>
    </w:p>
    <w:p w14:paraId="3F570BA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('Bancada 1');</w:t>
      </w:r>
    </w:p>
    <w:p w14:paraId="096721A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('Bancada 2');</w:t>
      </w:r>
    </w:p>
    <w:p w14:paraId="54837DB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('Bancada 3');</w:t>
      </w:r>
    </w:p>
    <w:p w14:paraId="537A416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('Bancada 4');</w:t>
      </w:r>
    </w:p>
    <w:p w14:paraId="142BCC2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('Terceirizada');</w:t>
      </w:r>
    </w:p>
    <w:p w14:paraId="6F44F0A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local</w:t>
      </w:r>
    </w:p>
    <w:p w14:paraId="42D11EBE" w14:textId="77777777" w:rsidR="006B416A" w:rsidRPr="006B416A" w:rsidRDefault="006B416A" w:rsidP="006B416A">
      <w:pPr>
        <w:rPr>
          <w:sz w:val="14"/>
          <w:szCs w:val="14"/>
        </w:rPr>
      </w:pPr>
    </w:p>
    <w:p w14:paraId="6B95446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equipamento</w:t>
      </w:r>
    </w:p>
    <w:p w14:paraId="586DF40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`equipamento`(`patrimonio`, `categoria_idcategoria`, `sistemaOperacional_idsistemmaOperacional`, `tensao_idtensao`, `corrente_idcorrente`, `ambiente_idambiente`, `local_idlocal`) VALUES ('29029', 1, 7, 4, 2, 1, 3);</w:t>
      </w:r>
    </w:p>
    <w:p w14:paraId="0D380E8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`equipamento`(`patrimonio`, `categoria_idcategoria`, `ambiente_idambiente`, `local_idlocal`) VALUES ('indefinido', 14, 2, 2);</w:t>
      </w:r>
    </w:p>
    <w:p w14:paraId="3A933F2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equipamento</w:t>
      </w:r>
    </w:p>
    <w:p w14:paraId="3DEA34F3" w14:textId="77777777" w:rsidR="006B416A" w:rsidRPr="006B416A" w:rsidRDefault="006B416A" w:rsidP="006B416A">
      <w:pPr>
        <w:rPr>
          <w:sz w:val="14"/>
          <w:szCs w:val="14"/>
        </w:rPr>
      </w:pPr>
    </w:p>
    <w:p w14:paraId="5CFE253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etapa</w:t>
      </w:r>
    </w:p>
    <w:p w14:paraId="1CE5BD9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`etapa`(`numero`, `descricao`, `equipamento_idequipamento`, `protocolo_idprotocolo`) VALUES (1, 'Ar condicionado não funciona', 2, 1);</w:t>
      </w:r>
    </w:p>
    <w:p w14:paraId="34A810B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`etapa`(`numero`, `acessoRemoto`, `descricao`, `equipamento_idequipamento`, `protocolo_idprotocolo`) VALUES (1, '123456789', 'sem imagem', 1, 2);</w:t>
      </w:r>
    </w:p>
    <w:p w14:paraId="4322E6DD" w14:textId="2E953C48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etapa</w:t>
      </w:r>
    </w:p>
    <w:p w14:paraId="64DCB5B1" w14:textId="77777777" w:rsidR="00034742" w:rsidRDefault="00034742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B85A22" w:themeColor="accent2" w:themeShade="BF"/>
          <w:sz w:val="24"/>
          <w:szCs w:val="24"/>
        </w:rPr>
      </w:pPr>
      <w:r>
        <w:br w:type="page"/>
      </w:r>
    </w:p>
    <w:p w14:paraId="2D846919" w14:textId="06FE4D00" w:rsidR="00034742" w:rsidRDefault="00034742">
      <w:pPr>
        <w:pStyle w:val="Ttulo2"/>
      </w:pPr>
      <w:r>
        <w:lastRenderedPageBreak/>
        <w:t>CONFIGURAÇÃO E IMPLANTAÇÃO DA APLICAÇÃO WEB</w:t>
      </w:r>
    </w:p>
    <w:p w14:paraId="7F48EB36" w14:textId="294F848C" w:rsidR="00034742" w:rsidRPr="00034742" w:rsidRDefault="00034742" w:rsidP="00034742">
      <w:r>
        <w:t xml:space="preserve">Para essa etapa do projeto foi contatado a Federação de Consórcios, Associações de Municípios de Santa Catarina (FECAM), uma vez que os mesmos são detentores do perfil de nível técnico junto ao Registro.BR do domínio </w:t>
      </w:r>
      <w:hyperlink r:id="rId41" w:history="1">
        <w:r w:rsidRPr="004B6014">
          <w:rPr>
            <w:rStyle w:val="Hyperlink"/>
          </w:rPr>
          <w:t>www.itapoa.sc.gov.br</w:t>
        </w:r>
      </w:hyperlink>
      <w:r>
        <w:t>. Foi informado via ligação telefônica que os serviços ofertados pela Federação não permite acesso ao cPanel e Banco de Dados MySql, bem como linguagens PHP 8.0 ou superior</w:t>
      </w:r>
    </w:p>
    <w:sectPr w:rsidR="00034742" w:rsidRPr="00034742" w:rsidSect="006431FB">
      <w:headerReference w:type="default" r:id="rId42"/>
      <w:footerReference w:type="default" r:id="rId43"/>
      <w:headerReference w:type="first" r:id="rId44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Kleber Pereira de Almeida" w:date="2024-05-23T08:56:00Z" w:initials="KPdA">
    <w:p w14:paraId="574FC74B" w14:textId="23C5500F" w:rsidR="00520451" w:rsidRDefault="00520451">
      <w:pPr>
        <w:pStyle w:val="Textodecomentrio"/>
      </w:pPr>
      <w:r>
        <w:rPr>
          <w:rStyle w:val="Refdecomentrio"/>
        </w:rPr>
        <w:annotationRef/>
      </w:r>
      <w:r>
        <w:t>Próxima build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574FC74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3D7AF10C" w16cex:dateUtc="2024-05-23T11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574FC74B" w16cid:durableId="3D7AF10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911D4D" w14:textId="77777777" w:rsidR="006B041D" w:rsidRDefault="006B041D">
      <w:r>
        <w:separator/>
      </w:r>
    </w:p>
    <w:p w14:paraId="1C1DCF71" w14:textId="77777777" w:rsidR="006B041D" w:rsidRDefault="006B041D"/>
  </w:endnote>
  <w:endnote w:type="continuationSeparator" w:id="0">
    <w:p w14:paraId="6486E70B" w14:textId="77777777" w:rsidR="006B041D" w:rsidRDefault="006B041D">
      <w:r>
        <w:continuationSeparator/>
      </w:r>
    </w:p>
    <w:p w14:paraId="265A8C2E" w14:textId="77777777" w:rsidR="006B041D" w:rsidRDefault="006B041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354"/>
      <w:gridCol w:w="6318"/>
      <w:gridCol w:w="1354"/>
    </w:tblGrid>
    <w:tr w:rsidR="00907CBB" w14:paraId="4FC2D16B" w14:textId="77777777" w:rsidTr="00B87079">
      <w:sdt>
        <w:sdtPr>
          <w:alias w:val="Insira a data:"/>
          <w:tag w:val="Insira a data:"/>
          <w:id w:val="-666626265"/>
          <w:placeholder>
            <w:docPart w:val="5F72056E94794BAC9D2E38033AEBED90"/>
          </w:placeholder>
          <w:temporary/>
          <w:showingPlcHdr/>
        </w:sdtPr>
        <w:sdtContent>
          <w:tc>
            <w:tcPr>
              <w:tcW w:w="750" w:type="pct"/>
            </w:tcPr>
            <w:p w14:paraId="61AC02EE" w14:textId="77777777" w:rsidR="00907CBB" w:rsidRDefault="00B87079">
              <w:pPr>
                <w:pStyle w:val="Rodap"/>
              </w:pPr>
              <w:r>
                <w:rPr>
                  <w:lang w:val="pt-BR" w:bidi="pt-BR"/>
                </w:rPr>
                <w:t>Data</w:t>
              </w:r>
            </w:p>
          </w:tc>
        </w:sdtContent>
      </w:sdt>
      <w:tc>
        <w:tcPr>
          <w:tcW w:w="3500" w:type="pct"/>
        </w:tcPr>
        <w:p w14:paraId="1EF954DB" w14:textId="46E061DD" w:rsidR="00907CBB" w:rsidRDefault="00000000" w:rsidP="00B87079">
          <w:pPr>
            <w:pStyle w:val="Rodap"/>
            <w:jc w:val="center"/>
          </w:pPr>
          <w:sdt>
            <w:sdtPr>
              <w:alias w:val="Título:"/>
              <w:tag w:val="Título:"/>
              <w:id w:val="1144241896"/>
              <w:placeholder>
                <w:docPart w:val="B40059F180144DBDBA1005FBEEA84F04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Content>
              <w:r w:rsidR="00F45F4B">
                <w:t>DOCUMENTAÇÃO</w:t>
              </w:r>
            </w:sdtContent>
          </w:sdt>
        </w:p>
      </w:tc>
      <w:tc>
        <w:tcPr>
          <w:tcW w:w="750" w:type="pct"/>
        </w:tcPr>
        <w:p w14:paraId="5E391AB7" w14:textId="77777777" w:rsidR="00907CBB" w:rsidRDefault="00107CB6">
          <w:pPr>
            <w:pStyle w:val="Rodap"/>
            <w:jc w:val="right"/>
          </w:pPr>
          <w:r>
            <w:rPr>
              <w:lang w:val="pt-BR" w:bidi="pt-BR"/>
            </w:rPr>
            <w:fldChar w:fldCharType="begin"/>
          </w:r>
          <w:r>
            <w:rPr>
              <w:lang w:val="pt-BR" w:bidi="pt-BR"/>
            </w:rPr>
            <w:instrText xml:space="preserve"> PAGE  \* Arabic </w:instrText>
          </w:r>
          <w:r>
            <w:rPr>
              <w:lang w:val="pt-BR" w:bidi="pt-BR"/>
            </w:rPr>
            <w:fldChar w:fldCharType="separate"/>
          </w:r>
          <w:r w:rsidR="003F18C4">
            <w:rPr>
              <w:noProof/>
              <w:lang w:val="pt-BR" w:bidi="pt-BR"/>
            </w:rPr>
            <w:t>3</w:t>
          </w:r>
          <w:r>
            <w:rPr>
              <w:lang w:val="pt-BR" w:bidi="pt-BR"/>
            </w:rPr>
            <w:fldChar w:fldCharType="end"/>
          </w:r>
        </w:p>
      </w:tc>
    </w:tr>
  </w:tbl>
  <w:p w14:paraId="7FE8E822" w14:textId="77777777" w:rsidR="00907CBB" w:rsidRDefault="00907CB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FF18D3" w14:textId="77777777" w:rsidR="006B041D" w:rsidRDefault="006B041D">
      <w:r>
        <w:separator/>
      </w:r>
    </w:p>
    <w:p w14:paraId="1A680722" w14:textId="77777777" w:rsidR="006B041D" w:rsidRDefault="006B041D"/>
  </w:footnote>
  <w:footnote w:type="continuationSeparator" w:id="0">
    <w:p w14:paraId="599D5228" w14:textId="77777777" w:rsidR="006B041D" w:rsidRDefault="006B041D">
      <w:r>
        <w:continuationSeparator/>
      </w:r>
    </w:p>
    <w:p w14:paraId="0365AE23" w14:textId="77777777" w:rsidR="006B041D" w:rsidRDefault="006B041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4D5F6D" w14:textId="77777777" w:rsidR="00907CBB" w:rsidRDefault="00000000">
    <w:pPr>
      <w:pStyle w:val="Cabealho"/>
    </w:pPr>
    <w:sdt>
      <w:sdtPr>
        <w:alias w:val="Confidencial:"/>
        <w:tag w:val="Confidencial:"/>
        <w:id w:val="-797678126"/>
        <w:placeholder>
          <w:docPart w:val="CFA9F4C9774E4617A9DDC24974721B78"/>
        </w:placeholder>
        <w:temporary/>
        <w:showingPlcHdr/>
      </w:sdtPr>
      <w:sdtContent>
        <w:r w:rsidR="00B87079">
          <w:rPr>
            <w:lang w:val="pt-BR" w:bidi="pt-BR"/>
          </w:rPr>
          <w:t>Confidencial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6DD922" w14:textId="3B8B81A2" w:rsidR="00736E05" w:rsidRDefault="00000000">
    <w:pPr>
      <w:pStyle w:val="Cabealho"/>
    </w:pPr>
    <w:r>
      <w:rPr>
        <w:noProof/>
      </w:rPr>
      <w:pict w14:anchorId="5BB3AE82">
        <v:group id="Grupo 2" o:spid="_x0000_s1025" alt="Barra lateral decorativa da folha de rosto " style="position:absolute;left:0;text-align:left;margin-left:27.75pt;margin-top:36pt;width:17.25pt;height:765.3pt;z-index:-251658240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">
          <v:rect id="Retângulo 3" o:spid="_x0000_s1026" alt="Barra lateral decorativa" style="position:absolute;width:2286;height:8782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DAWwgAAANoAAAAPAAAAZHJzL2Rvd25yZXYueG1sRI/NasMw&#10;EITvgbyD2EBuiZwG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AbCDAWwgAAANoAAAAPAAAA&#10;AAAAAAAAAAAAAAcCAABkcnMvZG93bnJldi54bWxQSwUGAAAAAAMAAwC3AAAA9gIAAAAA&#10;" filled="f" stroked="f" strokeweight="1pt"/>
          <v:rect id="Retângulo 5" o:spid="_x0000_s1027" alt="Barra lateral decorativa" style="position:absolute;top:89154;width:2286;height:228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Q35wgAAANoAAAAPAAAAZHJzL2Rvd25yZXYueG1sRI/NasMw&#10;EITvgbyD2EBuiZxC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D7rQ35wgAAANoAAAAPAAAA&#10;AAAAAAAAAAAAAAcCAABkcnMvZG93bnJldi54bWxQSwUGAAAAAAMAAwC3AAAA9gIAAAAA&#10;" filled="f" stroked="f" strokeweight="1pt">
            <o:lock v:ext="edit" aspectratio="t"/>
          </v:rect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11AAEFE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9CA513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3E6C5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E78F45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68289A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6DE660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A8607C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6F88D0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43096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DA8B1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9421CF8"/>
    <w:multiLevelType w:val="hybridMultilevel"/>
    <w:tmpl w:val="0C50B4B0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 w15:restartNumberingAfterBreak="0">
    <w:nsid w:val="256D6D20"/>
    <w:multiLevelType w:val="hybridMultilevel"/>
    <w:tmpl w:val="B4DE4594"/>
    <w:lvl w:ilvl="0" w:tplc="A8B0EC6A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E821F7"/>
    <w:multiLevelType w:val="hybridMultilevel"/>
    <w:tmpl w:val="758E5D00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 w16cid:durableId="1534221401">
    <w:abstractNumId w:val="9"/>
  </w:num>
  <w:num w:numId="2" w16cid:durableId="2046178256">
    <w:abstractNumId w:val="11"/>
  </w:num>
  <w:num w:numId="3" w16cid:durableId="858616628">
    <w:abstractNumId w:val="7"/>
  </w:num>
  <w:num w:numId="4" w16cid:durableId="849375337">
    <w:abstractNumId w:val="6"/>
  </w:num>
  <w:num w:numId="5" w16cid:durableId="890574648">
    <w:abstractNumId w:val="5"/>
  </w:num>
  <w:num w:numId="6" w16cid:durableId="788472615">
    <w:abstractNumId w:val="4"/>
  </w:num>
  <w:num w:numId="7" w16cid:durableId="1521621708">
    <w:abstractNumId w:val="8"/>
  </w:num>
  <w:num w:numId="8" w16cid:durableId="768283344">
    <w:abstractNumId w:val="3"/>
  </w:num>
  <w:num w:numId="9" w16cid:durableId="1518078936">
    <w:abstractNumId w:val="2"/>
  </w:num>
  <w:num w:numId="10" w16cid:durableId="562519436">
    <w:abstractNumId w:val="1"/>
  </w:num>
  <w:num w:numId="11" w16cid:durableId="1294484396">
    <w:abstractNumId w:val="0"/>
  </w:num>
  <w:num w:numId="12" w16cid:durableId="1869221223">
    <w:abstractNumId w:val="10"/>
  </w:num>
  <w:num w:numId="13" w16cid:durableId="1210385317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Kleber Pereira de Almeida">
    <w15:presenceInfo w15:providerId="AD" w15:userId="S-1-5-21-3331810338-2254317863-1932758305-111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attachedTemplate r:id="rId1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E0E4B"/>
    <w:rsid w:val="00034742"/>
    <w:rsid w:val="0005413A"/>
    <w:rsid w:val="00056D58"/>
    <w:rsid w:val="00061555"/>
    <w:rsid w:val="00064B9A"/>
    <w:rsid w:val="00067E02"/>
    <w:rsid w:val="000A5B00"/>
    <w:rsid w:val="000C7F4B"/>
    <w:rsid w:val="000E5052"/>
    <w:rsid w:val="0010292A"/>
    <w:rsid w:val="00107CB6"/>
    <w:rsid w:val="0011213F"/>
    <w:rsid w:val="00117F3F"/>
    <w:rsid w:val="00122C08"/>
    <w:rsid w:val="001275B6"/>
    <w:rsid w:val="001306D2"/>
    <w:rsid w:val="00132647"/>
    <w:rsid w:val="0013333F"/>
    <w:rsid w:val="00135382"/>
    <w:rsid w:val="0016588F"/>
    <w:rsid w:val="00166739"/>
    <w:rsid w:val="0017704A"/>
    <w:rsid w:val="001833D6"/>
    <w:rsid w:val="00193898"/>
    <w:rsid w:val="00196C11"/>
    <w:rsid w:val="001A1E7D"/>
    <w:rsid w:val="001B2C7C"/>
    <w:rsid w:val="001B6D9D"/>
    <w:rsid w:val="001D6D1F"/>
    <w:rsid w:val="001E0E4B"/>
    <w:rsid w:val="001E6C4D"/>
    <w:rsid w:val="0021029C"/>
    <w:rsid w:val="00213844"/>
    <w:rsid w:val="002174AF"/>
    <w:rsid w:val="0022479D"/>
    <w:rsid w:val="00242982"/>
    <w:rsid w:val="00262AD4"/>
    <w:rsid w:val="0027603F"/>
    <w:rsid w:val="00276902"/>
    <w:rsid w:val="00282925"/>
    <w:rsid w:val="00292B29"/>
    <w:rsid w:val="002A45B1"/>
    <w:rsid w:val="002B21AE"/>
    <w:rsid w:val="002D5611"/>
    <w:rsid w:val="002E0308"/>
    <w:rsid w:val="002E3B98"/>
    <w:rsid w:val="002E4EA9"/>
    <w:rsid w:val="002F519C"/>
    <w:rsid w:val="00312DD5"/>
    <w:rsid w:val="003154D0"/>
    <w:rsid w:val="00321988"/>
    <w:rsid w:val="00326DFA"/>
    <w:rsid w:val="00327D93"/>
    <w:rsid w:val="0033336C"/>
    <w:rsid w:val="00334222"/>
    <w:rsid w:val="0033593E"/>
    <w:rsid w:val="00340804"/>
    <w:rsid w:val="003902B1"/>
    <w:rsid w:val="003976B8"/>
    <w:rsid w:val="003A21EB"/>
    <w:rsid w:val="003A34C4"/>
    <w:rsid w:val="003A4ABF"/>
    <w:rsid w:val="003B1543"/>
    <w:rsid w:val="003B56A8"/>
    <w:rsid w:val="003C0596"/>
    <w:rsid w:val="003C1961"/>
    <w:rsid w:val="003C282C"/>
    <w:rsid w:val="003C4EC2"/>
    <w:rsid w:val="003D0444"/>
    <w:rsid w:val="003D1D06"/>
    <w:rsid w:val="003F18C4"/>
    <w:rsid w:val="00400C7B"/>
    <w:rsid w:val="00406962"/>
    <w:rsid w:val="0040744D"/>
    <w:rsid w:val="00415804"/>
    <w:rsid w:val="0041593E"/>
    <w:rsid w:val="004226DB"/>
    <w:rsid w:val="00422C3A"/>
    <w:rsid w:val="00422E71"/>
    <w:rsid w:val="004340E4"/>
    <w:rsid w:val="00436313"/>
    <w:rsid w:val="0044367C"/>
    <w:rsid w:val="004534A5"/>
    <w:rsid w:val="004566FA"/>
    <w:rsid w:val="00467C21"/>
    <w:rsid w:val="004835CE"/>
    <w:rsid w:val="00486A80"/>
    <w:rsid w:val="00490EB5"/>
    <w:rsid w:val="00492EE1"/>
    <w:rsid w:val="00495232"/>
    <w:rsid w:val="004A4EC4"/>
    <w:rsid w:val="004A521A"/>
    <w:rsid w:val="004B2AD5"/>
    <w:rsid w:val="004C08C3"/>
    <w:rsid w:val="004D1460"/>
    <w:rsid w:val="004F10CA"/>
    <w:rsid w:val="004F62CB"/>
    <w:rsid w:val="004F723F"/>
    <w:rsid w:val="00507ACB"/>
    <w:rsid w:val="00514006"/>
    <w:rsid w:val="00520451"/>
    <w:rsid w:val="005331CA"/>
    <w:rsid w:val="00537513"/>
    <w:rsid w:val="00545B57"/>
    <w:rsid w:val="005504AE"/>
    <w:rsid w:val="005661E0"/>
    <w:rsid w:val="00580D03"/>
    <w:rsid w:val="00586060"/>
    <w:rsid w:val="005A146F"/>
    <w:rsid w:val="005A1C0C"/>
    <w:rsid w:val="005A5FEB"/>
    <w:rsid w:val="005B078C"/>
    <w:rsid w:val="005B2E3E"/>
    <w:rsid w:val="005E4617"/>
    <w:rsid w:val="005F2371"/>
    <w:rsid w:val="005F3922"/>
    <w:rsid w:val="006150C4"/>
    <w:rsid w:val="00617A2C"/>
    <w:rsid w:val="006279F7"/>
    <w:rsid w:val="00635EC5"/>
    <w:rsid w:val="006362B0"/>
    <w:rsid w:val="00636F40"/>
    <w:rsid w:val="006431FB"/>
    <w:rsid w:val="00660B21"/>
    <w:rsid w:val="00660C75"/>
    <w:rsid w:val="00662BB3"/>
    <w:rsid w:val="00664A04"/>
    <w:rsid w:val="0067611E"/>
    <w:rsid w:val="00677540"/>
    <w:rsid w:val="006845CE"/>
    <w:rsid w:val="00686CFA"/>
    <w:rsid w:val="006B041D"/>
    <w:rsid w:val="006B416A"/>
    <w:rsid w:val="006C0ACE"/>
    <w:rsid w:val="006C7CA1"/>
    <w:rsid w:val="006D3B3C"/>
    <w:rsid w:val="006E1029"/>
    <w:rsid w:val="006F0207"/>
    <w:rsid w:val="006F65E9"/>
    <w:rsid w:val="0070025A"/>
    <w:rsid w:val="007143F7"/>
    <w:rsid w:val="00714CE5"/>
    <w:rsid w:val="00726673"/>
    <w:rsid w:val="00732897"/>
    <w:rsid w:val="007334E8"/>
    <w:rsid w:val="00736E05"/>
    <w:rsid w:val="007453D0"/>
    <w:rsid w:val="00792FDE"/>
    <w:rsid w:val="007A1AC6"/>
    <w:rsid w:val="007A2045"/>
    <w:rsid w:val="007A6D98"/>
    <w:rsid w:val="007B7ECA"/>
    <w:rsid w:val="007C31E0"/>
    <w:rsid w:val="007F4A2B"/>
    <w:rsid w:val="008211DB"/>
    <w:rsid w:val="00822A8D"/>
    <w:rsid w:val="00831731"/>
    <w:rsid w:val="00846A6C"/>
    <w:rsid w:val="00852FE0"/>
    <w:rsid w:val="00856D9D"/>
    <w:rsid w:val="00865C44"/>
    <w:rsid w:val="00874542"/>
    <w:rsid w:val="00877039"/>
    <w:rsid w:val="00895B11"/>
    <w:rsid w:val="008B00FC"/>
    <w:rsid w:val="008B26F6"/>
    <w:rsid w:val="008C1267"/>
    <w:rsid w:val="008C3945"/>
    <w:rsid w:val="008C4A57"/>
    <w:rsid w:val="008C7CF6"/>
    <w:rsid w:val="008D29FD"/>
    <w:rsid w:val="0090080F"/>
    <w:rsid w:val="00901C31"/>
    <w:rsid w:val="00903413"/>
    <w:rsid w:val="009039D4"/>
    <w:rsid w:val="00906F4C"/>
    <w:rsid w:val="00907CBB"/>
    <w:rsid w:val="00911C51"/>
    <w:rsid w:val="00913AE4"/>
    <w:rsid w:val="00914D5E"/>
    <w:rsid w:val="00922F2D"/>
    <w:rsid w:val="00942416"/>
    <w:rsid w:val="00947885"/>
    <w:rsid w:val="00951E9F"/>
    <w:rsid w:val="00960EDC"/>
    <w:rsid w:val="009622AA"/>
    <w:rsid w:val="00962EAA"/>
    <w:rsid w:val="00970778"/>
    <w:rsid w:val="0097189E"/>
    <w:rsid w:val="00972011"/>
    <w:rsid w:val="00976A9B"/>
    <w:rsid w:val="009826A9"/>
    <w:rsid w:val="0099384F"/>
    <w:rsid w:val="009A32A1"/>
    <w:rsid w:val="009D3D7A"/>
    <w:rsid w:val="00A07ABF"/>
    <w:rsid w:val="00A11168"/>
    <w:rsid w:val="00A33EA7"/>
    <w:rsid w:val="00A4729E"/>
    <w:rsid w:val="00A56D0A"/>
    <w:rsid w:val="00A640CB"/>
    <w:rsid w:val="00A659A6"/>
    <w:rsid w:val="00A65D91"/>
    <w:rsid w:val="00A67B69"/>
    <w:rsid w:val="00A67C22"/>
    <w:rsid w:val="00A72CC5"/>
    <w:rsid w:val="00A7449A"/>
    <w:rsid w:val="00A74DFC"/>
    <w:rsid w:val="00A976DD"/>
    <w:rsid w:val="00AA3943"/>
    <w:rsid w:val="00AA3F9C"/>
    <w:rsid w:val="00AE1FA1"/>
    <w:rsid w:val="00AE2074"/>
    <w:rsid w:val="00B03060"/>
    <w:rsid w:val="00B11C5B"/>
    <w:rsid w:val="00B212B4"/>
    <w:rsid w:val="00B31521"/>
    <w:rsid w:val="00B31CC2"/>
    <w:rsid w:val="00B42F90"/>
    <w:rsid w:val="00B556E6"/>
    <w:rsid w:val="00B55F12"/>
    <w:rsid w:val="00B60662"/>
    <w:rsid w:val="00B72241"/>
    <w:rsid w:val="00B7364B"/>
    <w:rsid w:val="00B834BC"/>
    <w:rsid w:val="00B87079"/>
    <w:rsid w:val="00BA12F7"/>
    <w:rsid w:val="00BA39E4"/>
    <w:rsid w:val="00BC2221"/>
    <w:rsid w:val="00BC3D24"/>
    <w:rsid w:val="00BC4196"/>
    <w:rsid w:val="00BD4344"/>
    <w:rsid w:val="00C02A91"/>
    <w:rsid w:val="00C237CA"/>
    <w:rsid w:val="00C25373"/>
    <w:rsid w:val="00C3166E"/>
    <w:rsid w:val="00C33189"/>
    <w:rsid w:val="00C41938"/>
    <w:rsid w:val="00C53BD8"/>
    <w:rsid w:val="00C61D59"/>
    <w:rsid w:val="00C635BE"/>
    <w:rsid w:val="00C64B77"/>
    <w:rsid w:val="00C668B8"/>
    <w:rsid w:val="00C744D4"/>
    <w:rsid w:val="00C84169"/>
    <w:rsid w:val="00C902F1"/>
    <w:rsid w:val="00C95DF8"/>
    <w:rsid w:val="00CA280B"/>
    <w:rsid w:val="00CB1CA2"/>
    <w:rsid w:val="00CB50CB"/>
    <w:rsid w:val="00CB5473"/>
    <w:rsid w:val="00CB73C0"/>
    <w:rsid w:val="00CC239C"/>
    <w:rsid w:val="00CC7B73"/>
    <w:rsid w:val="00CD20C4"/>
    <w:rsid w:val="00CE4E1A"/>
    <w:rsid w:val="00CF3297"/>
    <w:rsid w:val="00D0079B"/>
    <w:rsid w:val="00D026FC"/>
    <w:rsid w:val="00D02798"/>
    <w:rsid w:val="00D02A1D"/>
    <w:rsid w:val="00D06093"/>
    <w:rsid w:val="00D13D48"/>
    <w:rsid w:val="00D14AC8"/>
    <w:rsid w:val="00D22D14"/>
    <w:rsid w:val="00D26213"/>
    <w:rsid w:val="00D33498"/>
    <w:rsid w:val="00D463E2"/>
    <w:rsid w:val="00D71C0B"/>
    <w:rsid w:val="00D75F4C"/>
    <w:rsid w:val="00D835DA"/>
    <w:rsid w:val="00D964F3"/>
    <w:rsid w:val="00DA0B66"/>
    <w:rsid w:val="00DA65F8"/>
    <w:rsid w:val="00DB4FBB"/>
    <w:rsid w:val="00DB518C"/>
    <w:rsid w:val="00DC00A3"/>
    <w:rsid w:val="00DD648E"/>
    <w:rsid w:val="00DE3F42"/>
    <w:rsid w:val="00DF0112"/>
    <w:rsid w:val="00E00857"/>
    <w:rsid w:val="00E26833"/>
    <w:rsid w:val="00E279B8"/>
    <w:rsid w:val="00E30A3C"/>
    <w:rsid w:val="00E52C8E"/>
    <w:rsid w:val="00E538EC"/>
    <w:rsid w:val="00E60DE9"/>
    <w:rsid w:val="00E61E41"/>
    <w:rsid w:val="00E756E6"/>
    <w:rsid w:val="00E9765F"/>
    <w:rsid w:val="00EA05B8"/>
    <w:rsid w:val="00EB0CD0"/>
    <w:rsid w:val="00EB203B"/>
    <w:rsid w:val="00EC21C2"/>
    <w:rsid w:val="00ED08F3"/>
    <w:rsid w:val="00EE0BD3"/>
    <w:rsid w:val="00EF3E73"/>
    <w:rsid w:val="00F001B4"/>
    <w:rsid w:val="00F07B3E"/>
    <w:rsid w:val="00F152EA"/>
    <w:rsid w:val="00F16065"/>
    <w:rsid w:val="00F30107"/>
    <w:rsid w:val="00F45F4B"/>
    <w:rsid w:val="00F51022"/>
    <w:rsid w:val="00F54AFB"/>
    <w:rsid w:val="00F56430"/>
    <w:rsid w:val="00F74401"/>
    <w:rsid w:val="00F744B0"/>
    <w:rsid w:val="00F86E4C"/>
    <w:rsid w:val="00F87EF6"/>
    <w:rsid w:val="00FA682D"/>
    <w:rsid w:val="00FB2986"/>
    <w:rsid w:val="00FB739B"/>
    <w:rsid w:val="00FD3786"/>
    <w:rsid w:val="00FE0FE5"/>
    <w:rsid w:val="00FE7BF8"/>
    <w:rsid w:val="00FF0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BE57DA8"/>
  <w15:docId w15:val="{35779D5F-9595-4F7E-9DC4-F1735862B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pt-PT" w:eastAsia="ja-JP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33F"/>
    <w:pPr>
      <w:spacing w:after="120" w:line="240" w:lineRule="auto"/>
      <w:ind w:left="72" w:right="72"/>
    </w:pPr>
  </w:style>
  <w:style w:type="paragraph" w:styleId="Ttulo1">
    <w:name w:val="heading 1"/>
    <w:basedOn w:val="Normal"/>
    <w:next w:val="Normal"/>
    <w:link w:val="Ttulo1Char"/>
    <w:uiPriority w:val="1"/>
    <w:qFormat/>
    <w:rsid w:val="0013333F"/>
    <w:pPr>
      <w:keepNext/>
      <w:keepLines/>
      <w:spacing w:after="40"/>
      <w:outlineLvl w:val="0"/>
    </w:pPr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1"/>
    <w:qFormat/>
    <w:rsid w:val="0013333F"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aps/>
      <w:color w:val="B85A22" w:themeColor="accent2" w:themeShade="BF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1"/>
    <w:qFormat/>
    <w:rsid w:val="0013333F"/>
    <w:pPr>
      <w:keepNext/>
      <w:keepLines/>
      <w:spacing w:before="120"/>
      <w:outlineLvl w:val="2"/>
    </w:pPr>
    <w:rPr>
      <w:rFonts w:asciiTheme="majorHAnsi" w:eastAsiaTheme="majorEastAsia" w:hAnsiTheme="majorHAnsi" w:cstheme="majorBidi"/>
      <w:caps/>
      <w:color w:val="555A3C" w:themeColor="accent3" w:themeShade="80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3333F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3333F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13333F"/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1"/>
    <w:rsid w:val="0013333F"/>
    <w:rPr>
      <w:rFonts w:asciiTheme="majorHAnsi" w:eastAsiaTheme="majorEastAsia" w:hAnsiTheme="majorHAnsi" w:cstheme="majorBidi"/>
      <w:caps/>
      <w:color w:val="B85A22" w:themeColor="accent2" w:themeShade="BF"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1"/>
    <w:rsid w:val="0013333F"/>
    <w:rPr>
      <w:rFonts w:asciiTheme="majorHAnsi" w:eastAsiaTheme="majorEastAsia" w:hAnsiTheme="majorHAnsi" w:cstheme="majorBidi"/>
      <w:caps/>
      <w:color w:val="555A3C" w:themeColor="accent3" w:themeShade="80"/>
    </w:rPr>
  </w:style>
  <w:style w:type="character" w:customStyle="1" w:styleId="Ttulo4Char">
    <w:name w:val="Título 4 Char"/>
    <w:basedOn w:val="Fontepargpadro"/>
    <w:link w:val="Ttulo4"/>
    <w:uiPriority w:val="9"/>
    <w:semiHidden/>
    <w:rPr>
      <w:rFonts w:asciiTheme="majorHAnsi" w:eastAsiaTheme="majorEastAsia" w:hAnsiTheme="majorHAnsi" w:cstheme="majorBidi"/>
      <w:caps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semiHidden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tulo7Char">
    <w:name w:val="Título 7 Char"/>
    <w:basedOn w:val="Fontepargpadro"/>
    <w:link w:val="Ttulo7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3333F"/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3333F"/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har"/>
    <w:uiPriority w:val="1"/>
    <w:qFormat/>
    <w:rsid w:val="0013333F"/>
    <w:pPr>
      <w:spacing w:after="0"/>
      <w:jc w:val="right"/>
    </w:pPr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"/>
    <w:rsid w:val="0013333F"/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"/>
    <w:qFormat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"/>
    <w:rPr>
      <w:rFonts w:asciiTheme="majorHAnsi" w:eastAsiaTheme="majorEastAsia" w:hAnsiTheme="majorHAnsi" w:cstheme="majorBidi"/>
      <w:caps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pPr>
      <w:outlineLvl w:val="9"/>
    </w:pPr>
  </w:style>
  <w:style w:type="table" w:styleId="Tabelacomgrade">
    <w:name w:val="Table Grid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3-Accent11">
    <w:name w:val="Grid Table 3 - Accent 11"/>
    <w:basedOn w:val="Tabela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customStyle="1" w:styleId="ListTable7Colorful-Accent11">
    <w:name w:val="List Table 7 Colorful - Accent 11"/>
    <w:basedOn w:val="Tabelanormal"/>
    <w:uiPriority w:val="52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5Dark-Accent11">
    <w:name w:val="Grid Table 5 Dark - Accent 11"/>
    <w:basedOn w:val="Tabela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customStyle="1" w:styleId="GridTable4-Accent61">
    <w:name w:val="Grid Table 4 - Accent 6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customStyle="1" w:styleId="TableGridLight1">
    <w:name w:val="Table Grid Light1"/>
    <w:basedOn w:val="Tabela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21">
    <w:name w:val="Plain Table 21"/>
    <w:basedOn w:val="Tabelanorma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ListTable2-Accent11">
    <w:name w:val="List Table 2 - Accent 11"/>
    <w:basedOn w:val="Tabela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customStyle="1" w:styleId="ListTable1Light-Accent21">
    <w:name w:val="List Table 1 Light - Accent 21"/>
    <w:basedOn w:val="Tabela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TextodoEspaoReservado">
    <w:name w:val="Placeholder Text"/>
    <w:basedOn w:val="Fontepargpadro"/>
    <w:uiPriority w:val="99"/>
    <w:semiHidden/>
    <w:rsid w:val="0013333F"/>
    <w:rPr>
      <w:color w:val="595959" w:themeColor="text1" w:themeTint="A6"/>
    </w:rPr>
  </w:style>
  <w:style w:type="table" w:customStyle="1" w:styleId="GridTable4-Accent11">
    <w:name w:val="Grid Table 4 - Accent 1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customStyle="1" w:styleId="GridTable4-Accent21">
    <w:name w:val="Grid Table 4 - Accent 2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customStyle="1" w:styleId="PlainTable41">
    <w:name w:val="Plain Table 41"/>
    <w:basedOn w:val="Tabelanormal"/>
    <w:uiPriority w:val="44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1Light-Accent61">
    <w:name w:val="Grid Table 1 Light - Accent 61"/>
    <w:basedOn w:val="Tabe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ListTable1Light-Accent61">
    <w:name w:val="List Table 1 Light - Accent 61"/>
    <w:basedOn w:val="Tabela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paragraph" w:styleId="Cabealho">
    <w:name w:val="header"/>
    <w:basedOn w:val="Normal"/>
    <w:link w:val="CabealhoChar"/>
    <w:uiPriority w:val="2"/>
    <w:unhideWhenUsed/>
    <w:pPr>
      <w:spacing w:after="0"/>
      <w:jc w:val="right"/>
    </w:pPr>
  </w:style>
  <w:style w:type="character" w:customStyle="1" w:styleId="CabealhoChar">
    <w:name w:val="Cabeçalho Char"/>
    <w:basedOn w:val="Fontepargpadro"/>
    <w:link w:val="Cabealho"/>
    <w:uiPriority w:val="2"/>
  </w:style>
  <w:style w:type="paragraph" w:styleId="Rodap">
    <w:name w:val="footer"/>
    <w:basedOn w:val="Normal"/>
    <w:link w:val="RodapChar"/>
    <w:uiPriority w:val="2"/>
    <w:unhideWhenUsed/>
    <w:pPr>
      <w:spacing w:after="0"/>
    </w:pPr>
  </w:style>
  <w:style w:type="character" w:customStyle="1" w:styleId="RodapChar">
    <w:name w:val="Rodapé Char"/>
    <w:basedOn w:val="Fontepargpadro"/>
    <w:link w:val="Rodap"/>
    <w:uiPriority w:val="2"/>
  </w:style>
  <w:style w:type="table" w:customStyle="1" w:styleId="Sembordas">
    <w:name w:val="Sem bordas"/>
    <w:basedOn w:val="Tabelanormal"/>
    <w:uiPriority w:val="99"/>
    <w:pPr>
      <w:spacing w:after="0" w:line="240" w:lineRule="auto"/>
    </w:pPr>
    <w:tblPr/>
  </w:style>
  <w:style w:type="table" w:customStyle="1" w:styleId="GridTable1Light-Accent11">
    <w:name w:val="Grid Table 1 Light - Accent 11"/>
    <w:aliases w:val="Sample questionnaires table"/>
    <w:basedOn w:val="Tabelanormal"/>
    <w:uiPriority w:val="46"/>
    <w:pPr>
      <w:spacing w:after="0" w:line="240" w:lineRule="auto"/>
    </w:pPr>
    <w:tblPr>
      <w:tblStyleRowBandSize w:val="1"/>
      <w:tblStyleColBandSize w:val="1"/>
      <w:tblBorders>
        <w:insideH w:val="single" w:sz="4" w:space="0" w:color="94B6D2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94B6D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customStyle="1" w:styleId="GridTable2-Accent11">
    <w:name w:val="Grid Table 2 - Accent 11"/>
    <w:basedOn w:val="Tabela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paragraph" w:customStyle="1" w:styleId="Logotipo">
    <w:name w:val="Logotipo"/>
    <w:basedOn w:val="Normal"/>
    <w:uiPriority w:val="1"/>
    <w:qFormat/>
    <w:rsid w:val="00E279B8"/>
    <w:pPr>
      <w:spacing w:before="5160" w:after="1440" w:line="720" w:lineRule="auto"/>
      <w:jc w:val="right"/>
    </w:pPr>
    <w:rPr>
      <w:noProof/>
      <w:color w:val="59473F" w:themeColor="text2" w:themeShade="BF"/>
      <w:sz w:val="52"/>
      <w:szCs w:val="52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Pr>
      <w:rFonts w:ascii="Arial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Informaesdecontato">
    <w:name w:val="Informações de contato"/>
    <w:basedOn w:val="Normal"/>
    <w:uiPriority w:val="1"/>
    <w:qFormat/>
    <w:pPr>
      <w:spacing w:after="0"/>
      <w:jc w:val="right"/>
    </w:pPr>
    <w:rPr>
      <w:caps/>
    </w:rPr>
  </w:style>
  <w:style w:type="table" w:customStyle="1" w:styleId="GridTable3-Accent31">
    <w:name w:val="Grid Table 3 - Accent 31"/>
    <w:basedOn w:val="Tabela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customStyle="1" w:styleId="GridTable5Dark-Accent31">
    <w:name w:val="Grid Table 5 Dark - Accent 31"/>
    <w:basedOn w:val="Tabela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customStyle="1" w:styleId="GridTable1Light-Accent31">
    <w:name w:val="Grid Table 1 Light - Accent 31"/>
    <w:basedOn w:val="Tabe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rte">
    <w:name w:val="Strong"/>
    <w:basedOn w:val="Fontepargpadro"/>
    <w:uiPriority w:val="1"/>
    <w:qFormat/>
    <w:rPr>
      <w:b/>
      <w:bCs/>
    </w:rPr>
  </w:style>
  <w:style w:type="paragraph" w:customStyle="1" w:styleId="Textodetabela">
    <w:name w:val="Texto de tabela"/>
    <w:basedOn w:val="Normal"/>
    <w:uiPriority w:val="1"/>
    <w:qFormat/>
    <w:pPr>
      <w:spacing w:before="120" w:after="0"/>
    </w:pPr>
  </w:style>
  <w:style w:type="table" w:customStyle="1" w:styleId="ListTable6Colorful-Accent21">
    <w:name w:val="List Table 6 Colorful - Accent 21"/>
    <w:basedOn w:val="Tabelanormal"/>
    <w:uiPriority w:val="51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customStyle="1" w:styleId="GridTable1Light-Accent21">
    <w:name w:val="Grid Table 1 Light - Accent 21"/>
    <w:basedOn w:val="Tabe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arcadores">
    <w:name w:val="List Bullet"/>
    <w:basedOn w:val="Normal"/>
    <w:uiPriority w:val="1"/>
    <w:unhideWhenUsed/>
    <w:pPr>
      <w:numPr>
        <w:numId w:val="2"/>
      </w:numPr>
    </w:pPr>
  </w:style>
  <w:style w:type="paragraph" w:customStyle="1" w:styleId="Imagem">
    <w:name w:val="Imagem"/>
    <w:basedOn w:val="Normal"/>
    <w:qFormat/>
    <w:rsid w:val="00E279B8"/>
    <w:pPr>
      <w:spacing w:before="5760" w:after="0" w:line="720" w:lineRule="auto"/>
      <w:jc w:val="right"/>
    </w:pPr>
  </w:style>
  <w:style w:type="character" w:styleId="nfaseIntensa">
    <w:name w:val="Intense Emphasis"/>
    <w:basedOn w:val="Fontepargpadro"/>
    <w:uiPriority w:val="21"/>
    <w:semiHidden/>
    <w:unhideWhenUsed/>
    <w:rsid w:val="0013333F"/>
    <w:rPr>
      <w:i/>
      <w:iCs/>
      <w:color w:val="355D7E" w:themeColor="accent1" w:themeShade="80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rsid w:val="0013333F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355D7E" w:themeColor="accent1" w:themeShade="80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13333F"/>
    <w:rPr>
      <w:i/>
      <w:iCs/>
      <w:color w:val="355D7E" w:themeColor="accent1" w:themeShade="80"/>
    </w:rPr>
  </w:style>
  <w:style w:type="character" w:styleId="RefernciaIntensa">
    <w:name w:val="Intense Reference"/>
    <w:basedOn w:val="Fontepargpadro"/>
    <w:uiPriority w:val="32"/>
    <w:semiHidden/>
    <w:unhideWhenUsed/>
    <w:rsid w:val="0013333F"/>
    <w:rPr>
      <w:b/>
      <w:bCs/>
      <w:caps w:val="0"/>
      <w:smallCaps/>
      <w:color w:val="355D7E" w:themeColor="accent1" w:themeShade="80"/>
      <w:spacing w:val="5"/>
    </w:rPr>
  </w:style>
  <w:style w:type="paragraph" w:styleId="Textoembloco">
    <w:name w:val="Block Text"/>
    <w:basedOn w:val="Normal"/>
    <w:uiPriority w:val="99"/>
    <w:semiHidden/>
    <w:unhideWhenUsed/>
    <w:rsid w:val="0013333F"/>
    <w:pPr>
      <w:pBdr>
        <w:top w:val="single" w:sz="2" w:space="10" w:color="355D7E" w:themeColor="accent1" w:themeShade="80" w:shadow="1"/>
        <w:left w:val="single" w:sz="2" w:space="10" w:color="355D7E" w:themeColor="accent1" w:themeShade="80" w:shadow="1"/>
        <w:bottom w:val="single" w:sz="2" w:space="10" w:color="355D7E" w:themeColor="accent1" w:themeShade="80" w:shadow="1"/>
        <w:right w:val="single" w:sz="2" w:space="10" w:color="355D7E" w:themeColor="accent1" w:themeShade="80" w:shadow="1"/>
      </w:pBdr>
      <w:ind w:left="1152" w:right="1152"/>
    </w:pPr>
    <w:rPr>
      <w:i/>
      <w:iCs/>
      <w:color w:val="355D7E" w:themeColor="accent1" w:themeShade="80"/>
    </w:rPr>
  </w:style>
  <w:style w:type="character" w:styleId="Hyperlink">
    <w:name w:val="Hyperlink"/>
    <w:basedOn w:val="Fontepargpadro"/>
    <w:uiPriority w:val="99"/>
    <w:unhideWhenUsed/>
    <w:rsid w:val="0013333F"/>
    <w:rPr>
      <w:color w:val="7C5F1D" w:themeColor="accent4" w:themeShade="80"/>
      <w:u w:val="single"/>
    </w:rPr>
  </w:style>
  <w:style w:type="character" w:customStyle="1" w:styleId="Menonoresolvida">
    <w:name w:val="Menção não resolvida"/>
    <w:basedOn w:val="Fontepargpadro"/>
    <w:uiPriority w:val="99"/>
    <w:semiHidden/>
    <w:unhideWhenUsed/>
    <w:rsid w:val="0013333F"/>
    <w:rPr>
      <w:color w:val="595959" w:themeColor="text1" w:themeTint="A6"/>
      <w:shd w:val="clear" w:color="auto" w:fill="E6E6E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F18C4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F18C4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16588F"/>
    <w:pPr>
      <w:ind w:left="720"/>
      <w:contextualSpacing/>
    </w:pPr>
  </w:style>
  <w:style w:type="paragraph" w:styleId="Reviso">
    <w:name w:val="Revision"/>
    <w:hidden/>
    <w:uiPriority w:val="99"/>
    <w:semiHidden/>
    <w:rsid w:val="007B7ECA"/>
    <w:pPr>
      <w:spacing w:after="0" w:line="240" w:lineRule="auto"/>
    </w:pPr>
  </w:style>
  <w:style w:type="character" w:styleId="MenoPendente">
    <w:name w:val="Unresolved Mention"/>
    <w:basedOn w:val="Fontepargpadro"/>
    <w:uiPriority w:val="99"/>
    <w:semiHidden/>
    <w:unhideWhenUsed/>
    <w:rsid w:val="00034742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52045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20451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20451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2045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2045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eader" Target="header1.xml"/><Relationship Id="rId47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11/relationships/commentsExtended" Target="commentsExtended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comments" Target="comment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microsoft.com/office/2016/09/relationships/commentsIds" Target="commentsId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microsoft.com/office/2011/relationships/people" Target="people.xml"/><Relationship Id="rId20" Type="http://schemas.openxmlformats.org/officeDocument/2006/relationships/image" Target="media/image8.png"/><Relationship Id="rId41" Type="http://schemas.openxmlformats.org/officeDocument/2006/relationships/hyperlink" Target="http://www.itapoa.sc.gov.br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LEBER\AppData\Roaming\Microsoft\Templates\Plano%20de%20comunica&#231;&#227;o%20do%20proje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3085481AC9CD4F2A86B6A1E56C070B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FCD9D42-2B74-4828-89DA-FD28B860AC6B}"/>
      </w:docPartPr>
      <w:docPartBody>
        <w:p w:rsidR="0007491D" w:rsidRDefault="001F0BA8">
          <w:pPr>
            <w:pStyle w:val="3085481AC9CD4F2A86B6A1E56C070B48"/>
          </w:pPr>
          <w:r>
            <w:rPr>
              <w:lang w:bidi="pt-BR"/>
            </w:rPr>
            <w:t>Versão</w:t>
          </w:r>
        </w:p>
      </w:docPartBody>
    </w:docPart>
    <w:docPart>
      <w:docPartPr>
        <w:name w:val="86CDB45AA6334081A7F49F1B41AB280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73233CF-E1D1-44BC-8304-C924A95DE461}"/>
      </w:docPartPr>
      <w:docPartBody>
        <w:p w:rsidR="0007491D" w:rsidRDefault="001F0BA8">
          <w:pPr>
            <w:pStyle w:val="86CDB45AA6334081A7F49F1B41AB280C"/>
          </w:pPr>
          <w:r>
            <w:rPr>
              <w:lang w:bidi="pt-BR"/>
            </w:rPr>
            <w:t>Seu nome</w:t>
          </w:r>
        </w:p>
      </w:docPartBody>
    </w:docPart>
    <w:docPart>
      <w:docPartPr>
        <w:name w:val="F545D37CDB704FB2A949885837FC389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1D60010-24B0-4681-AD5D-8442C5B8733F}"/>
      </w:docPartPr>
      <w:docPartBody>
        <w:p w:rsidR="0007491D" w:rsidRDefault="001F0BA8">
          <w:pPr>
            <w:pStyle w:val="F545D37CDB704FB2A949885837FC389E"/>
          </w:pPr>
          <w:r>
            <w:rPr>
              <w:lang w:bidi="pt-BR"/>
            </w:rPr>
            <w:t>nome da empresa</w:t>
          </w:r>
        </w:p>
      </w:docPartBody>
    </w:docPart>
    <w:docPart>
      <w:docPartPr>
        <w:name w:val="87D3BFF4CA534DA0BC3FD7D6EAA5199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25D9393-95C9-4526-B566-A8AFE45E3C12}"/>
      </w:docPartPr>
      <w:docPartBody>
        <w:p w:rsidR="0007491D" w:rsidRDefault="001F0BA8">
          <w:pPr>
            <w:pStyle w:val="87D3BFF4CA534DA0BC3FD7D6EAA51992"/>
          </w:pPr>
          <w:r>
            <w:rPr>
              <w:lang w:bidi="pt-BR"/>
            </w:rPr>
            <w:t>Endereço da empresa</w:t>
          </w:r>
        </w:p>
      </w:docPartBody>
    </w:docPart>
    <w:docPart>
      <w:docPartPr>
        <w:name w:val="16EDD44F9C6A451881E215553A17D10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A8E30D4-740B-4473-94F8-5D3DA6F0456F}"/>
      </w:docPartPr>
      <w:docPartBody>
        <w:p w:rsidR="0007491D" w:rsidRDefault="001F0BA8">
          <w:pPr>
            <w:pStyle w:val="16EDD44F9C6A451881E215553A17D10E"/>
          </w:pPr>
          <w:r>
            <w:rPr>
              <w:lang w:bidi="pt-BR"/>
            </w:rPr>
            <w:t>Plano de Comunicação do Projeto</w:t>
          </w:r>
        </w:p>
      </w:docPartBody>
    </w:docPart>
    <w:docPart>
      <w:docPartPr>
        <w:name w:val="CFA9F4C9774E4617A9DDC24974721B7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B29E95E-DE00-454D-AD60-111B43115D43}"/>
      </w:docPartPr>
      <w:docPartBody>
        <w:p w:rsidR="0007491D" w:rsidRDefault="001F0BA8">
          <w:pPr>
            <w:pStyle w:val="CFA9F4C9774E4617A9DDC24974721B78"/>
          </w:pPr>
          <w:r>
            <w:rPr>
              <w:lang w:bidi="pt-BR"/>
            </w:rPr>
            <w:t>Metas</w:t>
          </w:r>
        </w:p>
      </w:docPartBody>
    </w:docPart>
    <w:docPart>
      <w:docPartPr>
        <w:name w:val="5F72056E94794BAC9D2E38033AEBED9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4C6CAFE-6DD1-47A4-A385-766C74B55C17}"/>
      </w:docPartPr>
      <w:docPartBody>
        <w:p w:rsidR="0007491D" w:rsidRDefault="001F0BA8">
          <w:pPr>
            <w:pStyle w:val="5F72056E94794BAC9D2E38033AEBED90"/>
          </w:pPr>
          <w:r>
            <w:rPr>
              <w:lang w:bidi="pt-BR"/>
            </w:rPr>
            <w:t>Nome do cliente em potencial</w:t>
          </w:r>
        </w:p>
      </w:docPartBody>
    </w:docPart>
    <w:docPart>
      <w:docPartPr>
        <w:name w:val="B40059F180144DBDBA1005FBEEA84F0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03CA69F-FAE6-421A-B0B9-00AAF7F0FD58}"/>
      </w:docPartPr>
      <w:docPartBody>
        <w:p w:rsidR="0007491D" w:rsidRDefault="001F0BA8">
          <w:pPr>
            <w:pStyle w:val="B40059F180144DBDBA1005FBEEA84F04"/>
          </w:pPr>
          <w:r>
            <w:rPr>
              <w:lang w:bidi="pt-BR"/>
            </w:rPr>
            <w:t>Probabilidade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872"/>
    <w:rsid w:val="0007491D"/>
    <w:rsid w:val="001F0BA8"/>
    <w:rsid w:val="0020355E"/>
    <w:rsid w:val="0020799F"/>
    <w:rsid w:val="002344CD"/>
    <w:rsid w:val="003737DA"/>
    <w:rsid w:val="00392701"/>
    <w:rsid w:val="003F43FB"/>
    <w:rsid w:val="0040451D"/>
    <w:rsid w:val="0040744D"/>
    <w:rsid w:val="004340E4"/>
    <w:rsid w:val="004D36DE"/>
    <w:rsid w:val="004D61BE"/>
    <w:rsid w:val="00510285"/>
    <w:rsid w:val="00532996"/>
    <w:rsid w:val="00624872"/>
    <w:rsid w:val="006A5E1F"/>
    <w:rsid w:val="0070025A"/>
    <w:rsid w:val="007261E2"/>
    <w:rsid w:val="00734110"/>
    <w:rsid w:val="0079333E"/>
    <w:rsid w:val="007A4979"/>
    <w:rsid w:val="00840E8E"/>
    <w:rsid w:val="008A678C"/>
    <w:rsid w:val="00957D4A"/>
    <w:rsid w:val="00975882"/>
    <w:rsid w:val="009A2640"/>
    <w:rsid w:val="009B37B4"/>
    <w:rsid w:val="009C1596"/>
    <w:rsid w:val="00A2171D"/>
    <w:rsid w:val="00A56D0A"/>
    <w:rsid w:val="00A74DFC"/>
    <w:rsid w:val="00B00DAB"/>
    <w:rsid w:val="00BA59E5"/>
    <w:rsid w:val="00BE54A8"/>
    <w:rsid w:val="00C10B71"/>
    <w:rsid w:val="00C635BE"/>
    <w:rsid w:val="00CB3B11"/>
    <w:rsid w:val="00CF3B6E"/>
    <w:rsid w:val="00D75FFF"/>
    <w:rsid w:val="00D8756B"/>
    <w:rsid w:val="00DD4D0A"/>
    <w:rsid w:val="00F7099B"/>
    <w:rsid w:val="00FD029E"/>
    <w:rsid w:val="00FD316D"/>
    <w:rsid w:val="00FE2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3085481AC9CD4F2A86B6A1E56C070B48">
    <w:name w:val="3085481AC9CD4F2A86B6A1E56C070B48"/>
  </w:style>
  <w:style w:type="paragraph" w:customStyle="1" w:styleId="86CDB45AA6334081A7F49F1B41AB280C">
    <w:name w:val="86CDB45AA6334081A7F49F1B41AB280C"/>
  </w:style>
  <w:style w:type="paragraph" w:customStyle="1" w:styleId="F545D37CDB704FB2A949885837FC389E">
    <w:name w:val="F545D37CDB704FB2A949885837FC389E"/>
  </w:style>
  <w:style w:type="paragraph" w:customStyle="1" w:styleId="87D3BFF4CA534DA0BC3FD7D6EAA51992">
    <w:name w:val="87D3BFF4CA534DA0BC3FD7D6EAA51992"/>
  </w:style>
  <w:style w:type="paragraph" w:customStyle="1" w:styleId="16EDD44F9C6A451881E215553A17D10E">
    <w:name w:val="16EDD44F9C6A451881E215553A17D10E"/>
  </w:style>
  <w:style w:type="character" w:styleId="Forte">
    <w:name w:val="Strong"/>
    <w:basedOn w:val="Fontepargpadro"/>
    <w:uiPriority w:val="1"/>
    <w:qFormat/>
    <w:rPr>
      <w:b/>
      <w:bCs/>
    </w:rPr>
  </w:style>
  <w:style w:type="paragraph" w:customStyle="1" w:styleId="CFA9F4C9774E4617A9DDC24974721B78">
    <w:name w:val="CFA9F4C9774E4617A9DDC24974721B78"/>
  </w:style>
  <w:style w:type="paragraph" w:customStyle="1" w:styleId="5F72056E94794BAC9D2E38033AEBED90">
    <w:name w:val="5F72056E94794BAC9D2E38033AEBED90"/>
  </w:style>
  <w:style w:type="paragraph" w:customStyle="1" w:styleId="B40059F180144DBDBA1005FBEEA84F04">
    <w:name w:val="B40059F180144DBDBA1005FBEEA84F0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9.jpeg"/></Relationships>
</file>

<file path=word/theme/theme1.xml><?xml version="1.0" encoding="utf-8"?>
<a:theme xmlns:a="http://schemas.openxmlformats.org/drawingml/2006/main" name="Project communication pl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RUA MARIANA MICHELS BORGES, 201 – ITAPEMA DO NORTE – CEP: 89.249-000 – iTAPOÁ/ SC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4FC5DB8-DFB6-4A97-B092-B481B3EAF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comunicação do projeto.dotx</Template>
  <TotalTime>15569</TotalTime>
  <Pages>146</Pages>
  <Words>37313</Words>
  <Characters>201496</Characters>
  <Application>Microsoft Office Word</Application>
  <DocSecurity>0</DocSecurity>
  <Lines>1679</Lines>
  <Paragraphs>476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PREFEITURA DE ITAPOÁ</Company>
  <LinksUpToDate>false</LinksUpToDate>
  <CharactersWithSpaces>238333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KLEBER</dc:creator>
  <cp:keywords>DOCUMENTAÇÃO</cp:keywords>
  <dc:description/>
  <cp:lastModifiedBy>Kleber Pereira de Almeida</cp:lastModifiedBy>
  <cp:revision>8</cp:revision>
  <dcterms:created xsi:type="dcterms:W3CDTF">2023-05-24T14:43:00Z</dcterms:created>
  <dcterms:modified xsi:type="dcterms:W3CDTF">2024-07-25T13:37:00Z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